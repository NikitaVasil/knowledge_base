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46" w:type="dxa"/>
        <w:tblInd w:w="562" w:type="dxa"/>
        <w:tblLook w:val="0000" w:firstRow="0" w:lastRow="0" w:firstColumn="0" w:lastColumn="0" w:noHBand="0" w:noVBand="0"/>
      </w:tblPr>
      <w:tblGrid>
        <w:gridCol w:w="4541"/>
        <w:gridCol w:w="4905"/>
      </w:tblGrid>
      <w:tr w:rsidR="002B2B43" w14:paraId="68DB2071" w14:textId="77777777" w:rsidTr="00034679">
        <w:trPr>
          <w:trHeight w:val="397"/>
        </w:trPr>
        <w:tc>
          <w:tcPr>
            <w:tcW w:w="4541" w:type="dxa"/>
            <w:vAlign w:val="center"/>
          </w:tcPr>
          <w:p w14:paraId="20DE1560" w14:textId="1181BAE1" w:rsidR="002B2B43" w:rsidRPr="00374612" w:rsidRDefault="00374612" w:rsidP="0056666F">
            <w:pPr>
              <w:widowControl w:val="0"/>
              <w:spacing w:line="276" w:lineRule="auto"/>
              <w:jc w:val="center"/>
              <w:rPr>
                <w:sz w:val="28"/>
                <w:szCs w:val="20"/>
              </w:rPr>
            </w:pPr>
            <w:r w:rsidRPr="007338A8">
              <w:rPr>
                <w:sz w:val="28"/>
                <w:szCs w:val="20"/>
              </w:rPr>
              <w:t>СОГЛАСОВАНО</w:t>
            </w:r>
          </w:p>
        </w:tc>
        <w:tc>
          <w:tcPr>
            <w:tcW w:w="4905" w:type="dxa"/>
            <w:vAlign w:val="center"/>
          </w:tcPr>
          <w:p w14:paraId="02E6BC86" w14:textId="77777777" w:rsidR="002B2B43" w:rsidRPr="000512F5" w:rsidRDefault="002B2B43" w:rsidP="005A1DCD">
            <w:pPr>
              <w:jc w:val="center"/>
              <w:rPr>
                <w:color w:val="000000"/>
                <w:sz w:val="28"/>
                <w:szCs w:val="28"/>
              </w:rPr>
            </w:pPr>
            <w:r w:rsidRPr="000512F5">
              <w:rPr>
                <w:color w:val="000000"/>
                <w:sz w:val="28"/>
                <w:szCs w:val="28"/>
              </w:rPr>
              <w:t>УТВЕРЖДАЮ</w:t>
            </w:r>
          </w:p>
        </w:tc>
      </w:tr>
      <w:tr w:rsidR="002B2B43" w14:paraId="36C6D04E" w14:textId="77777777" w:rsidTr="00034679">
        <w:trPr>
          <w:trHeight w:val="1007"/>
        </w:trPr>
        <w:tc>
          <w:tcPr>
            <w:tcW w:w="4541" w:type="dxa"/>
          </w:tcPr>
          <w:p w14:paraId="39787EFF" w14:textId="433DC983" w:rsidR="002B2B43" w:rsidRPr="00F26945" w:rsidRDefault="002B2B43" w:rsidP="0056666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905" w:type="dxa"/>
          </w:tcPr>
          <w:p w14:paraId="2781B9EF" w14:textId="2272A7CE" w:rsidR="002B2B43" w:rsidRPr="007013B6" w:rsidRDefault="006E3594" w:rsidP="005A1DCD">
            <w:pPr>
              <w:spacing w:line="276" w:lineRule="auto"/>
              <w:jc w:val="center"/>
              <w:rPr>
                <w:sz w:val="28"/>
              </w:rPr>
            </w:pPr>
            <w:r>
              <w:rPr>
                <w:sz w:val="28"/>
              </w:rPr>
              <w:t>Должность руководителя</w:t>
            </w:r>
          </w:p>
        </w:tc>
      </w:tr>
      <w:tr w:rsidR="002B2B43" w:rsidRPr="00D84D8C" w14:paraId="4821D7D8" w14:textId="77777777" w:rsidTr="00034679">
        <w:trPr>
          <w:trHeight w:val="317"/>
        </w:trPr>
        <w:tc>
          <w:tcPr>
            <w:tcW w:w="4541" w:type="dxa"/>
          </w:tcPr>
          <w:p w14:paraId="21470717" w14:textId="77777777" w:rsidR="002B2B43" w:rsidRDefault="002B2B43" w:rsidP="0056666F">
            <w:pPr>
              <w:ind w:right="317"/>
              <w:jc w:val="center"/>
              <w:rPr>
                <w:color w:val="000000"/>
                <w:sz w:val="28"/>
                <w:szCs w:val="28"/>
              </w:rPr>
            </w:pPr>
          </w:p>
          <w:p w14:paraId="043208F2" w14:textId="672216AF" w:rsidR="00374612" w:rsidRPr="000512F5" w:rsidRDefault="006E3594" w:rsidP="0056666F">
            <w:pPr>
              <w:tabs>
                <w:tab w:val="left" w:pos="3718"/>
              </w:tabs>
              <w:ind w:right="284"/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0"/>
              </w:rPr>
              <w:t>ФИО</w:t>
            </w:r>
          </w:p>
        </w:tc>
        <w:tc>
          <w:tcPr>
            <w:tcW w:w="4905" w:type="dxa"/>
          </w:tcPr>
          <w:p w14:paraId="0E8DDFC5" w14:textId="77777777" w:rsidR="002B2B43" w:rsidRPr="000512F5" w:rsidRDefault="002B2B43" w:rsidP="005A1DCD">
            <w:pPr>
              <w:ind w:firstLine="34"/>
              <w:jc w:val="right"/>
              <w:rPr>
                <w:color w:val="000000"/>
                <w:sz w:val="28"/>
                <w:szCs w:val="28"/>
              </w:rPr>
            </w:pPr>
          </w:p>
          <w:p w14:paraId="73CE305A" w14:textId="71634683" w:rsidR="002B2B43" w:rsidRPr="000512F5" w:rsidRDefault="006E3594" w:rsidP="00374612">
            <w:pPr>
              <w:ind w:firstLine="34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ФИО</w:t>
            </w:r>
          </w:p>
        </w:tc>
      </w:tr>
      <w:tr w:rsidR="002B2B43" w14:paraId="074556E6" w14:textId="77777777" w:rsidTr="00034679">
        <w:trPr>
          <w:trHeight w:val="781"/>
        </w:trPr>
        <w:tc>
          <w:tcPr>
            <w:tcW w:w="4541" w:type="dxa"/>
          </w:tcPr>
          <w:p w14:paraId="556249B7" w14:textId="43EFC7E2" w:rsidR="002B2B43" w:rsidRPr="000512F5" w:rsidRDefault="00374612" w:rsidP="0056666F">
            <w:pPr>
              <w:spacing w:before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____________</w:t>
            </w:r>
            <w:r w:rsidR="0056666F">
              <w:rPr>
                <w:rFonts w:eastAsia="Calibri"/>
                <w:sz w:val="28"/>
                <w:szCs w:val="26"/>
                <w:lang w:eastAsia="en-US"/>
              </w:rPr>
              <w:t>____</w:t>
            </w:r>
            <w:r>
              <w:rPr>
                <w:rFonts w:eastAsia="Calibri"/>
                <w:sz w:val="28"/>
                <w:szCs w:val="26"/>
                <w:lang w:eastAsia="en-US"/>
              </w:rPr>
              <w:t xml:space="preserve">_ </w:t>
            </w:r>
            <w:r w:rsidR="00F93637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6E3594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  <w:tc>
          <w:tcPr>
            <w:tcW w:w="4905" w:type="dxa"/>
          </w:tcPr>
          <w:p w14:paraId="36B2DFED" w14:textId="5F9D2389" w:rsidR="002B2B43" w:rsidRDefault="00374612" w:rsidP="0056666F">
            <w:pPr>
              <w:spacing w:before="24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</w:t>
            </w:r>
            <w:r w:rsidR="003A4781">
              <w:rPr>
                <w:sz w:val="28"/>
              </w:rPr>
              <w:t>__</w:t>
            </w:r>
            <w:r w:rsidR="003A4781">
              <w:rPr>
                <w:rFonts w:eastAsia="Calibri"/>
                <w:sz w:val="28"/>
                <w:szCs w:val="26"/>
                <w:lang w:eastAsia="en-US"/>
              </w:rPr>
              <w:t>_____</w:t>
            </w:r>
            <w:r>
              <w:rPr>
                <w:rFonts w:eastAsia="Calibri"/>
                <w:sz w:val="28"/>
                <w:szCs w:val="26"/>
                <w:lang w:eastAsia="en-US"/>
              </w:rPr>
              <w:t>____</w:t>
            </w:r>
            <w:r w:rsidR="0056666F">
              <w:rPr>
                <w:rFonts w:eastAsia="Calibri"/>
                <w:sz w:val="28"/>
                <w:szCs w:val="26"/>
                <w:lang w:eastAsia="en-US"/>
              </w:rPr>
              <w:t>__</w:t>
            </w:r>
            <w:r>
              <w:rPr>
                <w:rFonts w:eastAsia="Calibri"/>
                <w:sz w:val="28"/>
                <w:szCs w:val="26"/>
                <w:lang w:eastAsia="en-US"/>
              </w:rPr>
              <w:t xml:space="preserve"> </w:t>
            </w:r>
            <w:r w:rsidR="00F93637">
              <w:rPr>
                <w:rFonts w:eastAsia="Calibri"/>
                <w:sz w:val="28"/>
                <w:szCs w:val="26"/>
                <w:lang w:eastAsia="en-US"/>
              </w:rPr>
              <w:t>202</w:t>
            </w:r>
            <w:r w:rsidR="006E3594">
              <w:rPr>
                <w:rFonts w:eastAsia="Calibri"/>
                <w:sz w:val="28"/>
                <w:szCs w:val="26"/>
                <w:lang w:eastAsia="en-US"/>
              </w:rPr>
              <w:t>__</w:t>
            </w:r>
            <w:r w:rsidRPr="00E9456D">
              <w:rPr>
                <w:rFonts w:eastAsia="Calibri"/>
                <w:sz w:val="28"/>
                <w:szCs w:val="26"/>
                <w:lang w:eastAsia="en-US"/>
              </w:rPr>
              <w:t xml:space="preserve"> г.</w:t>
            </w:r>
          </w:p>
        </w:tc>
      </w:tr>
    </w:tbl>
    <w:p w14:paraId="0A237A31" w14:textId="634DA13F" w:rsidR="00E77E98" w:rsidRDefault="00E77E98" w:rsidP="002B2B43">
      <w:pPr>
        <w:rPr>
          <w:b/>
          <w:bCs/>
          <w:sz w:val="28"/>
        </w:rPr>
      </w:pPr>
    </w:p>
    <w:p w14:paraId="0FC11B27" w14:textId="77777777" w:rsidR="003D461A" w:rsidRPr="00B606B4" w:rsidRDefault="003D461A" w:rsidP="003D461A">
      <w:pPr>
        <w:widowControl w:val="0"/>
        <w:shd w:val="clear" w:color="auto" w:fill="FFFFFF"/>
        <w:ind w:right="6"/>
        <w:jc w:val="center"/>
        <w:rPr>
          <w:b/>
          <w:szCs w:val="28"/>
        </w:rPr>
      </w:pPr>
      <w:r>
        <w:rPr>
          <w:b/>
          <w:sz w:val="32"/>
          <w:szCs w:val="32"/>
        </w:rPr>
        <w:t xml:space="preserve">ПОЛНОЕ НАИМЕНОВАНИЕ ПРОГРАММЫ ИЛИ ПРОГРАММНОГО ИЗДЕЛИЯ </w:t>
      </w:r>
      <w:r>
        <w:rPr>
          <w:b/>
          <w:sz w:val="32"/>
          <w:szCs w:val="32"/>
        </w:rPr>
        <w:br/>
      </w:r>
    </w:p>
    <w:p w14:paraId="1A21A51F" w14:textId="39A75F4E" w:rsidR="001F3D17" w:rsidRDefault="00670D36" w:rsidP="001F3D1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Ведомость эксплуатационных документов</w:t>
      </w:r>
    </w:p>
    <w:p w14:paraId="17C84731" w14:textId="5EF3842E" w:rsidR="001F3D17" w:rsidRPr="00707786" w:rsidRDefault="001F3D17" w:rsidP="001F3D17">
      <w:pPr>
        <w:jc w:val="center"/>
        <w:rPr>
          <w:b/>
          <w:bCs/>
          <w:sz w:val="32"/>
          <w:szCs w:val="32"/>
        </w:rPr>
      </w:pPr>
    </w:p>
    <w:p w14:paraId="795FEDBA" w14:textId="1ABBB4F4" w:rsidR="00707786" w:rsidRPr="007C732C" w:rsidRDefault="005E343B" w:rsidP="00707786">
      <w:pPr>
        <w:jc w:val="center"/>
        <w:rPr>
          <w:b/>
          <w:bCs/>
          <w:sz w:val="32"/>
          <w:szCs w:val="32"/>
        </w:rPr>
      </w:pPr>
      <w:bookmarkStart w:id="0" w:name="_Hlk222181696"/>
      <w:r>
        <w:rPr>
          <w:b/>
          <w:bCs/>
          <w:sz w:val="32"/>
          <w:szCs w:val="32"/>
        </w:rPr>
        <w:t xml:space="preserve">ЛИСТ </w:t>
      </w:r>
      <w:r w:rsidRPr="007C732C">
        <w:rPr>
          <w:b/>
          <w:bCs/>
          <w:sz w:val="32"/>
          <w:szCs w:val="32"/>
        </w:rPr>
        <w:t>УТВЕРЖДЕНИЯ</w:t>
      </w:r>
      <w:bookmarkEnd w:id="0"/>
    </w:p>
    <w:p w14:paraId="7ADBE6E0" w14:textId="65B3C9CA" w:rsidR="00BE4E16" w:rsidRDefault="003D461A" w:rsidP="001C1326">
      <w:pPr>
        <w:spacing w:before="240" w:after="240"/>
        <w:jc w:val="center"/>
        <w:rPr>
          <w:b/>
          <w:bCs/>
          <w:caps/>
          <w:sz w:val="32"/>
          <w:szCs w:val="32"/>
        </w:rPr>
      </w:pPr>
      <w:r>
        <w:rPr>
          <w:b/>
          <w:sz w:val="32"/>
          <w:szCs w:val="32"/>
        </w:rPr>
        <w:t xml:space="preserve">Обозначение </w:t>
      </w:r>
      <w:r w:rsidR="00853105">
        <w:rPr>
          <w:b/>
          <w:sz w:val="32"/>
          <w:szCs w:val="32"/>
        </w:rPr>
        <w:t>ЛУ</w:t>
      </w:r>
      <w:r w:rsidR="00670D36" w:rsidRPr="00ED5ACD">
        <w:rPr>
          <w:b/>
          <w:bCs/>
          <w:caps/>
          <w:sz w:val="32"/>
          <w:szCs w:val="32"/>
        </w:rPr>
        <w:t xml:space="preserve"> </w:t>
      </w:r>
    </w:p>
    <w:tbl>
      <w:tblPr>
        <w:tblW w:w="4656" w:type="pct"/>
        <w:tblInd w:w="567" w:type="dxa"/>
        <w:tblLook w:val="0000" w:firstRow="0" w:lastRow="0" w:firstColumn="0" w:lastColumn="0" w:noHBand="0" w:noVBand="0"/>
      </w:tblPr>
      <w:tblGrid>
        <w:gridCol w:w="4532"/>
        <w:gridCol w:w="4971"/>
      </w:tblGrid>
      <w:tr w:rsidR="00D41E52" w14:paraId="36184794" w14:textId="77777777" w:rsidTr="00403B4E">
        <w:trPr>
          <w:trHeight w:hRule="exact" w:val="1044"/>
        </w:trPr>
        <w:tc>
          <w:tcPr>
            <w:tcW w:w="4528" w:type="dxa"/>
          </w:tcPr>
          <w:p w14:paraId="3E50E06A" w14:textId="20BF3DEE" w:rsidR="00D41E52" w:rsidRDefault="003D461A" w:rsidP="00003184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Согласовано</w:t>
            </w:r>
          </w:p>
        </w:tc>
        <w:tc>
          <w:tcPr>
            <w:tcW w:w="4966" w:type="dxa"/>
            <w:vAlign w:val="center"/>
          </w:tcPr>
          <w:p w14:paraId="4B7C403A" w14:textId="3FA5B289" w:rsidR="00D41E52" w:rsidRDefault="00741305" w:rsidP="003D461A">
            <w:pPr>
              <w:tabs>
                <w:tab w:val="left" w:pos="5727"/>
              </w:tabs>
              <w:spacing w:after="240"/>
              <w:rPr>
                <w:sz w:val="28"/>
              </w:rPr>
            </w:pPr>
            <w:r>
              <w:rPr>
                <w:sz w:val="28"/>
              </w:rPr>
              <w:t>Н</w:t>
            </w:r>
            <w:r w:rsidR="003D461A">
              <w:rPr>
                <w:sz w:val="28"/>
              </w:rPr>
              <w:t>ачальни</w:t>
            </w:r>
            <w:r>
              <w:rPr>
                <w:sz w:val="28"/>
              </w:rPr>
              <w:t>к</w:t>
            </w:r>
          </w:p>
          <w:p w14:paraId="78B8CE34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64CB98A0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71AB1627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4B7DC2D0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32A78E17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6102CABE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4328B251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0B4D985C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3ADAA71D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  <w:p w14:paraId="7149C505" w14:textId="77777777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</w:tc>
      </w:tr>
      <w:tr w:rsidR="00D41E52" w14:paraId="6E09C67D" w14:textId="77777777" w:rsidTr="00403B4E">
        <w:trPr>
          <w:trHeight w:hRule="exact" w:val="409"/>
        </w:trPr>
        <w:tc>
          <w:tcPr>
            <w:tcW w:w="4528" w:type="dxa"/>
            <w:vAlign w:val="center"/>
          </w:tcPr>
          <w:p w14:paraId="5C7ECEDB" w14:textId="77777777" w:rsidR="00D41E52" w:rsidRDefault="00D41E52" w:rsidP="005A1DC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35C8A90A" w14:textId="7B181D67" w:rsidR="00D41E52" w:rsidRDefault="003D461A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D41E52" w14:paraId="790BECDA" w14:textId="77777777" w:rsidTr="00403B4E">
        <w:trPr>
          <w:trHeight w:hRule="exact" w:val="429"/>
        </w:trPr>
        <w:tc>
          <w:tcPr>
            <w:tcW w:w="4528" w:type="dxa"/>
            <w:vAlign w:val="center"/>
          </w:tcPr>
          <w:p w14:paraId="08108BCB" w14:textId="77777777" w:rsidR="00D41E52" w:rsidRDefault="00D41E52" w:rsidP="005A1DC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23CFE188" w14:textId="48F202E4" w:rsidR="00D41E52" w:rsidRDefault="00D41E52" w:rsidP="00276E97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  <w:r>
              <w:rPr>
                <w:sz w:val="28"/>
              </w:rPr>
              <w:t>«_____»</w:t>
            </w:r>
            <w:r w:rsidR="003D461A">
              <w:rPr>
                <w:sz w:val="28"/>
              </w:rPr>
              <w:t xml:space="preserve"> </w:t>
            </w:r>
            <w:r>
              <w:rPr>
                <w:sz w:val="28"/>
              </w:rPr>
              <w:t>______</w:t>
            </w:r>
            <w:r w:rsidR="003A4781">
              <w:rPr>
                <w:sz w:val="28"/>
              </w:rPr>
              <w:t>____</w:t>
            </w:r>
            <w:r w:rsidR="00F93637">
              <w:rPr>
                <w:sz w:val="28"/>
              </w:rPr>
              <w:t>______202</w:t>
            </w:r>
            <w:r w:rsidR="003D461A">
              <w:rPr>
                <w:sz w:val="28"/>
              </w:rPr>
              <w:t>__</w:t>
            </w:r>
            <w:r>
              <w:rPr>
                <w:sz w:val="28"/>
              </w:rPr>
              <w:t xml:space="preserve"> г.</w:t>
            </w:r>
          </w:p>
        </w:tc>
      </w:tr>
      <w:tr w:rsidR="00D41E52" w:rsidRPr="00497A2C" w14:paraId="15F1FAF5" w14:textId="77777777" w:rsidTr="00403B4E">
        <w:trPr>
          <w:trHeight w:val="397"/>
        </w:trPr>
        <w:tc>
          <w:tcPr>
            <w:tcW w:w="4528" w:type="dxa"/>
            <w:vAlign w:val="center"/>
          </w:tcPr>
          <w:p w14:paraId="7B71F1F4" w14:textId="77777777" w:rsidR="00D41E52" w:rsidRPr="002479FD" w:rsidRDefault="00D41E52" w:rsidP="005A1DCD">
            <w:pPr>
              <w:tabs>
                <w:tab w:val="left" w:pos="5727"/>
              </w:tabs>
              <w:spacing w:after="240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2F84D527" w14:textId="378F2E5E" w:rsidR="00D41E52" w:rsidRPr="00497A2C" w:rsidRDefault="00D41E52" w:rsidP="00276E97">
            <w:pPr>
              <w:tabs>
                <w:tab w:val="left" w:pos="5727"/>
              </w:tabs>
              <w:spacing w:after="240"/>
              <w:rPr>
                <w:sz w:val="28"/>
                <w:lang w:val="en-US"/>
              </w:rPr>
            </w:pPr>
            <w:r>
              <w:rPr>
                <w:sz w:val="28"/>
              </w:rPr>
              <w:t>Руководитель разработки</w:t>
            </w:r>
          </w:p>
        </w:tc>
      </w:tr>
      <w:tr w:rsidR="00D41E52" w:rsidRPr="00BA53FC" w14:paraId="322D93E2" w14:textId="77777777" w:rsidTr="00403B4E">
        <w:trPr>
          <w:trHeight w:hRule="exact" w:val="415"/>
        </w:trPr>
        <w:tc>
          <w:tcPr>
            <w:tcW w:w="4528" w:type="dxa"/>
            <w:vAlign w:val="center"/>
          </w:tcPr>
          <w:p w14:paraId="7F354EE9" w14:textId="77777777" w:rsidR="00D41E52" w:rsidRPr="00BA53FC" w:rsidRDefault="00D41E52" w:rsidP="005A1DC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02B6998E" w14:textId="1A5C1E9C" w:rsidR="00D41E52" w:rsidRPr="00BA53FC" w:rsidRDefault="003D461A" w:rsidP="00276E97">
            <w:pPr>
              <w:tabs>
                <w:tab w:val="left" w:pos="5727"/>
              </w:tabs>
              <w:ind w:right="182"/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D41E52" w14:paraId="06F94004" w14:textId="77777777" w:rsidTr="00403B4E">
        <w:trPr>
          <w:trHeight w:val="400"/>
        </w:trPr>
        <w:tc>
          <w:tcPr>
            <w:tcW w:w="4528" w:type="dxa"/>
            <w:vAlign w:val="center"/>
          </w:tcPr>
          <w:p w14:paraId="198F20E5" w14:textId="77777777" w:rsidR="00D41E52" w:rsidRDefault="00D41E52" w:rsidP="005A1DC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1273FE8E" w14:textId="0765B9A7" w:rsidR="00D41E52" w:rsidRDefault="00D41E52" w:rsidP="00276E97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«_____»</w:t>
            </w:r>
            <w:r w:rsidR="003D461A">
              <w:rPr>
                <w:sz w:val="28"/>
              </w:rPr>
              <w:t xml:space="preserve"> </w:t>
            </w:r>
            <w:r>
              <w:rPr>
                <w:sz w:val="28"/>
              </w:rPr>
              <w:t>_____</w:t>
            </w:r>
            <w:r w:rsidR="003A4781">
              <w:rPr>
                <w:sz w:val="28"/>
              </w:rPr>
              <w:t>____</w:t>
            </w:r>
            <w:r w:rsidR="00F93637">
              <w:rPr>
                <w:sz w:val="28"/>
              </w:rPr>
              <w:t>_______202</w:t>
            </w:r>
            <w:r w:rsidR="003D461A">
              <w:rPr>
                <w:sz w:val="28"/>
              </w:rPr>
              <w:t>__</w:t>
            </w:r>
            <w:r>
              <w:rPr>
                <w:sz w:val="28"/>
              </w:rPr>
              <w:t xml:space="preserve"> г.</w:t>
            </w:r>
          </w:p>
        </w:tc>
      </w:tr>
      <w:tr w:rsidR="00D41E52" w14:paraId="5EB41C8A" w14:textId="77777777" w:rsidTr="00403B4E">
        <w:trPr>
          <w:trHeight w:hRule="exact" w:val="583"/>
        </w:trPr>
        <w:tc>
          <w:tcPr>
            <w:tcW w:w="4528" w:type="dxa"/>
            <w:vAlign w:val="center"/>
          </w:tcPr>
          <w:p w14:paraId="3403C019" w14:textId="77777777" w:rsidR="00D41E52" w:rsidRDefault="00D41E52" w:rsidP="00A04A34">
            <w:pPr>
              <w:tabs>
                <w:tab w:val="left" w:pos="5727"/>
              </w:tabs>
              <w:spacing w:after="240"/>
              <w:ind w:left="749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40963D22" w14:textId="58313FDB" w:rsidR="00D41E52" w:rsidRDefault="00D41E52" w:rsidP="00276E97">
            <w:pPr>
              <w:tabs>
                <w:tab w:val="left" w:pos="5727"/>
              </w:tabs>
              <w:spacing w:after="240"/>
              <w:rPr>
                <w:sz w:val="28"/>
              </w:rPr>
            </w:pPr>
            <w:r>
              <w:rPr>
                <w:sz w:val="28"/>
              </w:rPr>
              <w:t>Исполнитель</w:t>
            </w:r>
          </w:p>
        </w:tc>
      </w:tr>
      <w:tr w:rsidR="00D41E52" w14:paraId="13C9A187" w14:textId="77777777" w:rsidTr="00403B4E">
        <w:trPr>
          <w:trHeight w:hRule="exact" w:val="447"/>
        </w:trPr>
        <w:tc>
          <w:tcPr>
            <w:tcW w:w="4528" w:type="dxa"/>
            <w:vAlign w:val="center"/>
          </w:tcPr>
          <w:p w14:paraId="29F5F050" w14:textId="77777777" w:rsidR="00D41E52" w:rsidRDefault="00D41E52" w:rsidP="005A1DC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363469BF" w14:textId="1AB783CD" w:rsidR="00D41E52" w:rsidRDefault="003D461A" w:rsidP="00276E97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D41E52" w14:paraId="3A7A56BD" w14:textId="77777777" w:rsidTr="00403B4E">
        <w:trPr>
          <w:trHeight w:hRule="exact" w:val="478"/>
        </w:trPr>
        <w:tc>
          <w:tcPr>
            <w:tcW w:w="4528" w:type="dxa"/>
            <w:vAlign w:val="center"/>
          </w:tcPr>
          <w:p w14:paraId="6CCAD03F" w14:textId="77777777" w:rsidR="00D41E52" w:rsidRDefault="00D41E52" w:rsidP="005A1DC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199D16A4" w14:textId="648FE075" w:rsidR="00D41E52" w:rsidRDefault="00D41E52" w:rsidP="00276E97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«_____»</w:t>
            </w:r>
            <w:r w:rsidR="003D461A">
              <w:rPr>
                <w:sz w:val="28"/>
              </w:rPr>
              <w:t xml:space="preserve"> </w:t>
            </w:r>
            <w:r>
              <w:rPr>
                <w:sz w:val="28"/>
              </w:rPr>
              <w:t>_____</w:t>
            </w:r>
            <w:r w:rsidR="003A4781">
              <w:rPr>
                <w:sz w:val="28"/>
              </w:rPr>
              <w:t>____</w:t>
            </w:r>
            <w:r w:rsidR="00F93637">
              <w:rPr>
                <w:sz w:val="28"/>
              </w:rPr>
              <w:t>_______202</w:t>
            </w:r>
            <w:r w:rsidR="003D461A">
              <w:rPr>
                <w:sz w:val="28"/>
              </w:rPr>
              <w:t>__</w:t>
            </w:r>
            <w:r>
              <w:rPr>
                <w:sz w:val="28"/>
              </w:rPr>
              <w:t xml:space="preserve"> г.</w:t>
            </w:r>
          </w:p>
        </w:tc>
      </w:tr>
      <w:tr w:rsidR="00D41E52" w14:paraId="4E0B0033" w14:textId="77777777" w:rsidTr="00403B4E">
        <w:trPr>
          <w:trHeight w:hRule="exact" w:val="507"/>
        </w:trPr>
        <w:tc>
          <w:tcPr>
            <w:tcW w:w="4528" w:type="dxa"/>
            <w:vAlign w:val="center"/>
          </w:tcPr>
          <w:p w14:paraId="5E955BE4" w14:textId="77777777" w:rsidR="00D41E52" w:rsidRDefault="00D41E52" w:rsidP="00A04A34">
            <w:pPr>
              <w:tabs>
                <w:tab w:val="left" w:pos="5727"/>
              </w:tabs>
              <w:spacing w:after="240"/>
              <w:ind w:left="749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1D6530BA" w14:textId="78E037AA" w:rsidR="00D41E52" w:rsidRDefault="00D41E52" w:rsidP="00276E97">
            <w:pPr>
              <w:tabs>
                <w:tab w:val="left" w:pos="5727"/>
              </w:tabs>
              <w:spacing w:after="240"/>
              <w:rPr>
                <w:sz w:val="28"/>
              </w:rPr>
            </w:pPr>
            <w:proofErr w:type="spellStart"/>
            <w:r>
              <w:rPr>
                <w:sz w:val="28"/>
              </w:rPr>
              <w:t>Нормоконтролер</w:t>
            </w:r>
            <w:proofErr w:type="spellEnd"/>
          </w:p>
        </w:tc>
      </w:tr>
      <w:tr w:rsidR="00D41E52" w14:paraId="1731978C" w14:textId="77777777" w:rsidTr="00403B4E">
        <w:trPr>
          <w:trHeight w:hRule="exact" w:val="428"/>
        </w:trPr>
        <w:tc>
          <w:tcPr>
            <w:tcW w:w="4528" w:type="dxa"/>
            <w:vAlign w:val="center"/>
          </w:tcPr>
          <w:p w14:paraId="12C4A8AC" w14:textId="77777777" w:rsidR="00D41E52" w:rsidRDefault="00D41E52" w:rsidP="005A1DC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32EBB2A8" w14:textId="5B2D4C85" w:rsidR="00D41E52" w:rsidRDefault="003D461A" w:rsidP="00276E97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D41E52" w14:paraId="38A7F1E1" w14:textId="77777777" w:rsidTr="00403B4E">
        <w:trPr>
          <w:trHeight w:hRule="exact" w:val="480"/>
        </w:trPr>
        <w:tc>
          <w:tcPr>
            <w:tcW w:w="4528" w:type="dxa"/>
            <w:vAlign w:val="center"/>
          </w:tcPr>
          <w:p w14:paraId="7A43A9D9" w14:textId="77777777" w:rsidR="00D41E52" w:rsidRDefault="00D41E52" w:rsidP="005A1DC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4966" w:type="dxa"/>
            <w:vAlign w:val="center"/>
          </w:tcPr>
          <w:p w14:paraId="7629B23E" w14:textId="7EA2C975" w:rsidR="00D41E52" w:rsidRDefault="00D41E52" w:rsidP="00276E97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«_____»</w:t>
            </w:r>
            <w:r w:rsidR="003D461A">
              <w:rPr>
                <w:sz w:val="28"/>
              </w:rPr>
              <w:t xml:space="preserve"> </w:t>
            </w:r>
            <w:r>
              <w:rPr>
                <w:sz w:val="28"/>
              </w:rPr>
              <w:t>____</w:t>
            </w:r>
            <w:r w:rsidR="003A4781">
              <w:rPr>
                <w:sz w:val="28"/>
              </w:rPr>
              <w:t>____</w:t>
            </w:r>
            <w:r w:rsidR="00F93637">
              <w:rPr>
                <w:sz w:val="28"/>
              </w:rPr>
              <w:t>________202</w:t>
            </w:r>
            <w:r w:rsidR="003D461A">
              <w:rPr>
                <w:sz w:val="28"/>
              </w:rPr>
              <w:t>__</w:t>
            </w:r>
            <w:r>
              <w:rPr>
                <w:sz w:val="28"/>
              </w:rPr>
              <w:t xml:space="preserve"> г.</w:t>
            </w:r>
          </w:p>
        </w:tc>
      </w:tr>
    </w:tbl>
    <w:p w14:paraId="40DFB82D" w14:textId="77777777" w:rsidR="00784ADE" w:rsidRPr="004878D1" w:rsidRDefault="00784ADE" w:rsidP="00784ADE">
      <w:pPr>
        <w:rPr>
          <w:sz w:val="16"/>
          <w:szCs w:val="32"/>
        </w:rPr>
      </w:pPr>
    </w:p>
    <w:p w14:paraId="472A489C" w14:textId="73167DA9" w:rsidR="003A7BFA" w:rsidRPr="00784ADE" w:rsidRDefault="003A7BFA" w:rsidP="00784ADE">
      <w:pPr>
        <w:rPr>
          <w:sz w:val="32"/>
          <w:szCs w:val="32"/>
        </w:rPr>
        <w:sectPr w:rsidR="003A7BFA" w:rsidRPr="00784ADE" w:rsidSect="009813F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993" w:right="567" w:bottom="0" w:left="1134" w:header="709" w:footer="92" w:gutter="0"/>
          <w:cols w:space="708"/>
          <w:titlePg/>
          <w:docGrid w:linePitch="360"/>
        </w:sectPr>
      </w:pPr>
    </w:p>
    <w:tbl>
      <w:tblPr>
        <w:tblStyle w:val="aff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798"/>
      </w:tblGrid>
      <w:tr w:rsidR="003D461A" w14:paraId="23CD94F5" w14:textId="77777777" w:rsidTr="003D461A">
        <w:tc>
          <w:tcPr>
            <w:tcW w:w="3113" w:type="dxa"/>
          </w:tcPr>
          <w:p w14:paraId="641AE325" w14:textId="77777777" w:rsidR="003D461A" w:rsidRPr="0066083C" w:rsidRDefault="003D461A" w:rsidP="003D461A">
            <w:pPr>
              <w:jc w:val="center"/>
              <w:rPr>
                <w:bCs/>
                <w:sz w:val="28"/>
                <w:szCs w:val="28"/>
              </w:rPr>
            </w:pPr>
            <w:r w:rsidRPr="0066083C">
              <w:rPr>
                <w:bCs/>
                <w:sz w:val="28"/>
                <w:szCs w:val="28"/>
              </w:rPr>
              <w:lastRenderedPageBreak/>
              <w:t>УТВЕРЖДЕН</w:t>
            </w:r>
          </w:p>
          <w:p w14:paraId="5082F7A1" w14:textId="6006828D" w:rsidR="003D461A" w:rsidRPr="003D461A" w:rsidRDefault="003D461A" w:rsidP="003D461A">
            <w:pPr>
              <w:jc w:val="center"/>
              <w:rPr>
                <w:cap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Обозначение ЛУ</w:t>
            </w:r>
          </w:p>
        </w:tc>
        <w:tc>
          <w:tcPr>
            <w:tcW w:w="6798" w:type="dxa"/>
          </w:tcPr>
          <w:p w14:paraId="4B62AE82" w14:textId="77777777" w:rsidR="003D461A" w:rsidRDefault="003D461A" w:rsidP="00AD4221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2CB05DC" w14:textId="77777777" w:rsidR="003D461A" w:rsidRDefault="008D3209" w:rsidP="00AD4221">
      <w:pPr>
        <w:ind w:left="284" w:firstLine="567"/>
        <w:rPr>
          <w:b/>
          <w:bCs/>
          <w:sz w:val="32"/>
          <w:szCs w:val="32"/>
        </w:rPr>
      </w:pPr>
      <w:r w:rsidRPr="002D055F">
        <w:rPr>
          <w:b/>
          <w:bCs/>
          <w:sz w:val="32"/>
          <w:szCs w:val="32"/>
        </w:rPr>
        <w:tab/>
      </w:r>
    </w:p>
    <w:p w14:paraId="10137045" w14:textId="77777777" w:rsidR="008D3209" w:rsidRDefault="008D3209">
      <w:pPr>
        <w:rPr>
          <w:caps/>
          <w:sz w:val="28"/>
          <w:szCs w:val="28"/>
        </w:rPr>
      </w:pPr>
    </w:p>
    <w:p w14:paraId="54C6C448" w14:textId="77777777" w:rsidR="008D3209" w:rsidRDefault="008D3209">
      <w:pPr>
        <w:rPr>
          <w:caps/>
          <w:sz w:val="28"/>
          <w:szCs w:val="28"/>
        </w:rPr>
      </w:pPr>
    </w:p>
    <w:p w14:paraId="6864E75A" w14:textId="77777777" w:rsidR="008D3209" w:rsidRDefault="008D3209">
      <w:pPr>
        <w:rPr>
          <w:caps/>
          <w:sz w:val="28"/>
          <w:szCs w:val="28"/>
        </w:rPr>
      </w:pPr>
    </w:p>
    <w:p w14:paraId="020C68CD" w14:textId="77777777" w:rsidR="008D3209" w:rsidRDefault="008D3209">
      <w:pPr>
        <w:rPr>
          <w:caps/>
          <w:sz w:val="28"/>
          <w:szCs w:val="28"/>
        </w:rPr>
      </w:pPr>
    </w:p>
    <w:p w14:paraId="311D32AD" w14:textId="77777777" w:rsidR="008D3209" w:rsidRDefault="008D3209">
      <w:pPr>
        <w:rPr>
          <w:caps/>
          <w:sz w:val="28"/>
          <w:szCs w:val="28"/>
        </w:rPr>
      </w:pPr>
    </w:p>
    <w:p w14:paraId="482DE526" w14:textId="77777777" w:rsidR="008D3209" w:rsidRDefault="008D3209">
      <w:pPr>
        <w:rPr>
          <w:caps/>
          <w:sz w:val="28"/>
          <w:szCs w:val="28"/>
        </w:rPr>
      </w:pPr>
    </w:p>
    <w:p w14:paraId="23BCCC88" w14:textId="77777777" w:rsidR="00632B91" w:rsidRDefault="00632B91">
      <w:pPr>
        <w:rPr>
          <w:caps/>
          <w:sz w:val="28"/>
          <w:szCs w:val="28"/>
        </w:rPr>
      </w:pPr>
    </w:p>
    <w:p w14:paraId="1CFF3C33" w14:textId="77777777" w:rsidR="00813D5F" w:rsidRDefault="00813D5F">
      <w:pPr>
        <w:rPr>
          <w:caps/>
          <w:sz w:val="28"/>
          <w:szCs w:val="28"/>
        </w:rPr>
      </w:pPr>
    </w:p>
    <w:p w14:paraId="6D7284F9" w14:textId="2262992A" w:rsidR="00720EFE" w:rsidRPr="00405E77" w:rsidRDefault="003D461A" w:rsidP="00C24B72">
      <w:pPr>
        <w:spacing w:before="160" w:after="240" w:line="360" w:lineRule="auto"/>
        <w:jc w:val="center"/>
        <w:rPr>
          <w:b/>
          <w:sz w:val="32"/>
          <w:szCs w:val="36"/>
        </w:rPr>
      </w:pPr>
      <w:r>
        <w:rPr>
          <w:b/>
          <w:sz w:val="32"/>
          <w:szCs w:val="32"/>
        </w:rPr>
        <w:t>ПОЛНОЕ НАИМЕНОВАНИЕ ПРОГРАММЫ ИЛИ ПРОГРАММНОГО ИЗДЕЛИЯ</w:t>
      </w:r>
    </w:p>
    <w:p w14:paraId="104BCDE2" w14:textId="5BC29890" w:rsidR="00670D36" w:rsidRDefault="00670D36" w:rsidP="00670D3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Ведомость эксплуатационных документов</w:t>
      </w:r>
    </w:p>
    <w:p w14:paraId="3A3F7A21" w14:textId="2AE32E66" w:rsidR="00670D36" w:rsidRPr="00E10E62" w:rsidRDefault="00670D36">
      <w:pPr>
        <w:jc w:val="center"/>
        <w:rPr>
          <w:b/>
          <w:sz w:val="32"/>
          <w:szCs w:val="32"/>
        </w:rPr>
      </w:pPr>
    </w:p>
    <w:p w14:paraId="67803D9C" w14:textId="7FF89588" w:rsidR="001D1021" w:rsidRPr="00FE2078" w:rsidRDefault="00FE2078">
      <w:pPr>
        <w:jc w:val="center"/>
        <w:rPr>
          <w:sz w:val="28"/>
          <w:szCs w:val="28"/>
          <w:lang w:val="en-US"/>
        </w:rPr>
        <w:sectPr w:rsidR="001D1021" w:rsidRPr="00FE2078" w:rsidSect="007864DA">
          <w:headerReference w:type="first" r:id="rId13"/>
          <w:footerReference w:type="first" r:id="rId14"/>
          <w:pgSz w:w="11906" w:h="16838" w:code="9"/>
          <w:pgMar w:top="1418" w:right="567" w:bottom="1418" w:left="1134" w:header="799" w:footer="0" w:gutter="0"/>
          <w:pgNumType w:start="1"/>
          <w:cols w:space="708"/>
          <w:titlePg/>
          <w:docGrid w:linePitch="360"/>
        </w:sectPr>
      </w:pPr>
      <w:r>
        <w:rPr>
          <w:b/>
          <w:sz w:val="32"/>
          <w:szCs w:val="32"/>
        </w:rPr>
        <w:t>(Обозначение программного документа)</w:t>
      </w:r>
    </w:p>
    <w:tbl>
      <w:tblPr>
        <w:tblStyle w:val="aff"/>
        <w:tblW w:w="10205" w:type="dxa"/>
        <w:jc w:val="center"/>
        <w:tblLayout w:type="fixed"/>
        <w:tblLook w:val="04A0" w:firstRow="1" w:lastRow="0" w:firstColumn="1" w:lastColumn="0" w:noHBand="0" w:noVBand="1"/>
      </w:tblPr>
      <w:tblGrid>
        <w:gridCol w:w="4457"/>
        <w:gridCol w:w="3345"/>
        <w:gridCol w:w="728"/>
        <w:gridCol w:w="1675"/>
      </w:tblGrid>
      <w:tr w:rsidR="005206F7" w14:paraId="016C5895" w14:textId="77777777" w:rsidTr="00247EAD">
        <w:trPr>
          <w:trHeight w:val="1134"/>
          <w:jc w:val="center"/>
        </w:trPr>
        <w:tc>
          <w:tcPr>
            <w:tcW w:w="4457" w:type="dxa"/>
            <w:tcBorders>
              <w:bottom w:val="double" w:sz="4" w:space="0" w:color="auto"/>
            </w:tcBorders>
            <w:vAlign w:val="center"/>
          </w:tcPr>
          <w:p w14:paraId="0EB0D937" w14:textId="77777777" w:rsidR="00670D36" w:rsidRPr="00943C96" w:rsidRDefault="00670D36" w:rsidP="00413955">
            <w:pPr>
              <w:spacing w:line="276" w:lineRule="auto"/>
              <w:jc w:val="center"/>
            </w:pPr>
            <w:r w:rsidRPr="00943C96">
              <w:lastRenderedPageBreak/>
              <w:t>Обозначение</w:t>
            </w:r>
          </w:p>
        </w:tc>
        <w:tc>
          <w:tcPr>
            <w:tcW w:w="3345" w:type="dxa"/>
            <w:tcBorders>
              <w:bottom w:val="double" w:sz="4" w:space="0" w:color="auto"/>
            </w:tcBorders>
            <w:vAlign w:val="center"/>
          </w:tcPr>
          <w:p w14:paraId="3189D310" w14:textId="77777777" w:rsidR="00670D36" w:rsidRPr="00943C96" w:rsidRDefault="00670D36" w:rsidP="00413955">
            <w:pPr>
              <w:spacing w:line="276" w:lineRule="auto"/>
              <w:jc w:val="center"/>
            </w:pPr>
            <w:r w:rsidRPr="00943C96">
              <w:t>Наименование</w:t>
            </w:r>
          </w:p>
        </w:tc>
        <w:tc>
          <w:tcPr>
            <w:tcW w:w="728" w:type="dxa"/>
            <w:tcBorders>
              <w:bottom w:val="double" w:sz="4" w:space="0" w:color="auto"/>
            </w:tcBorders>
            <w:vAlign w:val="center"/>
          </w:tcPr>
          <w:p w14:paraId="0F72EA6C" w14:textId="77777777" w:rsidR="00670D36" w:rsidRPr="004D4532" w:rsidRDefault="00670D36" w:rsidP="00413955">
            <w:pPr>
              <w:spacing w:line="276" w:lineRule="auto"/>
              <w:jc w:val="center"/>
            </w:pPr>
            <w:r w:rsidRPr="004D4532">
              <w:t>Кол.</w:t>
            </w:r>
          </w:p>
          <w:p w14:paraId="4697D7D3" w14:textId="746869EA" w:rsidR="00670D36" w:rsidRPr="00943C96" w:rsidRDefault="00ED5ACD" w:rsidP="00413955">
            <w:pPr>
              <w:spacing w:line="276" w:lineRule="auto"/>
              <w:jc w:val="center"/>
            </w:pPr>
            <w:r w:rsidRPr="004D4532">
              <w:t>э</w:t>
            </w:r>
            <w:r w:rsidR="00670D36" w:rsidRPr="004D4532">
              <w:t>кз.</w:t>
            </w:r>
          </w:p>
        </w:tc>
        <w:tc>
          <w:tcPr>
            <w:tcW w:w="1675" w:type="dxa"/>
            <w:tcBorders>
              <w:bottom w:val="double" w:sz="4" w:space="0" w:color="auto"/>
            </w:tcBorders>
            <w:vAlign w:val="center"/>
          </w:tcPr>
          <w:p w14:paraId="6FC5EC43" w14:textId="77777777" w:rsidR="005206F7" w:rsidRDefault="00793069" w:rsidP="00413955">
            <w:pPr>
              <w:spacing w:line="276" w:lineRule="auto"/>
              <w:jc w:val="center"/>
            </w:pPr>
            <w:proofErr w:type="spellStart"/>
            <w:r>
              <w:t>Местона</w:t>
            </w:r>
            <w:proofErr w:type="spellEnd"/>
            <w:r w:rsidR="005206F7">
              <w:t>-</w:t>
            </w:r>
          </w:p>
          <w:p w14:paraId="4A3F8208" w14:textId="279DE77A" w:rsidR="00670D36" w:rsidRPr="00943C96" w:rsidRDefault="00670D36" w:rsidP="00413955">
            <w:pPr>
              <w:spacing w:line="276" w:lineRule="auto"/>
              <w:jc w:val="center"/>
            </w:pPr>
            <w:r w:rsidRPr="00943C96">
              <w:t>хождение</w:t>
            </w:r>
          </w:p>
        </w:tc>
      </w:tr>
      <w:tr w:rsidR="005206F7" w14:paraId="35ABD9B7" w14:textId="77777777" w:rsidTr="00247EAD">
        <w:trPr>
          <w:trHeight w:val="397"/>
          <w:jc w:val="center"/>
        </w:trPr>
        <w:tc>
          <w:tcPr>
            <w:tcW w:w="4457" w:type="dxa"/>
            <w:tcBorders>
              <w:top w:val="double" w:sz="4" w:space="0" w:color="auto"/>
            </w:tcBorders>
            <w:vAlign w:val="center"/>
          </w:tcPr>
          <w:p w14:paraId="348F0048" w14:textId="77777777" w:rsidR="00670D36" w:rsidRPr="00943C96" w:rsidRDefault="00670D36" w:rsidP="00413955">
            <w:pPr>
              <w:spacing w:line="276" w:lineRule="auto"/>
            </w:pPr>
          </w:p>
        </w:tc>
        <w:tc>
          <w:tcPr>
            <w:tcW w:w="3345" w:type="dxa"/>
            <w:tcBorders>
              <w:top w:val="double" w:sz="4" w:space="0" w:color="auto"/>
            </w:tcBorders>
            <w:vAlign w:val="center"/>
          </w:tcPr>
          <w:p w14:paraId="6D0A8DD1" w14:textId="26EE8B98" w:rsidR="00670D36" w:rsidRPr="00593884" w:rsidRDefault="00670D36" w:rsidP="00413955">
            <w:pPr>
              <w:spacing w:line="276" w:lineRule="auto"/>
              <w:jc w:val="center"/>
              <w:rPr>
                <w:u w:val="single"/>
              </w:rPr>
            </w:pPr>
          </w:p>
        </w:tc>
        <w:tc>
          <w:tcPr>
            <w:tcW w:w="728" w:type="dxa"/>
            <w:tcBorders>
              <w:top w:val="double" w:sz="4" w:space="0" w:color="auto"/>
            </w:tcBorders>
            <w:vAlign w:val="center"/>
          </w:tcPr>
          <w:p w14:paraId="48EF7117" w14:textId="77777777" w:rsidR="00670D36" w:rsidRPr="00943C96" w:rsidRDefault="00670D36" w:rsidP="00413955">
            <w:pPr>
              <w:spacing w:line="276" w:lineRule="auto"/>
            </w:pPr>
          </w:p>
        </w:tc>
        <w:tc>
          <w:tcPr>
            <w:tcW w:w="1675" w:type="dxa"/>
            <w:tcBorders>
              <w:top w:val="double" w:sz="4" w:space="0" w:color="auto"/>
            </w:tcBorders>
            <w:vAlign w:val="center"/>
          </w:tcPr>
          <w:p w14:paraId="24D25FA4" w14:textId="77777777" w:rsidR="00670D36" w:rsidRPr="00943C96" w:rsidRDefault="00670D36" w:rsidP="00413955">
            <w:pPr>
              <w:spacing w:line="276" w:lineRule="auto"/>
            </w:pPr>
          </w:p>
        </w:tc>
      </w:tr>
      <w:tr w:rsidR="005206F7" w14:paraId="34C8EB6A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1CCC11BB" w14:textId="77777777" w:rsidR="00670D36" w:rsidRPr="00943C96" w:rsidRDefault="00670D36" w:rsidP="00413955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5BD0FB03" w14:textId="77777777" w:rsidR="00670D36" w:rsidRPr="00943C96" w:rsidRDefault="00670D36" w:rsidP="00413955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7B3A9840" w14:textId="77777777" w:rsidR="00670D36" w:rsidRPr="00943C96" w:rsidRDefault="00670D36" w:rsidP="00413955">
            <w:pPr>
              <w:spacing w:line="276" w:lineRule="auto"/>
            </w:pPr>
          </w:p>
        </w:tc>
        <w:tc>
          <w:tcPr>
            <w:tcW w:w="1675" w:type="dxa"/>
            <w:vAlign w:val="center"/>
          </w:tcPr>
          <w:p w14:paraId="11EFBA40" w14:textId="77777777" w:rsidR="00670D36" w:rsidRPr="003E0D9B" w:rsidRDefault="00670D36" w:rsidP="00413955">
            <w:pPr>
              <w:spacing w:line="276" w:lineRule="auto"/>
            </w:pPr>
          </w:p>
        </w:tc>
      </w:tr>
      <w:tr w:rsidR="00F93637" w14:paraId="6C201EEF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1AFC03E6" w14:textId="2640923C" w:rsidR="00F93637" w:rsidRPr="00943C96" w:rsidRDefault="00F93637" w:rsidP="00F93637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512E3F7B" w14:textId="167F21CE" w:rsidR="00F93637" w:rsidRPr="008345DD" w:rsidRDefault="00F93637" w:rsidP="00F93637">
            <w:pPr>
              <w:widowControl w:val="0"/>
              <w:shd w:val="clear" w:color="auto" w:fill="FFFFFF"/>
              <w:ind w:right="6"/>
            </w:pPr>
          </w:p>
        </w:tc>
        <w:tc>
          <w:tcPr>
            <w:tcW w:w="728" w:type="dxa"/>
            <w:vAlign w:val="center"/>
          </w:tcPr>
          <w:p w14:paraId="764642F9" w14:textId="21F38697" w:rsidR="00F93637" w:rsidRPr="00943C96" w:rsidRDefault="00F93637" w:rsidP="00F93637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00843CE0" w14:textId="286E139F" w:rsidR="00F93637" w:rsidRPr="003E0D9B" w:rsidRDefault="00F93637" w:rsidP="004D4532">
            <w:pPr>
              <w:spacing w:line="276" w:lineRule="auto"/>
              <w:rPr>
                <w:sz w:val="22"/>
              </w:rPr>
            </w:pPr>
          </w:p>
        </w:tc>
      </w:tr>
      <w:tr w:rsidR="00F93637" w14:paraId="78990875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274FB48F" w14:textId="77777777" w:rsidR="00F93637" w:rsidRPr="00943C96" w:rsidRDefault="00F93637" w:rsidP="00F93637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37CE8906" w14:textId="51BD446C" w:rsidR="00F93637" w:rsidRPr="008345DD" w:rsidRDefault="00F93637" w:rsidP="00F93637">
            <w:pPr>
              <w:widowControl w:val="0"/>
              <w:shd w:val="clear" w:color="auto" w:fill="FFFFFF"/>
              <w:ind w:right="6"/>
            </w:pPr>
          </w:p>
        </w:tc>
        <w:tc>
          <w:tcPr>
            <w:tcW w:w="728" w:type="dxa"/>
            <w:vAlign w:val="center"/>
          </w:tcPr>
          <w:p w14:paraId="096B7211" w14:textId="77777777" w:rsidR="00F93637" w:rsidRPr="00943C96" w:rsidRDefault="00F93637" w:rsidP="00F93637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7A03A334" w14:textId="1636DCB2" w:rsidR="00F93637" w:rsidRPr="003E0D9B" w:rsidRDefault="00F93637" w:rsidP="004D4532">
            <w:pPr>
              <w:spacing w:line="276" w:lineRule="auto"/>
              <w:rPr>
                <w:sz w:val="22"/>
              </w:rPr>
            </w:pPr>
          </w:p>
        </w:tc>
      </w:tr>
      <w:tr w:rsidR="00F93637" w14:paraId="721D0C79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21E67966" w14:textId="77777777" w:rsidR="00F93637" w:rsidRDefault="00F93637" w:rsidP="00F93637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21CC1280" w14:textId="69334E66" w:rsidR="00F93637" w:rsidRPr="008345DD" w:rsidRDefault="00F93637" w:rsidP="00F93637">
            <w:pPr>
              <w:widowControl w:val="0"/>
              <w:shd w:val="clear" w:color="auto" w:fill="FFFFFF"/>
              <w:ind w:right="6"/>
            </w:pPr>
          </w:p>
        </w:tc>
        <w:tc>
          <w:tcPr>
            <w:tcW w:w="728" w:type="dxa"/>
            <w:vAlign w:val="center"/>
          </w:tcPr>
          <w:p w14:paraId="2CEE872D" w14:textId="77777777" w:rsidR="00F93637" w:rsidRPr="00943C96" w:rsidRDefault="00F93637" w:rsidP="00F93637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55C4988C" w14:textId="64F6C012" w:rsidR="00F93637" w:rsidRPr="003E0D9B" w:rsidRDefault="00F93637" w:rsidP="004D4532">
            <w:pPr>
              <w:spacing w:line="276" w:lineRule="auto"/>
              <w:rPr>
                <w:sz w:val="22"/>
              </w:rPr>
            </w:pPr>
          </w:p>
        </w:tc>
      </w:tr>
      <w:tr w:rsidR="00F93637" w14:paraId="1657B235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5F746116" w14:textId="77777777" w:rsidR="00F93637" w:rsidRDefault="00F93637" w:rsidP="00F93637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0EBD6ED3" w14:textId="514B4D15" w:rsidR="00F93637" w:rsidRDefault="00F93637" w:rsidP="00F93637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1451425D" w14:textId="77777777" w:rsidR="00F93637" w:rsidRPr="00943C96" w:rsidRDefault="00F93637" w:rsidP="00F93637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0C6B959F" w14:textId="7053936A" w:rsidR="00F93637" w:rsidRPr="003E0D9B" w:rsidRDefault="00F93637" w:rsidP="004D4532">
            <w:pPr>
              <w:spacing w:line="276" w:lineRule="auto"/>
              <w:rPr>
                <w:sz w:val="22"/>
              </w:rPr>
            </w:pPr>
          </w:p>
        </w:tc>
      </w:tr>
      <w:tr w:rsidR="00F93637" w14:paraId="5FA64408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3D5C4CA2" w14:textId="77777777" w:rsidR="00F93637" w:rsidRDefault="00F93637" w:rsidP="00F93637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18F4B13B" w14:textId="50D8F6F8" w:rsidR="00F93637" w:rsidRDefault="00F93637" w:rsidP="00F93637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7E3FD7C2" w14:textId="77777777" w:rsidR="00F93637" w:rsidRDefault="00F93637" w:rsidP="00F93637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72451793" w14:textId="209D847F" w:rsidR="00F93637" w:rsidRPr="003E0D9B" w:rsidRDefault="00F93637" w:rsidP="00247EAD">
            <w:pPr>
              <w:spacing w:line="276" w:lineRule="auto"/>
              <w:rPr>
                <w:sz w:val="22"/>
              </w:rPr>
            </w:pPr>
          </w:p>
        </w:tc>
      </w:tr>
      <w:tr w:rsidR="005206F7" w14:paraId="1ECF480B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088CDAD3" w14:textId="77777777" w:rsidR="00670D36" w:rsidRDefault="00670D36" w:rsidP="00413955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1EB3840E" w14:textId="0CD17C95" w:rsidR="00670D36" w:rsidRDefault="00670D36" w:rsidP="00413955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67DDD7CA" w14:textId="77777777" w:rsidR="00670D36" w:rsidRDefault="00670D36" w:rsidP="00413955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44AC3DE5" w14:textId="59A626F0" w:rsidR="00670D36" w:rsidRPr="003E0D9B" w:rsidRDefault="00670D36" w:rsidP="004D4532">
            <w:pPr>
              <w:spacing w:line="276" w:lineRule="auto"/>
              <w:rPr>
                <w:sz w:val="22"/>
              </w:rPr>
            </w:pPr>
          </w:p>
        </w:tc>
      </w:tr>
      <w:tr w:rsidR="00E2438B" w14:paraId="0CF36768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1D283BEF" w14:textId="73DE9D49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2B900642" w14:textId="157991E4" w:rsidR="00E2438B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4F4CE1ED" w14:textId="1BA7F548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538413AB" w14:textId="2E8767DA" w:rsidR="00E2438B" w:rsidRPr="003E0D9B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3E9796E2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74A9A39F" w14:textId="3AADDAA1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2AF710B3" w14:textId="739DC906" w:rsidR="00E2438B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63485D8B" w14:textId="421973AE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6A399860" w14:textId="3E44E1F8" w:rsidR="00E2438B" w:rsidRPr="003E0D9B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0A88CF75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110B9D46" w14:textId="37069FD3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059D40A7" w14:textId="372727DE" w:rsidR="00E2438B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7CC5FF4F" w14:textId="6A26EDDD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52E08630" w14:textId="0735D488" w:rsidR="00E2438B" w:rsidRPr="003E0D9B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317EFC0B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3D8B842F" w14:textId="5F3A6B84" w:rsidR="00E2438B" w:rsidRPr="00D41E52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2C5AE042" w14:textId="2286AA74" w:rsidR="00E2438B" w:rsidRPr="00D41E52" w:rsidRDefault="00E2438B" w:rsidP="00E2438B">
            <w:pPr>
              <w:widowControl w:val="0"/>
              <w:shd w:val="clear" w:color="auto" w:fill="FFFFFF"/>
              <w:ind w:right="6"/>
            </w:pPr>
          </w:p>
        </w:tc>
        <w:tc>
          <w:tcPr>
            <w:tcW w:w="728" w:type="dxa"/>
            <w:vAlign w:val="center"/>
          </w:tcPr>
          <w:p w14:paraId="355A0E02" w14:textId="0986EBE3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5AD827E2" w14:textId="74314DE8" w:rsidR="00E2438B" w:rsidRPr="003E0D9B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0D1C97C7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6F97FDE5" w14:textId="4A84AF9B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34F43A78" w14:textId="2345F0A5" w:rsidR="00E2438B" w:rsidRPr="008345DD" w:rsidRDefault="00E2438B" w:rsidP="00E2438B">
            <w:pPr>
              <w:widowControl w:val="0"/>
              <w:shd w:val="clear" w:color="auto" w:fill="FFFFFF"/>
              <w:ind w:right="6"/>
            </w:pPr>
          </w:p>
        </w:tc>
        <w:tc>
          <w:tcPr>
            <w:tcW w:w="728" w:type="dxa"/>
            <w:vAlign w:val="center"/>
          </w:tcPr>
          <w:p w14:paraId="1873E63D" w14:textId="6E6D89FC" w:rsidR="00E2438B" w:rsidRDefault="00E2438B" w:rsidP="00E2438B">
            <w:pPr>
              <w:spacing w:line="276" w:lineRule="auto"/>
            </w:pPr>
          </w:p>
        </w:tc>
        <w:tc>
          <w:tcPr>
            <w:tcW w:w="1675" w:type="dxa"/>
            <w:vAlign w:val="center"/>
          </w:tcPr>
          <w:p w14:paraId="31546111" w14:textId="732157BC" w:rsidR="00E2438B" w:rsidRPr="003E0D9B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6D629BBD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1CF77587" w14:textId="77777777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5C64736A" w14:textId="4D2DAEE0" w:rsidR="00E2438B" w:rsidRPr="008345DD" w:rsidRDefault="00E2438B" w:rsidP="00E2438B">
            <w:pPr>
              <w:widowControl w:val="0"/>
              <w:shd w:val="clear" w:color="auto" w:fill="FFFFFF"/>
              <w:ind w:right="6"/>
            </w:pPr>
          </w:p>
        </w:tc>
        <w:tc>
          <w:tcPr>
            <w:tcW w:w="728" w:type="dxa"/>
            <w:vAlign w:val="center"/>
          </w:tcPr>
          <w:p w14:paraId="14AC8C44" w14:textId="77777777" w:rsidR="00E2438B" w:rsidRDefault="00E2438B" w:rsidP="00E2438B">
            <w:pPr>
              <w:spacing w:line="276" w:lineRule="auto"/>
            </w:pPr>
          </w:p>
        </w:tc>
        <w:tc>
          <w:tcPr>
            <w:tcW w:w="1675" w:type="dxa"/>
            <w:vAlign w:val="center"/>
          </w:tcPr>
          <w:p w14:paraId="3A8DCF9D" w14:textId="748315BA" w:rsidR="00E2438B" w:rsidRPr="003E0D9B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F93637" w14:paraId="0BFE6686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7AFD9C77" w14:textId="77777777" w:rsidR="00F93637" w:rsidRPr="00943C96" w:rsidRDefault="00F93637" w:rsidP="00F93637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6E687657" w14:textId="3B2AD04A" w:rsidR="00F93637" w:rsidRDefault="00F93637" w:rsidP="00F93637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3890E436" w14:textId="77777777" w:rsidR="00F93637" w:rsidRPr="00943C96" w:rsidRDefault="00F93637" w:rsidP="00F93637">
            <w:pPr>
              <w:spacing w:line="276" w:lineRule="auto"/>
            </w:pPr>
          </w:p>
        </w:tc>
        <w:tc>
          <w:tcPr>
            <w:tcW w:w="1675" w:type="dxa"/>
            <w:vAlign w:val="center"/>
          </w:tcPr>
          <w:p w14:paraId="298FC828" w14:textId="3365F847" w:rsidR="00F93637" w:rsidRPr="003E0D9B" w:rsidRDefault="00F93637" w:rsidP="004D4532">
            <w:pPr>
              <w:spacing w:line="276" w:lineRule="auto"/>
            </w:pPr>
          </w:p>
        </w:tc>
      </w:tr>
      <w:tr w:rsidR="00E2438B" w14:paraId="2C00663C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39AFDACD" w14:textId="7031A4C5" w:rsidR="00E2438B" w:rsidRPr="00943C96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2A69C630" w14:textId="3EB2E616" w:rsidR="00E2438B" w:rsidRPr="008345DD" w:rsidRDefault="00E2438B" w:rsidP="00E2438B">
            <w:pPr>
              <w:widowControl w:val="0"/>
              <w:shd w:val="clear" w:color="auto" w:fill="FFFFFF"/>
              <w:ind w:right="6"/>
            </w:pPr>
          </w:p>
        </w:tc>
        <w:tc>
          <w:tcPr>
            <w:tcW w:w="728" w:type="dxa"/>
            <w:vAlign w:val="center"/>
          </w:tcPr>
          <w:p w14:paraId="36E4DF81" w14:textId="03C8856A" w:rsidR="00E2438B" w:rsidRPr="00943C96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055F16F5" w14:textId="6C9AA568" w:rsidR="00E2438B" w:rsidRPr="003E0D9B" w:rsidRDefault="00E2438B" w:rsidP="00E2438B">
            <w:pPr>
              <w:spacing w:line="276" w:lineRule="auto"/>
            </w:pPr>
          </w:p>
        </w:tc>
      </w:tr>
      <w:tr w:rsidR="00E2438B" w14:paraId="29152BB0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265ECC3D" w14:textId="6E7C4832" w:rsidR="00E2438B" w:rsidRPr="00943C96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1DCDFBBB" w14:textId="5E40DC2A" w:rsidR="00E2438B" w:rsidRPr="00943C96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023EF7EC" w14:textId="109ED7F0" w:rsidR="00E2438B" w:rsidRPr="00943C96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44B9DB0C" w14:textId="3B8AFE0C" w:rsidR="00E2438B" w:rsidRPr="003E0D9B" w:rsidRDefault="00E2438B" w:rsidP="00E2438B">
            <w:pPr>
              <w:spacing w:line="276" w:lineRule="auto"/>
            </w:pPr>
          </w:p>
        </w:tc>
      </w:tr>
      <w:tr w:rsidR="00E2438B" w14:paraId="1CE0BE63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2C39BEA1" w14:textId="3C5718A6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3E52E91A" w14:textId="4F602350" w:rsidR="00E2438B" w:rsidRPr="00593884" w:rsidRDefault="00E2438B" w:rsidP="00E2438B">
            <w:pPr>
              <w:spacing w:line="276" w:lineRule="auto"/>
              <w:rPr>
                <w:u w:val="single"/>
              </w:rPr>
            </w:pPr>
          </w:p>
        </w:tc>
        <w:tc>
          <w:tcPr>
            <w:tcW w:w="728" w:type="dxa"/>
            <w:vAlign w:val="center"/>
          </w:tcPr>
          <w:p w14:paraId="0DC55048" w14:textId="44FF973D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65A598B8" w14:textId="794B0DDF" w:rsidR="00E2438B" w:rsidRPr="003E0D9B" w:rsidRDefault="00E2438B" w:rsidP="00E2438B">
            <w:pPr>
              <w:spacing w:line="276" w:lineRule="auto"/>
            </w:pPr>
          </w:p>
        </w:tc>
      </w:tr>
      <w:tr w:rsidR="00E2438B" w14:paraId="7D9981BF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0833E234" w14:textId="77777777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49798B2E" w14:textId="0FCC803E" w:rsidR="00E2438B" w:rsidRPr="00943C96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56DD3695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7F83C7EB" w14:textId="3637A548" w:rsidR="00E2438B" w:rsidRPr="003E0D9B" w:rsidRDefault="00E2438B" w:rsidP="00E2438B">
            <w:pPr>
              <w:spacing w:line="276" w:lineRule="auto"/>
            </w:pPr>
          </w:p>
        </w:tc>
      </w:tr>
      <w:tr w:rsidR="00E2438B" w14:paraId="713A93EC" w14:textId="77777777" w:rsidTr="003E0D9B">
        <w:trPr>
          <w:trHeight w:val="295"/>
          <w:jc w:val="center"/>
        </w:trPr>
        <w:tc>
          <w:tcPr>
            <w:tcW w:w="4457" w:type="dxa"/>
            <w:vAlign w:val="center"/>
          </w:tcPr>
          <w:p w14:paraId="74F492E2" w14:textId="4278E004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65B3EDC6" w14:textId="33609022" w:rsidR="00E2438B" w:rsidRDefault="00E2438B" w:rsidP="00E2438B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42B5A091" w14:textId="705CA58E" w:rsidR="00E2438B" w:rsidRPr="007C353F" w:rsidRDefault="00E2438B" w:rsidP="00E2438B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CDDBA22" w14:textId="72A8877B" w:rsidR="00E2438B" w:rsidRPr="003E0D9B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46167E7B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6F49C250" w14:textId="77777777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7BB06162" w14:textId="290F664D" w:rsidR="00E2438B" w:rsidRDefault="00E2438B" w:rsidP="00E2438B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3894E337" w14:textId="26BBD0FB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42DD7D23" w14:textId="47EB4DAB" w:rsidR="00E2438B" w:rsidRPr="005206F7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4B79764D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67FF1B8F" w14:textId="77777777" w:rsidR="00E2438B" w:rsidRDefault="00E2438B" w:rsidP="00E2438B">
            <w:pPr>
              <w:spacing w:line="276" w:lineRule="auto"/>
            </w:pPr>
          </w:p>
        </w:tc>
        <w:tc>
          <w:tcPr>
            <w:tcW w:w="3345" w:type="dxa"/>
            <w:vAlign w:val="center"/>
          </w:tcPr>
          <w:p w14:paraId="40D125D9" w14:textId="1A863861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728" w:type="dxa"/>
            <w:vAlign w:val="center"/>
          </w:tcPr>
          <w:p w14:paraId="32A5DB10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1FD1B780" w14:textId="4F324055" w:rsidR="00E2438B" w:rsidRPr="005206F7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6D6BEA68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5BAB92DA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602DAAFB" w14:textId="1BDF6AFB" w:rsidR="00E2438B" w:rsidRDefault="00E2438B" w:rsidP="00E2438B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53054DB4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0D82C929" w14:textId="4ABEFC3C" w:rsidR="00E2438B" w:rsidRPr="005206F7" w:rsidRDefault="00E2438B" w:rsidP="00E2438B">
            <w:pPr>
              <w:spacing w:line="276" w:lineRule="auto"/>
              <w:rPr>
                <w:sz w:val="22"/>
              </w:rPr>
            </w:pPr>
          </w:p>
        </w:tc>
      </w:tr>
      <w:tr w:rsidR="00E2438B" w14:paraId="6CD131A7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7688F927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7FCB53CF" w14:textId="68D8C3FE" w:rsidR="00E2438B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365B3C23" w14:textId="31A382AC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651EE201" w14:textId="2A2D946A" w:rsidR="00E2438B" w:rsidRDefault="00E2438B" w:rsidP="00E2438B">
            <w:pPr>
              <w:spacing w:line="276" w:lineRule="auto"/>
            </w:pPr>
          </w:p>
        </w:tc>
      </w:tr>
      <w:tr w:rsidR="00E2438B" w14:paraId="542B4424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3E331AF5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499E00BF" w14:textId="663CFB9F" w:rsidR="00E2438B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4D8F6DC3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1272AB88" w14:textId="5EE3DA5D" w:rsidR="00E2438B" w:rsidRDefault="00E2438B" w:rsidP="00E2438B">
            <w:pPr>
              <w:spacing w:line="276" w:lineRule="auto"/>
            </w:pPr>
          </w:p>
        </w:tc>
      </w:tr>
      <w:tr w:rsidR="00E2438B" w14:paraId="28A14DBF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289FC51B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14595382" w14:textId="4E0FD724" w:rsidR="00E2438B" w:rsidRPr="003E0D9B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41E56CA1" w14:textId="38DE953B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1985447E" w14:textId="4C8DFACC" w:rsidR="00E2438B" w:rsidRDefault="00E2438B" w:rsidP="00E2438B">
            <w:pPr>
              <w:spacing w:line="276" w:lineRule="auto"/>
            </w:pPr>
          </w:p>
        </w:tc>
      </w:tr>
      <w:tr w:rsidR="00E2438B" w14:paraId="3117F142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6AD8E8E8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1E6C0598" w14:textId="701B2660" w:rsidR="00E2438B" w:rsidRPr="003E0D9B" w:rsidRDefault="00E2438B" w:rsidP="00E2438B">
            <w:pPr>
              <w:spacing w:line="276" w:lineRule="auto"/>
            </w:pPr>
          </w:p>
        </w:tc>
        <w:tc>
          <w:tcPr>
            <w:tcW w:w="728" w:type="dxa"/>
            <w:vAlign w:val="center"/>
          </w:tcPr>
          <w:p w14:paraId="311F4EB1" w14:textId="1804180B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191AB82A" w14:textId="7DDB3D7F" w:rsidR="00E2438B" w:rsidRDefault="00E2438B" w:rsidP="00E2438B">
            <w:pPr>
              <w:spacing w:line="276" w:lineRule="auto"/>
            </w:pPr>
          </w:p>
        </w:tc>
      </w:tr>
      <w:tr w:rsidR="00E2438B" w14:paraId="484166BD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1312117E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3735CB0E" w14:textId="6C000172" w:rsidR="00E2438B" w:rsidRDefault="00E2438B" w:rsidP="00E2438B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25BBA3BA" w14:textId="62726A01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2A84EB3E" w14:textId="5C9C1C8C" w:rsidR="00E2438B" w:rsidRDefault="00E2438B" w:rsidP="00E2438B">
            <w:pPr>
              <w:spacing w:line="276" w:lineRule="auto"/>
            </w:pPr>
          </w:p>
        </w:tc>
      </w:tr>
      <w:tr w:rsidR="00E2438B" w14:paraId="494524FA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35ED2073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65029CF7" w14:textId="0F90A132" w:rsidR="00E2438B" w:rsidRDefault="00E2438B" w:rsidP="00E2438B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304C8A9F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036EB5E8" w14:textId="57446368" w:rsidR="00E2438B" w:rsidRDefault="00E2438B" w:rsidP="00E2438B">
            <w:pPr>
              <w:spacing w:line="276" w:lineRule="auto"/>
            </w:pPr>
          </w:p>
        </w:tc>
      </w:tr>
      <w:tr w:rsidR="00E2438B" w14:paraId="6F4EE4AA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3CA5E333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4309EEC6" w14:textId="77777777" w:rsidR="00E2438B" w:rsidRDefault="00E2438B" w:rsidP="00E2438B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6F19F433" w14:textId="77777777" w:rsidR="00E2438B" w:rsidRDefault="00E2438B" w:rsidP="00E2438B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51BA334D" w14:textId="75A66352" w:rsidR="00E2438B" w:rsidRDefault="00E2438B" w:rsidP="00E2438B">
            <w:pPr>
              <w:spacing w:line="276" w:lineRule="auto"/>
              <w:jc w:val="center"/>
            </w:pPr>
          </w:p>
        </w:tc>
      </w:tr>
      <w:tr w:rsidR="007864DA" w14:paraId="17760BB6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45788EE8" w14:textId="77777777" w:rsidR="007864DA" w:rsidRDefault="007864DA" w:rsidP="005206F7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3D0F4727" w14:textId="77777777" w:rsidR="007864DA" w:rsidRDefault="007864DA" w:rsidP="005206F7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0E297A17" w14:textId="77777777" w:rsidR="007864DA" w:rsidRDefault="007864DA" w:rsidP="005206F7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683D6C71" w14:textId="77777777" w:rsidR="007864DA" w:rsidRDefault="007864DA" w:rsidP="005206F7">
            <w:pPr>
              <w:spacing w:line="276" w:lineRule="auto"/>
              <w:jc w:val="center"/>
            </w:pPr>
          </w:p>
        </w:tc>
      </w:tr>
      <w:tr w:rsidR="003E0D9B" w14:paraId="0EE30711" w14:textId="77777777" w:rsidTr="00247EAD">
        <w:trPr>
          <w:trHeight w:val="397"/>
          <w:jc w:val="center"/>
        </w:trPr>
        <w:tc>
          <w:tcPr>
            <w:tcW w:w="4457" w:type="dxa"/>
            <w:vAlign w:val="center"/>
          </w:tcPr>
          <w:p w14:paraId="7AF394FE" w14:textId="77777777" w:rsidR="003E0D9B" w:rsidRDefault="003E0D9B" w:rsidP="005206F7">
            <w:pPr>
              <w:spacing w:line="276" w:lineRule="auto"/>
              <w:jc w:val="center"/>
            </w:pPr>
          </w:p>
        </w:tc>
        <w:tc>
          <w:tcPr>
            <w:tcW w:w="3345" w:type="dxa"/>
            <w:vAlign w:val="center"/>
          </w:tcPr>
          <w:p w14:paraId="6DA7CCD5" w14:textId="77777777" w:rsidR="003E0D9B" w:rsidRDefault="003E0D9B" w:rsidP="005206F7">
            <w:pPr>
              <w:spacing w:line="276" w:lineRule="auto"/>
              <w:jc w:val="both"/>
            </w:pPr>
          </w:p>
        </w:tc>
        <w:tc>
          <w:tcPr>
            <w:tcW w:w="728" w:type="dxa"/>
            <w:vAlign w:val="center"/>
          </w:tcPr>
          <w:p w14:paraId="5969EB42" w14:textId="77777777" w:rsidR="003E0D9B" w:rsidRDefault="003E0D9B" w:rsidP="005206F7">
            <w:pPr>
              <w:spacing w:line="276" w:lineRule="auto"/>
              <w:jc w:val="center"/>
            </w:pPr>
          </w:p>
        </w:tc>
        <w:tc>
          <w:tcPr>
            <w:tcW w:w="1675" w:type="dxa"/>
            <w:vAlign w:val="center"/>
          </w:tcPr>
          <w:p w14:paraId="4F7321C3" w14:textId="77777777" w:rsidR="003E0D9B" w:rsidRDefault="003E0D9B" w:rsidP="005206F7">
            <w:pPr>
              <w:spacing w:line="276" w:lineRule="auto"/>
              <w:jc w:val="center"/>
            </w:pPr>
          </w:p>
        </w:tc>
      </w:tr>
    </w:tbl>
    <w:p w14:paraId="58695D07" w14:textId="77777777" w:rsidR="005206F7" w:rsidRPr="00AF45CA" w:rsidRDefault="005206F7" w:rsidP="003C46C5">
      <w:pPr>
        <w:spacing w:line="360" w:lineRule="auto"/>
        <w:ind w:left="720"/>
        <w:jc w:val="both"/>
        <w:rPr>
          <w:sz w:val="28"/>
        </w:rPr>
        <w:sectPr w:rsidR="005206F7" w:rsidRPr="00AF45CA" w:rsidSect="000C1D65">
          <w:headerReference w:type="default" r:id="rId15"/>
          <w:pgSz w:w="11906" w:h="16838" w:code="9"/>
          <w:pgMar w:top="1418" w:right="567" w:bottom="851" w:left="1134" w:header="567" w:footer="6" w:gutter="0"/>
          <w:cols w:space="708"/>
          <w:docGrid w:linePitch="360"/>
        </w:sectPr>
      </w:pPr>
    </w:p>
    <w:tbl>
      <w:tblPr>
        <w:tblW w:w="1043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132"/>
        <w:gridCol w:w="1148"/>
        <w:gridCol w:w="1144"/>
        <w:gridCol w:w="1148"/>
        <w:gridCol w:w="1130"/>
        <w:gridCol w:w="1337"/>
        <w:gridCol w:w="1341"/>
        <w:gridCol w:w="783"/>
        <w:gridCol w:w="669"/>
      </w:tblGrid>
      <w:tr w:rsidR="00845E4C" w14:paraId="75B8D1F4" w14:textId="77777777" w:rsidTr="00AF0DD4">
        <w:trPr>
          <w:cantSplit/>
          <w:trHeight w:val="454"/>
        </w:trPr>
        <w:tc>
          <w:tcPr>
            <w:tcW w:w="10433" w:type="dxa"/>
            <w:gridSpan w:val="10"/>
            <w:vAlign w:val="center"/>
            <w:hideMark/>
          </w:tcPr>
          <w:p w14:paraId="1C07E3BF" w14:textId="77777777" w:rsidR="00845E4C" w:rsidRPr="00687396" w:rsidRDefault="00845E4C" w:rsidP="00AF0DD4">
            <w:pPr>
              <w:pageBreakBefore/>
              <w:jc w:val="center"/>
              <w:rPr>
                <w:i/>
                <w:caps/>
              </w:rPr>
            </w:pPr>
            <w:bookmarkStart w:id="1" w:name="_Toc480209724"/>
            <w:r w:rsidRPr="00687396">
              <w:rPr>
                <w:i/>
              </w:rPr>
              <w:lastRenderedPageBreak/>
              <w:t>Лист регистрации изменений</w:t>
            </w:r>
            <w:bookmarkEnd w:id="1"/>
          </w:p>
        </w:tc>
      </w:tr>
      <w:tr w:rsidR="00845E4C" w14:paraId="21FE2A0E" w14:textId="77777777" w:rsidTr="00AF0DD4">
        <w:trPr>
          <w:cantSplit/>
          <w:trHeight w:hRule="exact" w:val="454"/>
        </w:trPr>
        <w:tc>
          <w:tcPr>
            <w:tcW w:w="5173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5B66FD" w14:textId="77777777" w:rsidR="00845E4C" w:rsidRPr="00675D2A" w:rsidRDefault="00845E4C" w:rsidP="00AF0DD4">
            <w:pPr>
              <w:jc w:val="center"/>
              <w:rPr>
                <w:i/>
              </w:rPr>
            </w:pPr>
            <w:r w:rsidRPr="00675D2A">
              <w:rPr>
                <w:i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8AE0BD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>Всего</w:t>
            </w:r>
          </w:p>
          <w:p w14:paraId="21DC6A8F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>листов</w:t>
            </w:r>
          </w:p>
          <w:p w14:paraId="1FF0B6C2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>(страниц)</w:t>
            </w:r>
          </w:p>
          <w:p w14:paraId="709FFCE7" w14:textId="77777777" w:rsidR="00845E4C" w:rsidRPr="00687396" w:rsidRDefault="00845E4C" w:rsidP="00AF0DD4">
            <w:pPr>
              <w:pStyle w:val="a4"/>
              <w:tabs>
                <w:tab w:val="left" w:pos="708"/>
              </w:tabs>
              <w:jc w:val="center"/>
              <w:rPr>
                <w:i/>
              </w:rPr>
            </w:pPr>
            <w:r w:rsidRPr="00687396">
              <w:rPr>
                <w:i/>
              </w:rPr>
              <w:t>в докум.</w:t>
            </w:r>
          </w:p>
        </w:tc>
        <w:tc>
          <w:tcPr>
            <w:tcW w:w="1337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B60E3F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>№</w:t>
            </w:r>
          </w:p>
          <w:p w14:paraId="174D691F" w14:textId="77777777" w:rsidR="00845E4C" w:rsidRPr="00687396" w:rsidRDefault="00845E4C" w:rsidP="00AF0DD4">
            <w:pPr>
              <w:jc w:val="center"/>
              <w:rPr>
                <w:i/>
              </w:rPr>
            </w:pPr>
            <w:r>
              <w:rPr>
                <w:i/>
              </w:rPr>
              <w:t>докумен</w:t>
            </w:r>
            <w:r w:rsidRPr="00687396">
              <w:rPr>
                <w:i/>
              </w:rPr>
              <w:t>та</w:t>
            </w:r>
          </w:p>
        </w:tc>
        <w:tc>
          <w:tcPr>
            <w:tcW w:w="134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FC682C3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>Входящий</w:t>
            </w:r>
          </w:p>
          <w:p w14:paraId="4D9324AB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 xml:space="preserve">№ </w:t>
            </w:r>
            <w:proofErr w:type="spellStart"/>
            <w:r w:rsidRPr="00687396">
              <w:rPr>
                <w:i/>
              </w:rPr>
              <w:t>сопрово</w:t>
            </w:r>
            <w:proofErr w:type="spellEnd"/>
            <w:r w:rsidRPr="00687396">
              <w:rPr>
                <w:i/>
              </w:rPr>
              <w:t>-</w:t>
            </w:r>
          </w:p>
          <w:p w14:paraId="20F285F2" w14:textId="77777777" w:rsidR="00845E4C" w:rsidRPr="00687396" w:rsidRDefault="00845E4C" w:rsidP="00AF0DD4">
            <w:pPr>
              <w:jc w:val="center"/>
              <w:rPr>
                <w:i/>
              </w:rPr>
            </w:pPr>
            <w:proofErr w:type="spellStart"/>
            <w:r w:rsidRPr="00687396">
              <w:rPr>
                <w:i/>
              </w:rPr>
              <w:t>дительно</w:t>
            </w:r>
            <w:proofErr w:type="spellEnd"/>
            <w:r w:rsidRPr="00687396">
              <w:rPr>
                <w:i/>
              </w:rPr>
              <w:t>-</w:t>
            </w:r>
            <w:r w:rsidRPr="00687396">
              <w:rPr>
                <w:i/>
              </w:rPr>
              <w:br/>
              <w:t>го докум.</w:t>
            </w:r>
          </w:p>
          <w:p w14:paraId="130955E1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>и дата</w:t>
            </w:r>
          </w:p>
        </w:tc>
        <w:tc>
          <w:tcPr>
            <w:tcW w:w="783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305EB8" w14:textId="77777777" w:rsidR="00845E4C" w:rsidRPr="00687396" w:rsidRDefault="00845E4C" w:rsidP="00AF0DD4">
            <w:pPr>
              <w:jc w:val="center"/>
              <w:rPr>
                <w:i/>
              </w:rPr>
            </w:pPr>
            <w:r w:rsidRPr="00687396">
              <w:rPr>
                <w:i/>
              </w:rPr>
              <w:t>Подп.</w:t>
            </w:r>
          </w:p>
        </w:tc>
        <w:tc>
          <w:tcPr>
            <w:tcW w:w="6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AEABB6" w14:textId="77777777" w:rsidR="00845E4C" w:rsidRPr="00687396" w:rsidRDefault="00845E4C" w:rsidP="00AF0DD4">
            <w:pPr>
              <w:jc w:val="center"/>
              <w:rPr>
                <w:i/>
              </w:rPr>
            </w:pPr>
            <w:r>
              <w:rPr>
                <w:i/>
              </w:rPr>
              <w:t>Да</w:t>
            </w:r>
            <w:r w:rsidRPr="00687396">
              <w:rPr>
                <w:i/>
              </w:rPr>
              <w:t>та</w:t>
            </w:r>
          </w:p>
        </w:tc>
      </w:tr>
      <w:tr w:rsidR="00845E4C" w14:paraId="2BD1645E" w14:textId="77777777" w:rsidTr="00AF0DD4">
        <w:trPr>
          <w:cantSplit/>
          <w:trHeight w:hRule="exact" w:val="1209"/>
        </w:trPr>
        <w:tc>
          <w:tcPr>
            <w:tcW w:w="60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A012C2" w14:textId="77777777" w:rsidR="00845E4C" w:rsidRPr="00272ED9" w:rsidRDefault="00845E4C" w:rsidP="00AF0DD4">
            <w:pPr>
              <w:jc w:val="center"/>
              <w:rPr>
                <w:i/>
              </w:rPr>
            </w:pPr>
            <w:r w:rsidRPr="00272ED9">
              <w:rPr>
                <w:i/>
              </w:rPr>
              <w:t>Изм.</w:t>
            </w:r>
          </w:p>
        </w:tc>
        <w:tc>
          <w:tcPr>
            <w:tcW w:w="1132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DFC74BE" w14:textId="77777777" w:rsidR="00845E4C" w:rsidRPr="00675D2A" w:rsidRDefault="00845E4C" w:rsidP="00AF0DD4">
            <w:pPr>
              <w:jc w:val="center"/>
              <w:rPr>
                <w:i/>
              </w:rPr>
            </w:pPr>
            <w:r w:rsidRPr="00675D2A">
              <w:rPr>
                <w:i/>
              </w:rPr>
              <w:t>изменен-</w:t>
            </w:r>
          </w:p>
          <w:p w14:paraId="691775D0" w14:textId="77777777" w:rsidR="00845E4C" w:rsidRPr="003569BE" w:rsidRDefault="00845E4C" w:rsidP="00AF0DD4">
            <w:pPr>
              <w:jc w:val="center"/>
              <w:rPr>
                <w:i/>
              </w:rPr>
            </w:pPr>
            <w:proofErr w:type="spellStart"/>
            <w:r w:rsidRPr="003569BE">
              <w:rPr>
                <w:i/>
              </w:rPr>
              <w:t>ных</w:t>
            </w:r>
            <w:proofErr w:type="spellEnd"/>
          </w:p>
        </w:tc>
        <w:tc>
          <w:tcPr>
            <w:tcW w:w="1148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40F8FC5" w14:textId="77777777" w:rsidR="00845E4C" w:rsidRPr="003569BE" w:rsidRDefault="00845E4C" w:rsidP="00AF0DD4">
            <w:pPr>
              <w:jc w:val="center"/>
              <w:rPr>
                <w:i/>
              </w:rPr>
            </w:pPr>
            <w:r w:rsidRPr="003569BE">
              <w:rPr>
                <w:i/>
              </w:rPr>
              <w:t xml:space="preserve">заменен-    </w:t>
            </w:r>
            <w:proofErr w:type="spellStart"/>
            <w:r w:rsidRPr="003569BE">
              <w:rPr>
                <w:i/>
              </w:rPr>
              <w:t>ных</w:t>
            </w:r>
            <w:proofErr w:type="spellEnd"/>
          </w:p>
        </w:tc>
        <w:tc>
          <w:tcPr>
            <w:tcW w:w="1144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40B3EED" w14:textId="77777777" w:rsidR="00845E4C" w:rsidRPr="003569BE" w:rsidRDefault="00845E4C" w:rsidP="00AF0DD4">
            <w:pPr>
              <w:jc w:val="center"/>
              <w:rPr>
                <w:i/>
              </w:rPr>
            </w:pPr>
            <w:r w:rsidRPr="003569BE">
              <w:rPr>
                <w:i/>
              </w:rPr>
              <w:t>новых</w:t>
            </w:r>
          </w:p>
        </w:tc>
        <w:tc>
          <w:tcPr>
            <w:tcW w:w="1148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E79D314" w14:textId="77777777" w:rsidR="00845E4C" w:rsidRPr="003569BE" w:rsidRDefault="00845E4C" w:rsidP="00AF0DD4">
            <w:pPr>
              <w:jc w:val="center"/>
              <w:rPr>
                <w:i/>
              </w:rPr>
            </w:pPr>
            <w:proofErr w:type="spellStart"/>
            <w:r w:rsidRPr="003569BE">
              <w:rPr>
                <w:i/>
              </w:rPr>
              <w:t>аннули</w:t>
            </w:r>
            <w:proofErr w:type="spellEnd"/>
            <w:r w:rsidRPr="003569BE">
              <w:rPr>
                <w:i/>
              </w:rPr>
              <w:t>-</w:t>
            </w:r>
            <w:r w:rsidRPr="003569BE">
              <w:rPr>
                <w:i/>
              </w:rPr>
              <w:br/>
            </w:r>
            <w:proofErr w:type="spellStart"/>
            <w:r w:rsidRPr="003569BE">
              <w:rPr>
                <w:i/>
              </w:rPr>
              <w:t>рован</w:t>
            </w:r>
            <w:proofErr w:type="spellEnd"/>
            <w:r w:rsidRPr="003569BE">
              <w:rPr>
                <w:i/>
              </w:rPr>
              <w:t>-</w:t>
            </w:r>
            <w:r w:rsidRPr="003569BE">
              <w:rPr>
                <w:i/>
              </w:rPr>
              <w:br/>
            </w:r>
            <w:proofErr w:type="spellStart"/>
            <w:r w:rsidRPr="003569BE">
              <w:rPr>
                <w:i/>
              </w:rPr>
              <w:t>ных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14:paraId="02A37CF6" w14:textId="77777777" w:rsidR="00845E4C" w:rsidRPr="00687396" w:rsidRDefault="00845E4C" w:rsidP="00AF0DD4">
            <w:pPr>
              <w:rPr>
                <w:i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4FDA2E9" w14:textId="77777777" w:rsidR="00845E4C" w:rsidRPr="00687396" w:rsidRDefault="00845E4C" w:rsidP="00AF0DD4">
            <w:pPr>
              <w:rPr>
                <w:i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15FB1AB" w14:textId="77777777" w:rsidR="00845E4C" w:rsidRPr="00687396" w:rsidRDefault="00845E4C" w:rsidP="00AF0DD4">
            <w:pPr>
              <w:rPr>
                <w:i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2FC29D" w14:textId="77777777" w:rsidR="00845E4C" w:rsidRPr="00687396" w:rsidRDefault="00845E4C" w:rsidP="00AF0DD4">
            <w:pPr>
              <w:rPr>
                <w:i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49E48B" w14:textId="77777777" w:rsidR="00845E4C" w:rsidRPr="00687396" w:rsidRDefault="00845E4C" w:rsidP="00AF0DD4">
            <w:pPr>
              <w:rPr>
                <w:i/>
              </w:rPr>
            </w:pPr>
          </w:p>
        </w:tc>
      </w:tr>
      <w:tr w:rsidR="00845E4C" w14:paraId="12E85CB1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1B0422A6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8B1EC23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CBCA62D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5C3FCD4F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6B43C0C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B7064DD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1DA3738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6B853D60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71908A80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11E4FCD" w14:textId="77777777" w:rsidR="00845E4C" w:rsidRDefault="00845E4C" w:rsidP="00AF0DD4">
            <w:pPr>
              <w:jc w:val="center"/>
            </w:pPr>
          </w:p>
        </w:tc>
      </w:tr>
      <w:tr w:rsidR="00845E4C" w14:paraId="4BE2C8B3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7738B762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5E01692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0CED581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9E17001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892D4C5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3F94D75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0E1D2459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0F082F92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4815A138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00D6CF7E" w14:textId="77777777" w:rsidR="00845E4C" w:rsidRDefault="00845E4C" w:rsidP="00AF0DD4">
            <w:pPr>
              <w:jc w:val="center"/>
            </w:pPr>
          </w:p>
        </w:tc>
      </w:tr>
      <w:tr w:rsidR="00845E4C" w14:paraId="54360086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563A5025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6218DEF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04ED248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AE5E070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FDFD8B8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989CEE1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76D264E0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0074EF1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2105402A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617B59EF" w14:textId="77777777" w:rsidR="00845E4C" w:rsidRDefault="00845E4C" w:rsidP="00AF0DD4">
            <w:pPr>
              <w:jc w:val="center"/>
            </w:pPr>
          </w:p>
        </w:tc>
      </w:tr>
      <w:tr w:rsidR="00845E4C" w14:paraId="48211899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36BEFCFB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7FBFD07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926D932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2674354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E8EEA93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BC9C2F3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648AAEF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6CD277AD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6146146B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88A2E5A" w14:textId="77777777" w:rsidR="00845E4C" w:rsidRDefault="00845E4C" w:rsidP="00AF0DD4">
            <w:pPr>
              <w:jc w:val="center"/>
            </w:pPr>
          </w:p>
        </w:tc>
      </w:tr>
      <w:tr w:rsidR="00845E4C" w14:paraId="0404821B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38B9809F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F8821D6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486F2EB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8221BF5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F973FC6" w14:textId="77777777" w:rsidR="00845E4C" w:rsidRDefault="00845E4C" w:rsidP="00AF0DD4">
            <w:pPr>
              <w:pStyle w:val="a4"/>
              <w:tabs>
                <w:tab w:val="left" w:pos="708"/>
              </w:tabs>
              <w:jc w:val="center"/>
            </w:pPr>
          </w:p>
        </w:tc>
        <w:tc>
          <w:tcPr>
            <w:tcW w:w="1130" w:type="dxa"/>
            <w:vAlign w:val="center"/>
          </w:tcPr>
          <w:p w14:paraId="28766A7E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61E03C43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7274C408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0491641E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8BA7417" w14:textId="77777777" w:rsidR="00845E4C" w:rsidRDefault="00845E4C" w:rsidP="00AF0DD4">
            <w:pPr>
              <w:jc w:val="center"/>
            </w:pPr>
          </w:p>
        </w:tc>
      </w:tr>
      <w:tr w:rsidR="00845E4C" w14:paraId="430E56DE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3C0000ED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7306A00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75F5D0A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08116B6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35101EE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5C4020B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B8F4021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019C0D8E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5AC0B2B6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2D94DDD1" w14:textId="77777777" w:rsidR="00845E4C" w:rsidRDefault="00845E4C" w:rsidP="00AF0DD4">
            <w:pPr>
              <w:jc w:val="center"/>
            </w:pPr>
          </w:p>
        </w:tc>
      </w:tr>
      <w:tr w:rsidR="00845E4C" w14:paraId="6A2ED24A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1827687B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ADFE464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A49A286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5ECD27C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953B6C9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7B9831C1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8B9B92B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28016A6F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595CE68F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C05EBAA" w14:textId="77777777" w:rsidR="00845E4C" w:rsidRDefault="00845E4C" w:rsidP="00AF0DD4">
            <w:pPr>
              <w:jc w:val="center"/>
            </w:pPr>
          </w:p>
        </w:tc>
      </w:tr>
      <w:tr w:rsidR="00845E4C" w14:paraId="7AD26B89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2146528D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1D9B3C1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7D1C65C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5B389B2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3B63613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0454A87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D48C56E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7BCAE320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31783E7C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6D01D843" w14:textId="77777777" w:rsidR="00845E4C" w:rsidRDefault="00845E4C" w:rsidP="00AF0DD4">
            <w:pPr>
              <w:jc w:val="center"/>
            </w:pPr>
          </w:p>
        </w:tc>
      </w:tr>
      <w:tr w:rsidR="00845E4C" w14:paraId="3C98C050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757467DE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DC1AEA8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A561203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2FDD2A9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E876181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AB46FF9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73882B1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0DFA94F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6131D1AC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4F459CAF" w14:textId="77777777" w:rsidR="00845E4C" w:rsidRDefault="00845E4C" w:rsidP="00AF0DD4">
            <w:pPr>
              <w:jc w:val="center"/>
            </w:pPr>
          </w:p>
        </w:tc>
      </w:tr>
      <w:tr w:rsidR="00845E4C" w14:paraId="4AB0114A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4B1695A1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C770FCA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EA58B1B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FD652AA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C2E2505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14EDB99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94B71EC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4E5E2F71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0E4EF18C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05954621" w14:textId="77777777" w:rsidR="00845E4C" w:rsidRDefault="00845E4C" w:rsidP="00AF0DD4">
            <w:pPr>
              <w:jc w:val="center"/>
            </w:pPr>
          </w:p>
        </w:tc>
      </w:tr>
      <w:tr w:rsidR="00845E4C" w14:paraId="48CC9259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5F9431A7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341B17A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A427F0C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410AE27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EF5C9E4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64EDA64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A1CE866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620C6220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101D53FF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02C2677" w14:textId="77777777" w:rsidR="00845E4C" w:rsidRDefault="00845E4C" w:rsidP="00AF0DD4">
            <w:pPr>
              <w:jc w:val="center"/>
            </w:pPr>
          </w:p>
        </w:tc>
      </w:tr>
      <w:tr w:rsidR="00845E4C" w14:paraId="763DE5C6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6B17487B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74482F4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A60B69D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B4A7523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27C79DC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C5BC4F7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79FFB9E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3F84A59B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5ED1F08A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3705D80B" w14:textId="77777777" w:rsidR="00845E4C" w:rsidRDefault="00845E4C" w:rsidP="00AF0DD4">
            <w:pPr>
              <w:jc w:val="center"/>
            </w:pPr>
          </w:p>
        </w:tc>
      </w:tr>
      <w:tr w:rsidR="00845E4C" w14:paraId="2509FDAA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3FA4DD95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2D57253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18FA1C9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E3E685F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B36E1DE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3840E4B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7C250478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33297CC2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59A40068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03B07F22" w14:textId="77777777" w:rsidR="00845E4C" w:rsidRDefault="00845E4C" w:rsidP="00AF0DD4">
            <w:pPr>
              <w:jc w:val="center"/>
            </w:pPr>
          </w:p>
        </w:tc>
      </w:tr>
      <w:tr w:rsidR="00845E4C" w14:paraId="527D38E2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0B553316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E957BAD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7B68DE4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16E28D7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A217EC0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2083989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6093EF92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265A93B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7BE1F852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27005302" w14:textId="77777777" w:rsidR="00845E4C" w:rsidRDefault="00845E4C" w:rsidP="00AF0DD4">
            <w:pPr>
              <w:jc w:val="center"/>
            </w:pPr>
          </w:p>
        </w:tc>
      </w:tr>
      <w:tr w:rsidR="00845E4C" w14:paraId="797110D0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28FC290B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CBF56E5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3758F79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500DC73C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BA11E11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F0B40C7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5DC0DA86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4A8C246A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7D5DD943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1464C89E" w14:textId="77777777" w:rsidR="00845E4C" w:rsidRDefault="00845E4C" w:rsidP="00AF0DD4">
            <w:pPr>
              <w:jc w:val="center"/>
            </w:pPr>
          </w:p>
        </w:tc>
      </w:tr>
      <w:tr w:rsidR="00845E4C" w14:paraId="1BCB2077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019EFD58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B69BD29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28A9D78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AC7E627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1D52CAD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A1FBFC3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0F0C90A8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70163753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1F555122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27164112" w14:textId="77777777" w:rsidR="00845E4C" w:rsidRDefault="00845E4C" w:rsidP="00AF0DD4">
            <w:pPr>
              <w:jc w:val="center"/>
            </w:pPr>
          </w:p>
        </w:tc>
      </w:tr>
      <w:tr w:rsidR="00845E4C" w14:paraId="6E2DA785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5AA92F4C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7886E0C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7F28A5E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EB300FA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43965F0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908906B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898FF63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108A3A61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21EE64AC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198CE42" w14:textId="77777777" w:rsidR="00845E4C" w:rsidRDefault="00845E4C" w:rsidP="00AF0DD4">
            <w:pPr>
              <w:jc w:val="center"/>
            </w:pPr>
          </w:p>
        </w:tc>
      </w:tr>
      <w:tr w:rsidR="00845E4C" w14:paraId="0D9ABA8E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68808895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604B24B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D38ABE2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226BF44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3845617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6E787A6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B4BB63C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629AE7D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6BBD57AE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9D9A4F9" w14:textId="77777777" w:rsidR="00845E4C" w:rsidRDefault="00845E4C" w:rsidP="00AF0DD4">
            <w:pPr>
              <w:jc w:val="center"/>
            </w:pPr>
          </w:p>
        </w:tc>
      </w:tr>
      <w:tr w:rsidR="00845E4C" w14:paraId="3CA4D679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03F381C0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FC56404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29AA8F2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42502E4C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90CE00B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DFBD5F2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614B777C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2733B055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05007005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7CD619B3" w14:textId="77777777" w:rsidR="00845E4C" w:rsidRDefault="00845E4C" w:rsidP="00AF0DD4">
            <w:pPr>
              <w:jc w:val="center"/>
            </w:pPr>
          </w:p>
        </w:tc>
      </w:tr>
      <w:tr w:rsidR="00845E4C" w14:paraId="0F97ED70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1AC4AFE8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69D29DB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65B707A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CF6E1D3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6420589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DDB4736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047D8EE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1F59F50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591A1430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8855EEF" w14:textId="77777777" w:rsidR="00845E4C" w:rsidRDefault="00845E4C" w:rsidP="00AF0DD4">
            <w:pPr>
              <w:jc w:val="center"/>
            </w:pPr>
          </w:p>
        </w:tc>
      </w:tr>
      <w:tr w:rsidR="00845E4C" w14:paraId="266BFF41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527CA9C5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389BA5E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5BF6CC9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BBD1D2F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1155676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AA2C42A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14C23D3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010721B5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09A4DE3F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14EEC0ED" w14:textId="77777777" w:rsidR="00845E4C" w:rsidRDefault="00845E4C" w:rsidP="00AF0DD4">
            <w:pPr>
              <w:jc w:val="center"/>
            </w:pPr>
          </w:p>
        </w:tc>
      </w:tr>
      <w:tr w:rsidR="00845E4C" w14:paraId="21954728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182C36D2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33FDC15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3EB0641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A5BCE26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F0035E3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6201423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7B17847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5E601568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272219EA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6248E565" w14:textId="77777777" w:rsidR="00845E4C" w:rsidRDefault="00845E4C" w:rsidP="00AF0DD4">
            <w:pPr>
              <w:jc w:val="center"/>
            </w:pPr>
          </w:p>
        </w:tc>
      </w:tr>
      <w:tr w:rsidR="00845E4C" w14:paraId="770CDC3D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76D79FD8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91C2B43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8B484AD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052CACC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33AC7CE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10FFF8E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7DCBBCA1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0C1068B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6C8E3AF9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27796462" w14:textId="77777777" w:rsidR="00845E4C" w:rsidRDefault="00845E4C" w:rsidP="00AF0DD4">
            <w:pPr>
              <w:jc w:val="center"/>
            </w:pPr>
          </w:p>
        </w:tc>
      </w:tr>
      <w:tr w:rsidR="00845E4C" w14:paraId="535FAB8E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436A0BCB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653397F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1D1934E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700CECD4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AE66485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3AB248C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7A5EDB8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439D840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0CDF1F18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66B89CAE" w14:textId="77777777" w:rsidR="00845E4C" w:rsidRDefault="00845E4C" w:rsidP="00AF0DD4">
            <w:pPr>
              <w:jc w:val="center"/>
            </w:pPr>
          </w:p>
        </w:tc>
      </w:tr>
      <w:tr w:rsidR="00845E4C" w14:paraId="2CEF6906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18455974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7857C13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6F5C2F1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D444973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FC2BFEE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D49F0BE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8A5766D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3EBCFF6D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739FCB8A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54507042" w14:textId="77777777" w:rsidR="00845E4C" w:rsidRDefault="00845E4C" w:rsidP="00AF0DD4">
            <w:pPr>
              <w:jc w:val="center"/>
            </w:pPr>
          </w:p>
        </w:tc>
      </w:tr>
      <w:tr w:rsidR="00845E4C" w14:paraId="51F60741" w14:textId="77777777" w:rsidTr="00AF0DD4">
        <w:trPr>
          <w:trHeight w:hRule="exact" w:val="454"/>
        </w:trPr>
        <w:tc>
          <w:tcPr>
            <w:tcW w:w="601" w:type="dxa"/>
            <w:vAlign w:val="center"/>
          </w:tcPr>
          <w:p w14:paraId="779CC4DF" w14:textId="77777777" w:rsidR="00845E4C" w:rsidRDefault="00845E4C" w:rsidP="00AF0DD4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43999F8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0D49BC8" w14:textId="77777777" w:rsidR="00845E4C" w:rsidRDefault="00845E4C" w:rsidP="00AF0DD4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7691595" w14:textId="77777777" w:rsidR="00845E4C" w:rsidRDefault="00845E4C" w:rsidP="00AF0DD4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56DCB5F" w14:textId="77777777" w:rsidR="00845E4C" w:rsidRDefault="00845E4C" w:rsidP="00AF0DD4">
            <w:pPr>
              <w:jc w:val="center"/>
            </w:pPr>
          </w:p>
        </w:tc>
        <w:tc>
          <w:tcPr>
            <w:tcW w:w="1130" w:type="dxa"/>
            <w:vAlign w:val="center"/>
          </w:tcPr>
          <w:p w14:paraId="701FD7F8" w14:textId="77777777" w:rsidR="00845E4C" w:rsidRDefault="00845E4C" w:rsidP="00AF0DD4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0AD4AD8" w14:textId="77777777" w:rsidR="00845E4C" w:rsidRDefault="00845E4C" w:rsidP="00AF0DD4">
            <w:pPr>
              <w:jc w:val="center"/>
            </w:pPr>
          </w:p>
        </w:tc>
        <w:tc>
          <w:tcPr>
            <w:tcW w:w="1341" w:type="dxa"/>
            <w:vAlign w:val="center"/>
          </w:tcPr>
          <w:p w14:paraId="631CFCC9" w14:textId="77777777" w:rsidR="00845E4C" w:rsidRDefault="00845E4C" w:rsidP="00AF0DD4">
            <w:pPr>
              <w:jc w:val="center"/>
            </w:pPr>
          </w:p>
        </w:tc>
        <w:tc>
          <w:tcPr>
            <w:tcW w:w="783" w:type="dxa"/>
            <w:vAlign w:val="center"/>
          </w:tcPr>
          <w:p w14:paraId="6A1A8D53" w14:textId="77777777" w:rsidR="00845E4C" w:rsidRDefault="00845E4C" w:rsidP="00AF0DD4">
            <w:pPr>
              <w:jc w:val="center"/>
            </w:pPr>
          </w:p>
        </w:tc>
        <w:tc>
          <w:tcPr>
            <w:tcW w:w="669" w:type="dxa"/>
            <w:vAlign w:val="center"/>
          </w:tcPr>
          <w:p w14:paraId="17AC8EFC" w14:textId="77777777" w:rsidR="00845E4C" w:rsidRDefault="00845E4C" w:rsidP="00AF0DD4">
            <w:pPr>
              <w:jc w:val="center"/>
            </w:pPr>
          </w:p>
        </w:tc>
      </w:tr>
    </w:tbl>
    <w:p w14:paraId="238004A1" w14:textId="77777777" w:rsidR="005206F7" w:rsidRPr="00091530" w:rsidRDefault="005206F7" w:rsidP="00091530">
      <w:pPr>
        <w:spacing w:line="20" w:lineRule="exact"/>
        <w:jc w:val="both"/>
        <w:rPr>
          <w:sz w:val="14"/>
        </w:rPr>
      </w:pPr>
    </w:p>
    <w:sectPr w:rsidR="005206F7" w:rsidRPr="00091530" w:rsidSect="004D36A3">
      <w:footerReference w:type="default" r:id="rId16"/>
      <w:pgSz w:w="11906" w:h="16838" w:code="9"/>
      <w:pgMar w:top="1418" w:right="397" w:bottom="130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295F" w14:textId="77777777" w:rsidR="00FB16C7" w:rsidRDefault="00FB16C7">
      <w:r>
        <w:separator/>
      </w:r>
    </w:p>
  </w:endnote>
  <w:endnote w:type="continuationSeparator" w:id="0">
    <w:p w14:paraId="64F0D9BF" w14:textId="77777777" w:rsidR="00FB16C7" w:rsidRDefault="00FB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F91E6" w14:textId="77777777" w:rsidR="00EA039B" w:rsidRDefault="00EA039B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56CC898" w14:textId="77777777" w:rsidR="00EA039B" w:rsidRDefault="00EA039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1134"/>
      <w:gridCol w:w="2185"/>
    </w:tblGrid>
    <w:tr w:rsidR="000C1D65" w14:paraId="0780C6C4" w14:textId="77777777" w:rsidTr="009F55F1">
      <w:trPr>
        <w:trHeight w:val="135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2CBC520" w14:textId="77777777" w:rsidR="000C1D65" w:rsidRDefault="000C1D65" w:rsidP="000C1D65">
          <w:pPr>
            <w:jc w:val="center"/>
            <w:rPr>
              <w:bCs/>
              <w:sz w:val="28"/>
              <w:szCs w:val="28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№ изм</w:t>
          </w:r>
          <w:r>
            <w:rPr>
              <w:b/>
              <w:bCs/>
              <w:i/>
              <w:sz w:val="20"/>
              <w:szCs w:val="20"/>
              <w:lang w:eastAsia="en-US"/>
            </w:rPr>
            <w:t>.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562B13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Подпись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BF588F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Дата</w:t>
          </w:r>
        </w:p>
      </w:tc>
      <w:tc>
        <w:tcPr>
          <w:tcW w:w="113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79B54BEC" w14:textId="77777777" w:rsidR="000C1D65" w:rsidRPr="000C1D65" w:rsidRDefault="000C1D65" w:rsidP="000C1D65">
          <w:pPr>
            <w:pStyle w:val="a7"/>
            <w:jc w:val="right"/>
            <w:rPr>
              <w:bCs/>
              <w:color w:val="FF0000"/>
              <w:sz w:val="28"/>
              <w:szCs w:val="28"/>
              <w:lang w:eastAsia="en-US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right w:val="nil"/>
          </w:tcBorders>
          <w:vAlign w:val="center"/>
          <w:hideMark/>
        </w:tcPr>
        <w:p w14:paraId="3B2EA51B" w14:textId="5F84A39A" w:rsidR="000C1D65" w:rsidRPr="000C1D65" w:rsidRDefault="000C1D65" w:rsidP="000C1D65">
          <w:pPr>
            <w:pStyle w:val="a7"/>
            <w:rPr>
              <w:bCs/>
              <w:color w:val="FF0000"/>
              <w:sz w:val="28"/>
              <w:szCs w:val="28"/>
              <w:lang w:eastAsia="en-US"/>
            </w:rPr>
          </w:pPr>
        </w:p>
      </w:tc>
    </w:tr>
    <w:tr w:rsidR="000C1D65" w14:paraId="11B1CFC3" w14:textId="77777777" w:rsidTr="009F55F1">
      <w:trPr>
        <w:trHeight w:val="135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4CFFF2" w14:textId="77777777" w:rsidR="000C1D65" w:rsidRDefault="000C1D65" w:rsidP="000C1D65">
          <w:pPr>
            <w:jc w:val="center"/>
            <w:rPr>
              <w:bCs/>
              <w:i/>
              <w:sz w:val="20"/>
              <w:szCs w:val="20"/>
              <w:lang w:eastAsia="en-US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3E265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1123B7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</w:p>
      </w:tc>
      <w:tc>
        <w:tcPr>
          <w:tcW w:w="113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7F941A50" w14:textId="77777777" w:rsidR="000C1D65" w:rsidRPr="000C1D65" w:rsidRDefault="000C1D65" w:rsidP="000C1D65">
          <w:pPr>
            <w:pStyle w:val="a7"/>
            <w:jc w:val="right"/>
            <w:rPr>
              <w:bCs/>
              <w:color w:val="FF0000"/>
              <w:sz w:val="28"/>
              <w:szCs w:val="28"/>
              <w:lang w:eastAsia="en-US"/>
            </w:rPr>
          </w:pPr>
        </w:p>
      </w:tc>
      <w:tc>
        <w:tcPr>
          <w:tcW w:w="2185" w:type="dxa"/>
          <w:vMerge/>
          <w:tcBorders>
            <w:left w:val="nil"/>
            <w:bottom w:val="nil"/>
            <w:right w:val="nil"/>
          </w:tcBorders>
          <w:vAlign w:val="center"/>
        </w:tcPr>
        <w:p w14:paraId="6FC2728F" w14:textId="77777777" w:rsidR="000C1D65" w:rsidRPr="000C1D65" w:rsidRDefault="000C1D65" w:rsidP="000C1D65">
          <w:pPr>
            <w:pStyle w:val="a7"/>
            <w:rPr>
              <w:bCs/>
              <w:color w:val="FF0000"/>
              <w:sz w:val="28"/>
              <w:szCs w:val="28"/>
              <w:lang w:eastAsia="en-US"/>
            </w:rPr>
          </w:pPr>
        </w:p>
      </w:tc>
    </w:tr>
  </w:tbl>
  <w:p w14:paraId="6CC097FB" w14:textId="2B3A7004" w:rsidR="000C1D65" w:rsidRPr="00F93637" w:rsidRDefault="000C1D65">
    <w:pPr>
      <w:rPr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DDAD" w14:textId="750D87BB" w:rsidR="00EA039B" w:rsidRDefault="0035142A" w:rsidP="000C1D65">
    <w:pPr>
      <w:pStyle w:val="a7"/>
      <w:spacing w:after="120"/>
      <w:jc w:val="center"/>
      <w:rPr>
        <w:bCs/>
        <w:sz w:val="28"/>
        <w:szCs w:val="28"/>
      </w:rPr>
    </w:pPr>
    <w:r>
      <w:rPr>
        <w:bCs/>
        <w:sz w:val="28"/>
        <w:szCs w:val="28"/>
      </w:rPr>
      <w:t>202</w:t>
    </w:r>
    <w:r w:rsidR="003D461A">
      <w:rPr>
        <w:bCs/>
        <w:sz w:val="28"/>
        <w:szCs w:val="28"/>
      </w:rPr>
      <w:t>__</w:t>
    </w:r>
  </w:p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49"/>
      <w:gridCol w:w="1450"/>
      <w:gridCol w:w="1450"/>
      <w:gridCol w:w="986"/>
      <w:gridCol w:w="2235"/>
    </w:tblGrid>
    <w:tr w:rsidR="000C1D65" w14:paraId="20DB28D9" w14:textId="77777777" w:rsidTr="00AC66E6">
      <w:trPr>
        <w:trHeight w:val="135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2D1179" w14:textId="77777777" w:rsidR="000C1D65" w:rsidRDefault="000C1D65" w:rsidP="000C1D65">
          <w:pPr>
            <w:jc w:val="center"/>
            <w:rPr>
              <w:bCs/>
              <w:sz w:val="28"/>
              <w:szCs w:val="28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№ изм</w:t>
          </w:r>
          <w:r>
            <w:rPr>
              <w:b/>
              <w:bCs/>
              <w:i/>
              <w:sz w:val="20"/>
              <w:szCs w:val="20"/>
              <w:lang w:eastAsia="en-US"/>
            </w:rPr>
            <w:t>.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03F33A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Подпись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96A841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Дата</w:t>
          </w:r>
        </w:p>
      </w:tc>
      <w:tc>
        <w:tcPr>
          <w:tcW w:w="96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1EC1883A" w14:textId="77777777" w:rsidR="000C1D65" w:rsidRDefault="000C1D65" w:rsidP="000C1D65">
          <w:pPr>
            <w:pStyle w:val="a7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193DEE8" w14:textId="77777777" w:rsidR="000C1D65" w:rsidRDefault="000C1D65" w:rsidP="000C1D65">
          <w:pPr>
            <w:pStyle w:val="a7"/>
            <w:rPr>
              <w:bCs/>
              <w:sz w:val="28"/>
              <w:szCs w:val="28"/>
              <w:lang w:eastAsia="en-US"/>
            </w:rPr>
          </w:pPr>
          <w:r>
            <w:rPr>
              <w:bCs/>
              <w:sz w:val="28"/>
              <w:szCs w:val="28"/>
              <w:lang w:eastAsia="en-US"/>
            </w:rPr>
            <w:t>Литера</w:t>
          </w:r>
        </w:p>
      </w:tc>
    </w:tr>
    <w:tr w:rsidR="000C1D65" w14:paraId="18A0CA28" w14:textId="77777777" w:rsidTr="00AC66E6">
      <w:trPr>
        <w:trHeight w:val="84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BADA03" w14:textId="77777777" w:rsidR="000C1D65" w:rsidRDefault="000C1D65" w:rsidP="000C1D65">
          <w:pPr>
            <w:pStyle w:val="a7"/>
            <w:ind w:left="-1113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4A6784" w14:textId="77777777" w:rsidR="000C1D65" w:rsidRDefault="000C1D65" w:rsidP="000C1D65">
          <w:pPr>
            <w:pStyle w:val="a7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71FA8C" w14:textId="77777777" w:rsidR="000C1D65" w:rsidRDefault="000C1D65" w:rsidP="000C1D65">
          <w:pPr>
            <w:pStyle w:val="a7"/>
            <w:jc w:val="center"/>
            <w:rPr>
              <w:bCs/>
              <w:sz w:val="28"/>
              <w:szCs w:val="28"/>
              <w:lang w:eastAsia="en-US"/>
            </w:rPr>
          </w:pPr>
        </w:p>
      </w:tc>
      <w:tc>
        <w:tcPr>
          <w:tcW w:w="96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59A5A8E8" w14:textId="77777777" w:rsidR="000C1D65" w:rsidRDefault="000C1D65" w:rsidP="000C1D65">
          <w:pPr>
            <w:pStyle w:val="a7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34DBEE2" w14:textId="77777777" w:rsidR="000C1D65" w:rsidRDefault="000C1D65" w:rsidP="000C1D65">
          <w:pPr>
            <w:rPr>
              <w:bCs/>
              <w:sz w:val="28"/>
              <w:szCs w:val="28"/>
              <w:lang w:eastAsia="en-US"/>
            </w:rPr>
          </w:pPr>
        </w:p>
      </w:tc>
    </w:tr>
  </w:tbl>
  <w:p w14:paraId="514329FC" w14:textId="1CD845AD" w:rsidR="00EA039B" w:rsidRPr="00F93637" w:rsidRDefault="00EA039B">
    <w:pPr>
      <w:pStyle w:val="a7"/>
      <w:jc w:val="center"/>
      <w:rPr>
        <w:bCs/>
        <w:sz w:val="16"/>
        <w:szCs w:val="28"/>
      </w:rPr>
    </w:pPr>
    <w:r>
      <w:rPr>
        <w:bCs/>
        <w:sz w:val="28"/>
        <w:szCs w:val="28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B37FA" w14:textId="544F9A0A" w:rsidR="00EA039B" w:rsidRPr="00AB2CBF" w:rsidRDefault="004878D1">
    <w:pPr>
      <w:pStyle w:val="a7"/>
      <w:jc w:val="center"/>
      <w:rPr>
        <w:b/>
        <w:bCs/>
        <w:sz w:val="32"/>
        <w:szCs w:val="32"/>
      </w:rPr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E5EC9EF" wp14:editId="7AD2D7BB">
              <wp:simplePos x="0" y="0"/>
              <wp:positionH relativeFrom="column">
                <wp:posOffset>-352425</wp:posOffset>
              </wp:positionH>
              <wp:positionV relativeFrom="paragraph">
                <wp:posOffset>-1905</wp:posOffset>
              </wp:positionV>
              <wp:extent cx="431800" cy="5241290"/>
              <wp:effectExtent l="0" t="0" r="25400" b="35560"/>
              <wp:wrapNone/>
              <wp:docPr id="221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222" name="Page_ 1_B1"/>
                      <wps:cNvCnPr/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3" name="Page_ 1_B2"/>
                      <wps:cNvCnPr/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4" name="Page_ 1_B3"/>
                      <wps:cNvCnPr/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5" name="Page_ 1_B4"/>
                      <wps:cNvCnPr/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6" name="Page_ 1_B5"/>
                      <wps:cNvCnPr/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7" name="Page_ 1_B6"/>
                      <wps:cNvCnPr/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8" name="Page_ 1_B7"/>
                      <wps:cNvCnPr/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9" name="Page_ 1_B8"/>
                      <wps:cNvCnPr/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0" name="Page_ 1_B9"/>
                      <wps:cNvCnPr/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1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DA0C0" w14:textId="77777777" w:rsidR="004878D1" w:rsidRPr="003D5F5D" w:rsidRDefault="004878D1" w:rsidP="004878D1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232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CAC43" w14:textId="77777777" w:rsidR="004878D1" w:rsidRPr="003D5F5D" w:rsidRDefault="004878D1" w:rsidP="004878D1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33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2936E6" w14:textId="77777777" w:rsidR="004878D1" w:rsidRPr="003D5F5D" w:rsidRDefault="004878D1" w:rsidP="004878D1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34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2BBDA4" w14:textId="77777777" w:rsidR="004878D1" w:rsidRDefault="004878D1" w:rsidP="004878D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235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71D3C" w14:textId="77777777" w:rsidR="004878D1" w:rsidRPr="003D5F5D" w:rsidRDefault="004878D1" w:rsidP="004878D1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5EC9EF" id="_x0000_s1041" style="position:absolute;left:0;text-align:left;margin-left:-27.75pt;margin-top:-.15pt;width:34pt;height:412.7pt;z-index:-25165107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">
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" strokeweight="1pt"/>
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UM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CAggUMxQAAANwAAAAP&#10;AAAAAAAAAAAAAAAAAAcCAABkcnMvZG93bnJldi54bWxQSwUGAAAAAAMAAwC3AAAA+QIAAAAA&#10;" strokeweight="1pt"/>
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514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APa514xQAAANwAAAAP&#10;AAAAAAAAAAAAAAAAAAcCAABkcnMvZG93bnJldi54bWxQSwUGAAAAAAMAAwC3AAAA+QIAAAAA&#10;" strokeweight="1pt"/>
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jj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BgJzjjxQAAANwAAAAP&#10;AAAAAAAAAAAAAAAAAAcCAABkcnMvZG93bnJldi54bWxQSwUGAAAAAAMAAwC3AAAA+QIAAAAA&#10;" strokeweight="1pt"/>
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QMP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" strokeweight="1pt"/>
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" strokeweight="1pt"/>
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" strokeweight="1pt"/>
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" filled="f" stroked="f" strokeweight="1pt">
                <v:textbox style="layout-flow:vertical;mso-layout-flow-alt:bottom-to-top" inset="1pt,2pt,0,0">
                  <w:txbxContent>
                    <w:p w14:paraId="1D6DA0C0" w14:textId="77777777" w:rsidR="004878D1" w:rsidRPr="003D5F5D" w:rsidRDefault="004878D1" w:rsidP="004878D1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14:paraId="11BCAC43" w14:textId="77777777" w:rsidR="004878D1" w:rsidRPr="003D5F5D" w:rsidRDefault="004878D1" w:rsidP="004878D1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" filled="f" stroked="f" strokeweight="1pt">
                <v:textbox style="layout-flow:vertical;mso-layout-flow-alt:bottom-to-top" inset="1pt,4pt,0,0">
                  <w:txbxContent>
                    <w:p w14:paraId="0E2936E6" w14:textId="77777777" w:rsidR="004878D1" w:rsidRPr="003D5F5D" w:rsidRDefault="004878D1" w:rsidP="004878D1">
                      <w:pPr>
                        <w:jc w:val="center"/>
                        <w:rPr>
                          <w:i/>
                          <w:sz w:val="20"/>
                        </w:rPr>
                      </w:pP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" filled="f" stroked="f" strokeweight="1pt">
                <v:textbox style="layout-flow:vertical;mso-layout-flow-alt:bottom-to-top" inset="1pt,3pt,0,0">
                  <w:txbxContent>
                    <w:p w14:paraId="5E2BBDA4" w14:textId="77777777" w:rsidR="004878D1" w:rsidRDefault="004878D1" w:rsidP="004878D1">
                      <w:pPr>
                        <w:jc w:val="center"/>
                        <w:rPr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" filled="f" stroked="f" strokeweight="1pt">
                <v:textbox style="layout-flow:vertical;mso-layout-flow-alt:bottom-to-top" inset="1pt,4pt,0,0">
                  <w:txbxContent>
                    <w:p w14:paraId="4F171D3C" w14:textId="77777777" w:rsidR="004878D1" w:rsidRPr="003D5F5D" w:rsidRDefault="004878D1" w:rsidP="004878D1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  <w:r w:rsidR="00EA039B" w:rsidRPr="00C16FED">
      <w:rPr>
        <w:b/>
        <w:sz w:val="32"/>
        <w:szCs w:val="32"/>
      </w:rPr>
      <w:t>Л</w:t>
    </w:r>
    <w:r w:rsidR="00EA039B" w:rsidRPr="00AB2CBF">
      <w:rPr>
        <w:b/>
        <w:bCs/>
        <w:sz w:val="32"/>
        <w:szCs w:val="32"/>
      </w:rPr>
      <w:t xml:space="preserve">истов </w:t>
    </w:r>
    <w:r w:rsidR="007A297F">
      <w:rPr>
        <w:b/>
        <w:sz w:val="32"/>
        <w:szCs w:val="32"/>
      </w:rPr>
      <w:t>3</w:t>
    </w:r>
  </w:p>
  <w:p w14:paraId="75CF56F8" w14:textId="19ABA4A8" w:rsidR="00EA039B" w:rsidRDefault="00EA039B">
    <w:pPr>
      <w:pStyle w:val="a7"/>
      <w:jc w:val="center"/>
      <w:rPr>
        <w:b/>
        <w:bCs/>
        <w:sz w:val="28"/>
        <w:szCs w:val="28"/>
      </w:rPr>
    </w:pPr>
  </w:p>
  <w:p w14:paraId="2E48708A" w14:textId="35C69473" w:rsidR="00EA039B" w:rsidRDefault="00EA039B">
    <w:pPr>
      <w:pStyle w:val="a7"/>
      <w:jc w:val="center"/>
      <w:rPr>
        <w:b/>
        <w:bCs/>
        <w:sz w:val="28"/>
        <w:szCs w:val="28"/>
      </w:rPr>
    </w:pPr>
  </w:p>
  <w:p w14:paraId="1E39E1F0" w14:textId="77777777" w:rsidR="007F73C4" w:rsidRDefault="007F73C4">
    <w:pPr>
      <w:pStyle w:val="a7"/>
      <w:jc w:val="center"/>
      <w:rPr>
        <w:b/>
        <w:bCs/>
        <w:sz w:val="28"/>
        <w:szCs w:val="28"/>
      </w:rPr>
    </w:pPr>
  </w:p>
  <w:p w14:paraId="2C122F22" w14:textId="2F618C62" w:rsidR="00EA039B" w:rsidRDefault="00EA039B">
    <w:pPr>
      <w:pStyle w:val="a7"/>
      <w:jc w:val="center"/>
      <w:rPr>
        <w:b/>
        <w:bCs/>
        <w:sz w:val="28"/>
        <w:szCs w:val="28"/>
      </w:rPr>
    </w:pPr>
  </w:p>
  <w:p w14:paraId="50A6EC63" w14:textId="0AA9AEA4" w:rsidR="00EA039B" w:rsidRDefault="00EA039B">
    <w:pPr>
      <w:pStyle w:val="a7"/>
      <w:jc w:val="center"/>
      <w:rPr>
        <w:b/>
        <w:bCs/>
        <w:sz w:val="28"/>
        <w:szCs w:val="28"/>
      </w:rPr>
    </w:pPr>
  </w:p>
  <w:p w14:paraId="2EC78548" w14:textId="5C6753B9" w:rsidR="00EA039B" w:rsidRDefault="00EA039B">
    <w:pPr>
      <w:pStyle w:val="a7"/>
      <w:jc w:val="center"/>
      <w:rPr>
        <w:b/>
        <w:bCs/>
        <w:sz w:val="28"/>
        <w:szCs w:val="28"/>
      </w:rPr>
    </w:pPr>
  </w:p>
  <w:p w14:paraId="64120637" w14:textId="66287AF1" w:rsidR="00F93637" w:rsidRDefault="00F93637">
    <w:pPr>
      <w:pStyle w:val="a7"/>
      <w:jc w:val="center"/>
      <w:rPr>
        <w:b/>
        <w:bCs/>
        <w:sz w:val="28"/>
        <w:szCs w:val="28"/>
      </w:rPr>
    </w:pPr>
  </w:p>
  <w:p w14:paraId="38598AE7" w14:textId="0A5A5A2E" w:rsidR="00F93637" w:rsidRDefault="00F93637">
    <w:pPr>
      <w:pStyle w:val="a7"/>
      <w:jc w:val="center"/>
      <w:rPr>
        <w:b/>
        <w:bCs/>
        <w:sz w:val="28"/>
        <w:szCs w:val="28"/>
      </w:rPr>
    </w:pPr>
  </w:p>
  <w:p w14:paraId="2A0F87F0" w14:textId="77777777" w:rsidR="00F93637" w:rsidRDefault="00F93637">
    <w:pPr>
      <w:pStyle w:val="a7"/>
      <w:jc w:val="center"/>
      <w:rPr>
        <w:b/>
        <w:bCs/>
        <w:sz w:val="28"/>
        <w:szCs w:val="28"/>
      </w:rPr>
    </w:pPr>
  </w:p>
  <w:p w14:paraId="3750E38A" w14:textId="2C215002" w:rsidR="00EA039B" w:rsidRDefault="00EA039B">
    <w:pPr>
      <w:pStyle w:val="a7"/>
      <w:jc w:val="center"/>
      <w:rPr>
        <w:b/>
        <w:bCs/>
        <w:sz w:val="28"/>
        <w:szCs w:val="28"/>
      </w:rPr>
    </w:pPr>
  </w:p>
  <w:p w14:paraId="3535EA71" w14:textId="77777777" w:rsidR="00EA039B" w:rsidRDefault="00EA039B">
    <w:pPr>
      <w:pStyle w:val="a7"/>
      <w:jc w:val="center"/>
      <w:rPr>
        <w:b/>
        <w:bCs/>
        <w:sz w:val="28"/>
        <w:szCs w:val="28"/>
      </w:rPr>
    </w:pPr>
  </w:p>
  <w:p w14:paraId="706FCB90" w14:textId="77777777" w:rsidR="00EA039B" w:rsidRDefault="00EA039B">
    <w:pPr>
      <w:pStyle w:val="a7"/>
      <w:jc w:val="center"/>
      <w:rPr>
        <w:b/>
        <w:bCs/>
        <w:sz w:val="28"/>
        <w:szCs w:val="28"/>
      </w:rPr>
    </w:pPr>
  </w:p>
  <w:p w14:paraId="0BE13D57" w14:textId="2B8A311E" w:rsidR="00EA039B" w:rsidRDefault="00EA039B">
    <w:pPr>
      <w:pStyle w:val="a7"/>
      <w:jc w:val="center"/>
      <w:rPr>
        <w:b/>
        <w:bCs/>
        <w:sz w:val="28"/>
        <w:szCs w:val="28"/>
      </w:rPr>
    </w:pPr>
  </w:p>
  <w:p w14:paraId="5AFAE6FB" w14:textId="77777777" w:rsidR="00EA039B" w:rsidRDefault="00EA039B">
    <w:pPr>
      <w:pStyle w:val="a7"/>
      <w:jc w:val="center"/>
      <w:rPr>
        <w:b/>
        <w:bCs/>
        <w:sz w:val="28"/>
        <w:szCs w:val="28"/>
      </w:rPr>
    </w:pPr>
  </w:p>
  <w:p w14:paraId="667C03BF" w14:textId="2219AA92" w:rsidR="00EA039B" w:rsidRDefault="00EA039B">
    <w:pPr>
      <w:pStyle w:val="a7"/>
      <w:jc w:val="center"/>
      <w:rPr>
        <w:b/>
        <w:bCs/>
        <w:sz w:val="28"/>
        <w:szCs w:val="28"/>
      </w:rPr>
    </w:pPr>
  </w:p>
  <w:p w14:paraId="3EA8AB0D" w14:textId="77777777" w:rsidR="00EA039B" w:rsidRDefault="00EA039B">
    <w:pPr>
      <w:pStyle w:val="a7"/>
      <w:jc w:val="center"/>
      <w:rPr>
        <w:b/>
        <w:bCs/>
        <w:sz w:val="28"/>
        <w:szCs w:val="28"/>
      </w:rPr>
    </w:pPr>
  </w:p>
  <w:p w14:paraId="67B6E471" w14:textId="7976BB29" w:rsidR="00EA039B" w:rsidRDefault="00EA039B">
    <w:pPr>
      <w:pStyle w:val="a7"/>
      <w:jc w:val="center"/>
      <w:rPr>
        <w:b/>
        <w:bCs/>
        <w:sz w:val="28"/>
        <w:szCs w:val="28"/>
      </w:rPr>
    </w:pPr>
  </w:p>
  <w:p w14:paraId="6E66B145" w14:textId="77777777" w:rsidR="00EA039B" w:rsidRDefault="00EA039B">
    <w:pPr>
      <w:pStyle w:val="a7"/>
      <w:jc w:val="center"/>
      <w:rPr>
        <w:b/>
        <w:bCs/>
        <w:sz w:val="28"/>
        <w:szCs w:val="28"/>
      </w:rPr>
    </w:pPr>
  </w:p>
  <w:p w14:paraId="74AB8552" w14:textId="77777777" w:rsidR="00EA039B" w:rsidRDefault="00EA039B">
    <w:pPr>
      <w:pStyle w:val="a7"/>
      <w:jc w:val="center"/>
      <w:rPr>
        <w:b/>
        <w:bCs/>
        <w:sz w:val="28"/>
        <w:szCs w:val="28"/>
      </w:rPr>
    </w:pPr>
  </w:p>
  <w:p w14:paraId="7326924C" w14:textId="25926AB7" w:rsidR="00EA039B" w:rsidRDefault="00EA039B">
    <w:pPr>
      <w:pStyle w:val="a7"/>
      <w:jc w:val="center"/>
      <w:rPr>
        <w:b/>
        <w:bCs/>
        <w:sz w:val="28"/>
        <w:szCs w:val="28"/>
      </w:rPr>
    </w:pPr>
  </w:p>
  <w:p w14:paraId="29C76306" w14:textId="2090317F" w:rsidR="00EA039B" w:rsidRDefault="00EA039B">
    <w:pPr>
      <w:pStyle w:val="a7"/>
      <w:jc w:val="center"/>
      <w:rPr>
        <w:b/>
        <w:bCs/>
        <w:sz w:val="28"/>
        <w:szCs w:val="28"/>
      </w:rPr>
    </w:pPr>
  </w:p>
  <w:p w14:paraId="612EA8EE" w14:textId="3051E228" w:rsidR="00EA039B" w:rsidRDefault="0035142A" w:rsidP="000C1D65">
    <w:pPr>
      <w:pStyle w:val="a7"/>
      <w:spacing w:after="120"/>
      <w:jc w:val="center"/>
      <w:rPr>
        <w:bCs/>
        <w:sz w:val="28"/>
        <w:szCs w:val="28"/>
      </w:rPr>
    </w:pPr>
    <w:r>
      <w:rPr>
        <w:bCs/>
        <w:sz w:val="28"/>
        <w:szCs w:val="28"/>
      </w:rPr>
      <w:t>202</w:t>
    </w:r>
    <w:r w:rsidR="003D461A">
      <w:rPr>
        <w:sz w:val="28"/>
      </w:rPr>
      <w:t>__</w:t>
    </w:r>
  </w:p>
  <w:tbl>
    <w:tblPr>
      <w:tblStyle w:val="aff"/>
      <w:tblW w:w="7570" w:type="dxa"/>
      <w:tblInd w:w="2830" w:type="dxa"/>
      <w:tblLook w:val="04A0" w:firstRow="1" w:lastRow="0" w:firstColumn="1" w:lastColumn="0" w:noHBand="0" w:noVBand="1"/>
    </w:tblPr>
    <w:tblGrid>
      <w:gridCol w:w="1449"/>
      <w:gridCol w:w="1450"/>
      <w:gridCol w:w="1450"/>
      <w:gridCol w:w="986"/>
      <w:gridCol w:w="2235"/>
    </w:tblGrid>
    <w:tr w:rsidR="000C1D65" w14:paraId="682C72D7" w14:textId="77777777" w:rsidTr="00AC66E6">
      <w:trPr>
        <w:trHeight w:val="135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51F7F7" w14:textId="77777777" w:rsidR="000C1D65" w:rsidRDefault="000C1D65" w:rsidP="000C1D65">
          <w:pPr>
            <w:jc w:val="center"/>
            <w:rPr>
              <w:bCs/>
              <w:sz w:val="28"/>
              <w:szCs w:val="28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№ изм</w:t>
          </w:r>
          <w:r>
            <w:rPr>
              <w:b/>
              <w:bCs/>
              <w:i/>
              <w:sz w:val="20"/>
              <w:szCs w:val="20"/>
              <w:lang w:eastAsia="en-US"/>
            </w:rPr>
            <w:t>.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A28F34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Подпись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5C9AE1" w14:textId="77777777" w:rsidR="000C1D65" w:rsidRDefault="000C1D65" w:rsidP="000C1D65">
          <w:pPr>
            <w:pStyle w:val="a7"/>
            <w:jc w:val="center"/>
            <w:rPr>
              <w:bCs/>
              <w:i/>
              <w:sz w:val="20"/>
              <w:szCs w:val="20"/>
              <w:lang w:eastAsia="en-US"/>
            </w:rPr>
          </w:pPr>
          <w:r>
            <w:rPr>
              <w:bCs/>
              <w:i/>
              <w:sz w:val="20"/>
              <w:szCs w:val="20"/>
              <w:lang w:eastAsia="en-US"/>
            </w:rPr>
            <w:t>Дата</w:t>
          </w:r>
        </w:p>
      </w:tc>
      <w:tc>
        <w:tcPr>
          <w:tcW w:w="96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77AE6D2C" w14:textId="77777777" w:rsidR="000C1D65" w:rsidRDefault="000C1D65" w:rsidP="000C1D65">
          <w:pPr>
            <w:pStyle w:val="a7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218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99F1D1A" w14:textId="77777777" w:rsidR="000C1D65" w:rsidRDefault="000C1D65" w:rsidP="000C1D65">
          <w:pPr>
            <w:pStyle w:val="a7"/>
            <w:rPr>
              <w:bCs/>
              <w:sz w:val="28"/>
              <w:szCs w:val="28"/>
              <w:lang w:eastAsia="en-US"/>
            </w:rPr>
          </w:pPr>
          <w:r>
            <w:rPr>
              <w:bCs/>
              <w:sz w:val="28"/>
              <w:szCs w:val="28"/>
              <w:lang w:eastAsia="en-US"/>
            </w:rPr>
            <w:t>Литера</w:t>
          </w:r>
        </w:p>
      </w:tc>
    </w:tr>
    <w:tr w:rsidR="000C1D65" w14:paraId="6B3F0203" w14:textId="77777777" w:rsidTr="00AC66E6">
      <w:trPr>
        <w:trHeight w:val="84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3EA0D0" w14:textId="77777777" w:rsidR="000C1D65" w:rsidRDefault="000C1D65" w:rsidP="000C1D65">
          <w:pPr>
            <w:pStyle w:val="a7"/>
            <w:ind w:left="-1113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AC04F5" w14:textId="77777777" w:rsidR="000C1D65" w:rsidRDefault="000C1D65" w:rsidP="000C1D65">
          <w:pPr>
            <w:pStyle w:val="a7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470A17" w14:textId="77777777" w:rsidR="000C1D65" w:rsidRDefault="000C1D65" w:rsidP="000C1D65">
          <w:pPr>
            <w:pStyle w:val="a7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964" w:type="dxa"/>
          <w:tcBorders>
            <w:top w:val="nil"/>
            <w:left w:val="single" w:sz="4" w:space="0" w:color="auto"/>
            <w:bottom w:val="nil"/>
            <w:right w:val="nil"/>
          </w:tcBorders>
        </w:tcPr>
        <w:p w14:paraId="3B5ADB17" w14:textId="77777777" w:rsidR="000C1D65" w:rsidRDefault="000C1D65" w:rsidP="000C1D65">
          <w:pPr>
            <w:pStyle w:val="a7"/>
            <w:jc w:val="right"/>
            <w:rPr>
              <w:bCs/>
              <w:sz w:val="28"/>
              <w:szCs w:val="28"/>
              <w:lang w:eastAsia="en-US"/>
            </w:rPr>
          </w:pP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793C6D1" w14:textId="77777777" w:rsidR="000C1D65" w:rsidRDefault="000C1D65" w:rsidP="000C1D65">
          <w:pPr>
            <w:rPr>
              <w:bCs/>
              <w:sz w:val="28"/>
              <w:szCs w:val="28"/>
              <w:lang w:eastAsia="en-US"/>
            </w:rPr>
          </w:pPr>
        </w:p>
      </w:tc>
    </w:tr>
  </w:tbl>
  <w:p w14:paraId="5613A4CD" w14:textId="4C23E4EE" w:rsidR="00EA039B" w:rsidRPr="007C732C" w:rsidRDefault="00EA039B" w:rsidP="000C1D65">
    <w:pPr>
      <w:pStyle w:val="a7"/>
      <w:rPr>
        <w:bCs/>
        <w:sz w:val="28"/>
        <w:szCs w:val="28"/>
      </w:rPr>
    </w:pPr>
    <w:r>
      <w:rPr>
        <w:bCs/>
        <w:sz w:val="28"/>
        <w:szCs w:val="28"/>
      </w:rPr>
      <w:t xml:space="preserve">                                                      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CFB1" w14:textId="77777777" w:rsidR="000C1D65" w:rsidRDefault="000C1D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C036" w14:textId="77777777" w:rsidR="00FB16C7" w:rsidRDefault="00FB16C7">
      <w:r>
        <w:separator/>
      </w:r>
    </w:p>
  </w:footnote>
  <w:footnote w:type="continuationSeparator" w:id="0">
    <w:p w14:paraId="3B491B2A" w14:textId="77777777" w:rsidR="00FB16C7" w:rsidRDefault="00FB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427458"/>
      <w:docPartObj>
        <w:docPartGallery w:val="Page Numbers (Top of Page)"/>
        <w:docPartUnique/>
      </w:docPartObj>
    </w:sdtPr>
    <w:sdtContent>
      <w:p w14:paraId="6B670186" w14:textId="3EE251A0" w:rsidR="00894417" w:rsidRDefault="0089441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73C4">
          <w:rPr>
            <w:noProof/>
          </w:rPr>
          <w:t>2</w:t>
        </w:r>
        <w:r>
          <w:fldChar w:fldCharType="end"/>
        </w:r>
      </w:p>
      <w:p w14:paraId="3EBAE64B" w14:textId="746D7235" w:rsidR="00894417" w:rsidRPr="00894417" w:rsidRDefault="00894417" w:rsidP="00894417">
        <w:pPr>
          <w:pStyle w:val="a4"/>
          <w:jc w:val="center"/>
          <w:rPr>
            <w:bCs/>
            <w:sz w:val="28"/>
            <w:szCs w:val="28"/>
          </w:rPr>
        </w:pPr>
        <w:proofErr w:type="gramStart"/>
        <w:r>
          <w:rPr>
            <w:bCs/>
            <w:sz w:val="28"/>
            <w:szCs w:val="28"/>
            <w:lang w:val="en-US"/>
          </w:rPr>
          <w:t>RU.</w:t>
        </w:r>
        <w:r>
          <w:rPr>
            <w:bCs/>
            <w:sz w:val="28"/>
            <w:szCs w:val="28"/>
          </w:rPr>
          <w:t>МКФР</w:t>
        </w:r>
        <w:proofErr w:type="gramEnd"/>
        <w:r>
          <w:rPr>
            <w:bCs/>
            <w:sz w:val="28"/>
            <w:szCs w:val="28"/>
          </w:rPr>
          <w:t>.00040-01 20 01-ЛУ</w:t>
        </w:r>
      </w:p>
    </w:sdtContent>
  </w:sdt>
  <w:p w14:paraId="1A69DBD3" w14:textId="64806F65" w:rsidR="00BE4E16" w:rsidRPr="00894417" w:rsidRDefault="00BE4E16" w:rsidP="0089441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0772981"/>
      <w:docPartObj>
        <w:docPartGallery w:val="Page Numbers (Top of Page)"/>
        <w:docPartUnique/>
      </w:docPartObj>
    </w:sdtPr>
    <w:sdtContent>
      <w:p w14:paraId="0E2F8EE8" w14:textId="2A8561C4" w:rsidR="009813F3" w:rsidRDefault="009813F3" w:rsidP="009813F3">
        <w:pPr>
          <w:pStyle w:val="a4"/>
          <w:jc w:val="center"/>
        </w:pPr>
      </w:p>
      <w:p w14:paraId="518A0F2E" w14:textId="577B2912" w:rsidR="009813F3" w:rsidRDefault="00000000" w:rsidP="009813F3">
        <w:pPr>
          <w:pStyle w:val="a4"/>
          <w:jc w:val="center"/>
        </w:pPr>
      </w:p>
    </w:sdtContent>
  </w:sdt>
  <w:p w14:paraId="0459701F" w14:textId="547F8967" w:rsidR="009813F3" w:rsidRPr="00B51E00" w:rsidRDefault="009813F3" w:rsidP="007F73C4">
    <w:pPr>
      <w:rPr>
        <w:sz w:val="20"/>
        <w:szCs w:val="20"/>
      </w:rPr>
    </w:pPr>
  </w:p>
  <w:p w14:paraId="0506A582" w14:textId="49BCCB60" w:rsidR="009813F3" w:rsidRDefault="00784ADE">
    <w:pPr>
      <w:pStyle w:val="a4"/>
    </w:pPr>
    <w:r>
      <w:rPr>
        <w:b/>
        <w:bCs/>
        <w:noProof/>
        <w:sz w:val="20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D0A4912" wp14:editId="603DDD9C">
              <wp:simplePos x="0" y="0"/>
              <wp:positionH relativeFrom="column">
                <wp:posOffset>-352425</wp:posOffset>
              </wp:positionH>
              <wp:positionV relativeFrom="paragraph">
                <wp:posOffset>4318635</wp:posOffset>
              </wp:positionV>
              <wp:extent cx="431800" cy="5241290"/>
              <wp:effectExtent l="0" t="0" r="25400" b="35560"/>
              <wp:wrapNone/>
              <wp:docPr id="16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17" name="Page_ 1_B1"/>
                      <wps:cNvCnPr/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Page_ 1_B2"/>
                      <wps:cNvCnPr/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Page_ 1_B3"/>
                      <wps:cNvCnPr/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Page_ 1_B4"/>
                      <wps:cNvCnPr/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Page_ 1_B5"/>
                      <wps:cNvCnPr/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Page_ 1_B6"/>
                      <wps:cNvCnPr/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Page_ 1_B7"/>
                      <wps:cNvCnPr/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Page_ 1_B8"/>
                      <wps:cNvCnPr/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Page_ 1_B9"/>
                      <wps:cNvCnPr/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30684" w14:textId="77777777" w:rsidR="00784ADE" w:rsidRPr="003D5F5D" w:rsidRDefault="00784ADE" w:rsidP="00784ADE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27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DAFA6" w14:textId="77777777" w:rsidR="00784ADE" w:rsidRPr="003D5F5D" w:rsidRDefault="00784ADE" w:rsidP="00784ADE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8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847E6" w14:textId="77777777" w:rsidR="00784ADE" w:rsidRPr="003D5F5D" w:rsidRDefault="00784ADE" w:rsidP="00784ADE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Взам</w:t>
                            </w:r>
                            <w:proofErr w:type="spellEnd"/>
                            <w:r w:rsidRPr="003D5F5D">
                              <w:rPr>
                                <w:i/>
                                <w:sz w:val="20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29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B1F2B" w14:textId="77777777" w:rsidR="00784ADE" w:rsidRDefault="00784ADE" w:rsidP="00784ADE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 w:rsidRPr="003D5F5D">
                              <w:rPr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30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77B95" w14:textId="77777777" w:rsidR="00784ADE" w:rsidRPr="003D5F5D" w:rsidRDefault="00784ADE" w:rsidP="00784ADE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3D5F5D">
                              <w:rPr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0A4912" id="Group 32" o:spid="_x0000_s1026" style="position:absolute;margin-left:-27.75pt;margin-top:340.05pt;width:34pt;height:412.7pt;z-index:-251653120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">
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" filled="f" stroked="f" strokeweight="1pt">
                <v:textbox style="layout-flow:vertical;mso-layout-flow-alt:bottom-to-top" inset="1pt,2pt,0,0">
                  <w:txbxContent>
                    <w:p w14:paraId="2BE30684" w14:textId="77777777" w:rsidR="00784ADE" w:rsidRPr="003D5F5D" w:rsidRDefault="00784ADE" w:rsidP="00784ADE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Инв. № подл.</w:t>
                      </w:r>
                    </w:p>
                  </w:txbxContent>
                </v:textbox>
              </v:shape>
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" filled="f" stroked="f" strokeweight="1pt">
                <v:textbox style="layout-flow:vertical;mso-layout-flow-alt:bottom-to-top" inset="1pt,4pt,0,0">
                  <w:txbxContent>
                    <w:p w14:paraId="3F7DAFA6" w14:textId="77777777" w:rsidR="00784ADE" w:rsidRPr="003D5F5D" w:rsidRDefault="00784ADE" w:rsidP="00784ADE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" filled="f" stroked="f" strokeweight="1pt">
                <v:textbox style="layout-flow:vertical;mso-layout-flow-alt:bottom-to-top" inset="1pt,4pt,0,0">
                  <w:txbxContent>
                    <w:p w14:paraId="53C847E6" w14:textId="77777777" w:rsidR="00784ADE" w:rsidRPr="003D5F5D" w:rsidRDefault="00784ADE" w:rsidP="00784ADE">
                      <w:pPr>
                        <w:jc w:val="center"/>
                        <w:rPr>
                          <w:i/>
                          <w:sz w:val="20"/>
                        </w:rPr>
                      </w:pP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Взам</w:t>
                      </w:r>
                      <w:proofErr w:type="spellEnd"/>
                      <w:r w:rsidRPr="003D5F5D">
                        <w:rPr>
                          <w:i/>
                          <w:sz w:val="20"/>
                        </w:rPr>
                        <w:t>. инв. №</w:t>
                      </w:r>
                    </w:p>
                  </w:txbxContent>
                </v:textbox>
              </v:shape>
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" filled="f" stroked="f" strokeweight="1pt">
                <v:textbox style="layout-flow:vertical;mso-layout-flow-alt:bottom-to-top" inset="1pt,3pt,0,0">
                  <w:txbxContent>
                    <w:p w14:paraId="457B1F2B" w14:textId="77777777" w:rsidR="00784ADE" w:rsidRDefault="00784ADE" w:rsidP="00784ADE">
                      <w:pPr>
                        <w:jc w:val="center"/>
                        <w:rPr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 w:rsidRPr="003D5F5D">
                        <w:rPr>
                          <w:i/>
                          <w:sz w:val="20"/>
                        </w:rPr>
                        <w:t>дубл</w:t>
                      </w:r>
                      <w:proofErr w:type="spellEnd"/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" filled="f" stroked="f" strokeweight="1pt">
                <v:textbox style="layout-flow:vertical;mso-layout-flow-alt:bottom-to-top" inset="1pt,4pt,0,0">
                  <w:txbxContent>
                    <w:p w14:paraId="1F677B95" w14:textId="77777777" w:rsidR="00784ADE" w:rsidRPr="003D5F5D" w:rsidRDefault="00784ADE" w:rsidP="00784ADE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3D5F5D">
                        <w:rPr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6534E" w14:textId="2673100A" w:rsidR="009813F3" w:rsidRDefault="009813F3" w:rsidP="009813F3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7012665"/>
      <w:docPartObj>
        <w:docPartGallery w:val="Page Numbers (Top of Page)"/>
        <w:docPartUnique/>
      </w:docPartObj>
    </w:sdtPr>
    <w:sdtEndPr>
      <w:rPr>
        <w:sz w:val="28"/>
      </w:rPr>
    </w:sdtEndPr>
    <w:sdtContent>
      <w:p w14:paraId="1CF82513" w14:textId="072E9CC1" w:rsidR="00670D36" w:rsidRPr="00091530" w:rsidRDefault="00670D36">
        <w:pPr>
          <w:pStyle w:val="a4"/>
          <w:jc w:val="center"/>
          <w:rPr>
            <w:sz w:val="28"/>
          </w:rPr>
        </w:pPr>
        <w:r w:rsidRPr="00091530">
          <w:rPr>
            <w:sz w:val="28"/>
          </w:rPr>
          <w:fldChar w:fldCharType="begin"/>
        </w:r>
        <w:r w:rsidRPr="00091530">
          <w:rPr>
            <w:sz w:val="28"/>
          </w:rPr>
          <w:instrText>PAGE   \* MERGEFORMAT</w:instrText>
        </w:r>
        <w:r w:rsidRPr="00091530">
          <w:rPr>
            <w:sz w:val="28"/>
          </w:rPr>
          <w:fldChar w:fldCharType="separate"/>
        </w:r>
        <w:r w:rsidR="00E2438B">
          <w:rPr>
            <w:noProof/>
            <w:sz w:val="28"/>
          </w:rPr>
          <w:t>3</w:t>
        </w:r>
        <w:r w:rsidRPr="00091530">
          <w:rPr>
            <w:sz w:val="28"/>
          </w:rPr>
          <w:fldChar w:fldCharType="end"/>
        </w:r>
      </w:p>
    </w:sdtContent>
  </w:sdt>
  <w:p w14:paraId="76B3071E" w14:textId="4F3E1419" w:rsidR="00670D36" w:rsidRPr="00670D36" w:rsidRDefault="003D461A">
    <w:pPr>
      <w:pStyle w:val="a4"/>
      <w:jc w:val="center"/>
      <w:rPr>
        <w:bCs/>
        <w:sz w:val="28"/>
        <w:szCs w:val="28"/>
      </w:rPr>
    </w:pPr>
    <w:r>
      <w:rPr>
        <w:bCs/>
        <w:sz w:val="28"/>
        <w:szCs w:val="28"/>
      </w:rPr>
      <w:t>Обозначение</w:t>
    </w:r>
    <w:r w:rsidR="00FE2078">
      <w:rPr>
        <w:bCs/>
        <w:sz w:val="28"/>
        <w:szCs w:val="28"/>
        <w:lang w:val="en-US"/>
      </w:rPr>
      <w:t xml:space="preserve"> </w:t>
    </w:r>
    <w:r w:rsidR="00FE2078">
      <w:rPr>
        <w:bCs/>
        <w:sz w:val="28"/>
        <w:szCs w:val="28"/>
      </w:rPr>
      <w:t>программного</w:t>
    </w:r>
    <w:r>
      <w:rPr>
        <w:bCs/>
        <w:sz w:val="28"/>
        <w:szCs w:val="28"/>
      </w:rPr>
      <w:t xml:space="preserve"> документа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51C"/>
    <w:multiLevelType w:val="multilevel"/>
    <w:tmpl w:val="8AE87C8C"/>
    <w:lvl w:ilvl="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1423EA"/>
    <w:multiLevelType w:val="hybridMultilevel"/>
    <w:tmpl w:val="1C8EEDFA"/>
    <w:lvl w:ilvl="0" w:tplc="2130716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84F67E4"/>
    <w:multiLevelType w:val="hybridMultilevel"/>
    <w:tmpl w:val="ABCC4E54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031B9E"/>
    <w:multiLevelType w:val="multilevel"/>
    <w:tmpl w:val="41C44F24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7461DEB"/>
    <w:multiLevelType w:val="hybridMultilevel"/>
    <w:tmpl w:val="D63E86FE"/>
    <w:lvl w:ilvl="0" w:tplc="1CF8ACFA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0C102F"/>
    <w:multiLevelType w:val="hybridMultilevel"/>
    <w:tmpl w:val="5C7210C0"/>
    <w:lvl w:ilvl="0" w:tplc="2130716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9466AC8"/>
    <w:multiLevelType w:val="multilevel"/>
    <w:tmpl w:val="64127BD2"/>
    <w:lvl w:ilvl="0">
      <w:start w:val="1"/>
      <w:numFmt w:val="decimal"/>
      <w:lvlText w:val="%1)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E6F0508"/>
    <w:multiLevelType w:val="hybridMultilevel"/>
    <w:tmpl w:val="52307336"/>
    <w:lvl w:ilvl="0" w:tplc="1CF8ACFA">
      <w:start w:val="1"/>
      <w:numFmt w:val="bullet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7E50BF5"/>
    <w:multiLevelType w:val="multilevel"/>
    <w:tmpl w:val="07DC06BC"/>
    <w:lvl w:ilvl="0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20619338">
    <w:abstractNumId w:val="8"/>
  </w:num>
  <w:num w:numId="2" w16cid:durableId="1467895244">
    <w:abstractNumId w:val="4"/>
  </w:num>
  <w:num w:numId="3" w16cid:durableId="1770737157">
    <w:abstractNumId w:val="2"/>
  </w:num>
  <w:num w:numId="4" w16cid:durableId="1386025264">
    <w:abstractNumId w:val="7"/>
  </w:num>
  <w:num w:numId="5" w16cid:durableId="1392583338">
    <w:abstractNumId w:val="5"/>
  </w:num>
  <w:num w:numId="6" w16cid:durableId="2104566114">
    <w:abstractNumId w:val="1"/>
  </w:num>
  <w:num w:numId="7" w16cid:durableId="116534312">
    <w:abstractNumId w:val="0"/>
  </w:num>
  <w:num w:numId="8" w16cid:durableId="2093623340">
    <w:abstractNumId w:val="6"/>
  </w:num>
  <w:num w:numId="9" w16cid:durableId="131178614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286"/>
    <w:rsid w:val="0000228E"/>
    <w:rsid w:val="00003184"/>
    <w:rsid w:val="00004CED"/>
    <w:rsid w:val="000153A5"/>
    <w:rsid w:val="000160CC"/>
    <w:rsid w:val="0002020E"/>
    <w:rsid w:val="00020BA3"/>
    <w:rsid w:val="000256EB"/>
    <w:rsid w:val="00027996"/>
    <w:rsid w:val="00027DDE"/>
    <w:rsid w:val="000305A1"/>
    <w:rsid w:val="000318D5"/>
    <w:rsid w:val="00034679"/>
    <w:rsid w:val="00035359"/>
    <w:rsid w:val="00040944"/>
    <w:rsid w:val="00042001"/>
    <w:rsid w:val="00042A16"/>
    <w:rsid w:val="00042B4E"/>
    <w:rsid w:val="00045CD9"/>
    <w:rsid w:val="00050B23"/>
    <w:rsid w:val="00051534"/>
    <w:rsid w:val="0005205D"/>
    <w:rsid w:val="00053505"/>
    <w:rsid w:val="0005437A"/>
    <w:rsid w:val="00054AA9"/>
    <w:rsid w:val="000550D6"/>
    <w:rsid w:val="000552FE"/>
    <w:rsid w:val="00060142"/>
    <w:rsid w:val="0006062E"/>
    <w:rsid w:val="00061763"/>
    <w:rsid w:val="000620D0"/>
    <w:rsid w:val="00064B73"/>
    <w:rsid w:val="000654B3"/>
    <w:rsid w:val="0007202B"/>
    <w:rsid w:val="000731F3"/>
    <w:rsid w:val="0007386B"/>
    <w:rsid w:val="00074374"/>
    <w:rsid w:val="000743B5"/>
    <w:rsid w:val="00077E36"/>
    <w:rsid w:val="0008048B"/>
    <w:rsid w:val="000825CD"/>
    <w:rsid w:val="00083880"/>
    <w:rsid w:val="00086800"/>
    <w:rsid w:val="00091071"/>
    <w:rsid w:val="00091530"/>
    <w:rsid w:val="000923A9"/>
    <w:rsid w:val="0009251C"/>
    <w:rsid w:val="00093284"/>
    <w:rsid w:val="00094871"/>
    <w:rsid w:val="000958B8"/>
    <w:rsid w:val="00096E62"/>
    <w:rsid w:val="000A1154"/>
    <w:rsid w:val="000A244E"/>
    <w:rsid w:val="000A3EBF"/>
    <w:rsid w:val="000A4D05"/>
    <w:rsid w:val="000A5A8F"/>
    <w:rsid w:val="000A5F2C"/>
    <w:rsid w:val="000A60A8"/>
    <w:rsid w:val="000A72D7"/>
    <w:rsid w:val="000B2552"/>
    <w:rsid w:val="000B3878"/>
    <w:rsid w:val="000C0C5D"/>
    <w:rsid w:val="000C1D65"/>
    <w:rsid w:val="000C2E9B"/>
    <w:rsid w:val="000C3201"/>
    <w:rsid w:val="000C40B2"/>
    <w:rsid w:val="000C4956"/>
    <w:rsid w:val="000C6B20"/>
    <w:rsid w:val="000C70D0"/>
    <w:rsid w:val="000C7310"/>
    <w:rsid w:val="000C7C1D"/>
    <w:rsid w:val="000D2AC2"/>
    <w:rsid w:val="000D37B8"/>
    <w:rsid w:val="000D5834"/>
    <w:rsid w:val="000D6D99"/>
    <w:rsid w:val="000E1F11"/>
    <w:rsid w:val="000E218D"/>
    <w:rsid w:val="000E4AD0"/>
    <w:rsid w:val="000F4D4C"/>
    <w:rsid w:val="000F516C"/>
    <w:rsid w:val="000F6277"/>
    <w:rsid w:val="000F7E00"/>
    <w:rsid w:val="00100BAC"/>
    <w:rsid w:val="00101C0C"/>
    <w:rsid w:val="001049D6"/>
    <w:rsid w:val="00106137"/>
    <w:rsid w:val="001106CB"/>
    <w:rsid w:val="00110ED8"/>
    <w:rsid w:val="00112A68"/>
    <w:rsid w:val="00112D35"/>
    <w:rsid w:val="001141AD"/>
    <w:rsid w:val="00115A56"/>
    <w:rsid w:val="00117800"/>
    <w:rsid w:val="00122189"/>
    <w:rsid w:val="001226DD"/>
    <w:rsid w:val="00123347"/>
    <w:rsid w:val="001247E8"/>
    <w:rsid w:val="00126C87"/>
    <w:rsid w:val="00127EE4"/>
    <w:rsid w:val="00133DDB"/>
    <w:rsid w:val="00140C12"/>
    <w:rsid w:val="0014509C"/>
    <w:rsid w:val="00145E6B"/>
    <w:rsid w:val="001466FC"/>
    <w:rsid w:val="0015039E"/>
    <w:rsid w:val="0015073F"/>
    <w:rsid w:val="00150F82"/>
    <w:rsid w:val="00152589"/>
    <w:rsid w:val="00156009"/>
    <w:rsid w:val="00157F70"/>
    <w:rsid w:val="001604B3"/>
    <w:rsid w:val="001604BD"/>
    <w:rsid w:val="00163EB9"/>
    <w:rsid w:val="0016674E"/>
    <w:rsid w:val="0017193B"/>
    <w:rsid w:val="00171A00"/>
    <w:rsid w:val="001805B0"/>
    <w:rsid w:val="00180738"/>
    <w:rsid w:val="0018334F"/>
    <w:rsid w:val="001835F7"/>
    <w:rsid w:val="00184D49"/>
    <w:rsid w:val="001870E8"/>
    <w:rsid w:val="001878B2"/>
    <w:rsid w:val="00187F97"/>
    <w:rsid w:val="00190CF7"/>
    <w:rsid w:val="00191054"/>
    <w:rsid w:val="0019232D"/>
    <w:rsid w:val="001923D3"/>
    <w:rsid w:val="0019300F"/>
    <w:rsid w:val="00194124"/>
    <w:rsid w:val="00194BDF"/>
    <w:rsid w:val="00197A11"/>
    <w:rsid w:val="001A172B"/>
    <w:rsid w:val="001A20C1"/>
    <w:rsid w:val="001A4E41"/>
    <w:rsid w:val="001A5A25"/>
    <w:rsid w:val="001B37C3"/>
    <w:rsid w:val="001B6ACA"/>
    <w:rsid w:val="001B7ADD"/>
    <w:rsid w:val="001C0EE7"/>
    <w:rsid w:val="001C1164"/>
    <w:rsid w:val="001C1326"/>
    <w:rsid w:val="001C271C"/>
    <w:rsid w:val="001C47E9"/>
    <w:rsid w:val="001C6400"/>
    <w:rsid w:val="001C75E1"/>
    <w:rsid w:val="001C77B4"/>
    <w:rsid w:val="001D0558"/>
    <w:rsid w:val="001D1021"/>
    <w:rsid w:val="001D294E"/>
    <w:rsid w:val="001D29A7"/>
    <w:rsid w:val="001E019C"/>
    <w:rsid w:val="001E28A5"/>
    <w:rsid w:val="001E2AAC"/>
    <w:rsid w:val="001E52A2"/>
    <w:rsid w:val="001E5A3B"/>
    <w:rsid w:val="001E701E"/>
    <w:rsid w:val="001F105B"/>
    <w:rsid w:val="001F2E1C"/>
    <w:rsid w:val="001F3D17"/>
    <w:rsid w:val="001F7B4B"/>
    <w:rsid w:val="00200289"/>
    <w:rsid w:val="00201982"/>
    <w:rsid w:val="00203417"/>
    <w:rsid w:val="002073F4"/>
    <w:rsid w:val="00211159"/>
    <w:rsid w:val="0021268C"/>
    <w:rsid w:val="00215205"/>
    <w:rsid w:val="00216305"/>
    <w:rsid w:val="0022039E"/>
    <w:rsid w:val="002236BD"/>
    <w:rsid w:val="002246C9"/>
    <w:rsid w:val="00225E0C"/>
    <w:rsid w:val="00226C5F"/>
    <w:rsid w:val="0023282F"/>
    <w:rsid w:val="00233032"/>
    <w:rsid w:val="00235026"/>
    <w:rsid w:val="0024042E"/>
    <w:rsid w:val="00240F6F"/>
    <w:rsid w:val="00241855"/>
    <w:rsid w:val="00243955"/>
    <w:rsid w:val="00245AFF"/>
    <w:rsid w:val="00246015"/>
    <w:rsid w:val="00246752"/>
    <w:rsid w:val="002467BD"/>
    <w:rsid w:val="0024685B"/>
    <w:rsid w:val="00247AB7"/>
    <w:rsid w:val="00247EAD"/>
    <w:rsid w:val="00250D74"/>
    <w:rsid w:val="00253601"/>
    <w:rsid w:val="00255922"/>
    <w:rsid w:val="0025706E"/>
    <w:rsid w:val="0025760A"/>
    <w:rsid w:val="0025792D"/>
    <w:rsid w:val="0026057A"/>
    <w:rsid w:val="0026388D"/>
    <w:rsid w:val="0026480D"/>
    <w:rsid w:val="00265927"/>
    <w:rsid w:val="00265BD3"/>
    <w:rsid w:val="002666CC"/>
    <w:rsid w:val="0026693B"/>
    <w:rsid w:val="00267D06"/>
    <w:rsid w:val="0027138D"/>
    <w:rsid w:val="002719F8"/>
    <w:rsid w:val="002736EC"/>
    <w:rsid w:val="00274AF2"/>
    <w:rsid w:val="0027538E"/>
    <w:rsid w:val="00276E97"/>
    <w:rsid w:val="00276F68"/>
    <w:rsid w:val="00277B2E"/>
    <w:rsid w:val="002830C1"/>
    <w:rsid w:val="00284B96"/>
    <w:rsid w:val="00284C96"/>
    <w:rsid w:val="002861D7"/>
    <w:rsid w:val="0028646F"/>
    <w:rsid w:val="002869F5"/>
    <w:rsid w:val="002914F1"/>
    <w:rsid w:val="00291828"/>
    <w:rsid w:val="002921FD"/>
    <w:rsid w:val="00293EF8"/>
    <w:rsid w:val="002948E7"/>
    <w:rsid w:val="002970C6"/>
    <w:rsid w:val="002A0938"/>
    <w:rsid w:val="002A353E"/>
    <w:rsid w:val="002A3E57"/>
    <w:rsid w:val="002A5211"/>
    <w:rsid w:val="002A5234"/>
    <w:rsid w:val="002A532D"/>
    <w:rsid w:val="002A5D67"/>
    <w:rsid w:val="002B075B"/>
    <w:rsid w:val="002B2B43"/>
    <w:rsid w:val="002B4000"/>
    <w:rsid w:val="002B733E"/>
    <w:rsid w:val="002B7D59"/>
    <w:rsid w:val="002C057A"/>
    <w:rsid w:val="002C063B"/>
    <w:rsid w:val="002C0E41"/>
    <w:rsid w:val="002C13D2"/>
    <w:rsid w:val="002C2DEE"/>
    <w:rsid w:val="002C571F"/>
    <w:rsid w:val="002C7CCF"/>
    <w:rsid w:val="002D055F"/>
    <w:rsid w:val="002D0CFC"/>
    <w:rsid w:val="002D3033"/>
    <w:rsid w:val="002D310B"/>
    <w:rsid w:val="002D6EE0"/>
    <w:rsid w:val="002D7602"/>
    <w:rsid w:val="002E21D4"/>
    <w:rsid w:val="002E259B"/>
    <w:rsid w:val="002E2732"/>
    <w:rsid w:val="002E287B"/>
    <w:rsid w:val="002E2DA6"/>
    <w:rsid w:val="002E2FF0"/>
    <w:rsid w:val="002E35FD"/>
    <w:rsid w:val="002E417D"/>
    <w:rsid w:val="002E43C7"/>
    <w:rsid w:val="002E51CF"/>
    <w:rsid w:val="002E5599"/>
    <w:rsid w:val="002E7CE7"/>
    <w:rsid w:val="002F0636"/>
    <w:rsid w:val="002F25E1"/>
    <w:rsid w:val="002F7515"/>
    <w:rsid w:val="00301FB0"/>
    <w:rsid w:val="00302BF2"/>
    <w:rsid w:val="00303C32"/>
    <w:rsid w:val="00303CB9"/>
    <w:rsid w:val="00305FE2"/>
    <w:rsid w:val="0030647C"/>
    <w:rsid w:val="00312BAE"/>
    <w:rsid w:val="00313C98"/>
    <w:rsid w:val="003175D2"/>
    <w:rsid w:val="00317FA0"/>
    <w:rsid w:val="003226DF"/>
    <w:rsid w:val="0032280B"/>
    <w:rsid w:val="003245ED"/>
    <w:rsid w:val="00324660"/>
    <w:rsid w:val="00325294"/>
    <w:rsid w:val="00327835"/>
    <w:rsid w:val="003314EE"/>
    <w:rsid w:val="00331A5B"/>
    <w:rsid w:val="003353B7"/>
    <w:rsid w:val="00335EC0"/>
    <w:rsid w:val="00336287"/>
    <w:rsid w:val="0033718B"/>
    <w:rsid w:val="00337A04"/>
    <w:rsid w:val="00340B66"/>
    <w:rsid w:val="00340FCA"/>
    <w:rsid w:val="00341E0E"/>
    <w:rsid w:val="003423EC"/>
    <w:rsid w:val="00342478"/>
    <w:rsid w:val="00344F2E"/>
    <w:rsid w:val="0034582E"/>
    <w:rsid w:val="003476C2"/>
    <w:rsid w:val="00347F77"/>
    <w:rsid w:val="003508E4"/>
    <w:rsid w:val="00350E37"/>
    <w:rsid w:val="0035142A"/>
    <w:rsid w:val="003571F5"/>
    <w:rsid w:val="00357817"/>
    <w:rsid w:val="003579DA"/>
    <w:rsid w:val="00361690"/>
    <w:rsid w:val="00361912"/>
    <w:rsid w:val="0036303F"/>
    <w:rsid w:val="00363E11"/>
    <w:rsid w:val="0036430A"/>
    <w:rsid w:val="00366BF8"/>
    <w:rsid w:val="00372558"/>
    <w:rsid w:val="00372758"/>
    <w:rsid w:val="00372D4F"/>
    <w:rsid w:val="00373565"/>
    <w:rsid w:val="00374612"/>
    <w:rsid w:val="0037548E"/>
    <w:rsid w:val="00375B2B"/>
    <w:rsid w:val="003770D9"/>
    <w:rsid w:val="003809DE"/>
    <w:rsid w:val="00380B69"/>
    <w:rsid w:val="003835DF"/>
    <w:rsid w:val="00386037"/>
    <w:rsid w:val="003866AE"/>
    <w:rsid w:val="003878F5"/>
    <w:rsid w:val="00391EC5"/>
    <w:rsid w:val="00394278"/>
    <w:rsid w:val="00394FFA"/>
    <w:rsid w:val="003957F7"/>
    <w:rsid w:val="003963D0"/>
    <w:rsid w:val="003968A1"/>
    <w:rsid w:val="003973A3"/>
    <w:rsid w:val="00397C59"/>
    <w:rsid w:val="003A2C58"/>
    <w:rsid w:val="003A41FD"/>
    <w:rsid w:val="003A4781"/>
    <w:rsid w:val="003A4B6D"/>
    <w:rsid w:val="003A4BEE"/>
    <w:rsid w:val="003A6418"/>
    <w:rsid w:val="003A7308"/>
    <w:rsid w:val="003A7BFA"/>
    <w:rsid w:val="003B164C"/>
    <w:rsid w:val="003B2877"/>
    <w:rsid w:val="003B4DB9"/>
    <w:rsid w:val="003B64E1"/>
    <w:rsid w:val="003C0AE8"/>
    <w:rsid w:val="003C45F1"/>
    <w:rsid w:val="003C46C5"/>
    <w:rsid w:val="003C46E6"/>
    <w:rsid w:val="003D024F"/>
    <w:rsid w:val="003D2E06"/>
    <w:rsid w:val="003D461A"/>
    <w:rsid w:val="003D5F5D"/>
    <w:rsid w:val="003D5FCA"/>
    <w:rsid w:val="003D60A2"/>
    <w:rsid w:val="003D68A3"/>
    <w:rsid w:val="003E0B2B"/>
    <w:rsid w:val="003E0D9B"/>
    <w:rsid w:val="003E2166"/>
    <w:rsid w:val="003E5D08"/>
    <w:rsid w:val="003E6B97"/>
    <w:rsid w:val="003E6CB2"/>
    <w:rsid w:val="003E798D"/>
    <w:rsid w:val="003F02ED"/>
    <w:rsid w:val="003F0EA8"/>
    <w:rsid w:val="003F440F"/>
    <w:rsid w:val="0040042A"/>
    <w:rsid w:val="00401151"/>
    <w:rsid w:val="004017EF"/>
    <w:rsid w:val="00403B4E"/>
    <w:rsid w:val="004041F7"/>
    <w:rsid w:val="00404613"/>
    <w:rsid w:val="00406980"/>
    <w:rsid w:val="00407D73"/>
    <w:rsid w:val="004103A0"/>
    <w:rsid w:val="004109A5"/>
    <w:rsid w:val="004119B0"/>
    <w:rsid w:val="004153BF"/>
    <w:rsid w:val="00416897"/>
    <w:rsid w:val="00417D70"/>
    <w:rsid w:val="0042126C"/>
    <w:rsid w:val="00422E25"/>
    <w:rsid w:val="00424016"/>
    <w:rsid w:val="0042490F"/>
    <w:rsid w:val="004265AA"/>
    <w:rsid w:val="00427CCA"/>
    <w:rsid w:val="0043023A"/>
    <w:rsid w:val="00430378"/>
    <w:rsid w:val="00432469"/>
    <w:rsid w:val="00433A13"/>
    <w:rsid w:val="00433F4C"/>
    <w:rsid w:val="0043658E"/>
    <w:rsid w:val="00436A8A"/>
    <w:rsid w:val="00440951"/>
    <w:rsid w:val="0044171B"/>
    <w:rsid w:val="00444AB9"/>
    <w:rsid w:val="00444FE0"/>
    <w:rsid w:val="00445379"/>
    <w:rsid w:val="004462F9"/>
    <w:rsid w:val="004506D5"/>
    <w:rsid w:val="00451CED"/>
    <w:rsid w:val="00453247"/>
    <w:rsid w:val="0045453A"/>
    <w:rsid w:val="00454CDD"/>
    <w:rsid w:val="0046068A"/>
    <w:rsid w:val="0046155B"/>
    <w:rsid w:val="004624D8"/>
    <w:rsid w:val="0046275F"/>
    <w:rsid w:val="00464199"/>
    <w:rsid w:val="0046521C"/>
    <w:rsid w:val="00465795"/>
    <w:rsid w:val="004678FB"/>
    <w:rsid w:val="00471ACB"/>
    <w:rsid w:val="00472D8E"/>
    <w:rsid w:val="00473A11"/>
    <w:rsid w:val="004746CA"/>
    <w:rsid w:val="004771BE"/>
    <w:rsid w:val="00481A71"/>
    <w:rsid w:val="00481AE5"/>
    <w:rsid w:val="004843A4"/>
    <w:rsid w:val="00486183"/>
    <w:rsid w:val="00486296"/>
    <w:rsid w:val="00486E3F"/>
    <w:rsid w:val="004874EB"/>
    <w:rsid w:val="004878D1"/>
    <w:rsid w:val="00487CA1"/>
    <w:rsid w:val="00492363"/>
    <w:rsid w:val="00494D8F"/>
    <w:rsid w:val="00494E0C"/>
    <w:rsid w:val="00497511"/>
    <w:rsid w:val="004A08A2"/>
    <w:rsid w:val="004A0FE5"/>
    <w:rsid w:val="004A274D"/>
    <w:rsid w:val="004A2F5B"/>
    <w:rsid w:val="004A545B"/>
    <w:rsid w:val="004A65FB"/>
    <w:rsid w:val="004B1427"/>
    <w:rsid w:val="004B1B3A"/>
    <w:rsid w:val="004B2A20"/>
    <w:rsid w:val="004B598F"/>
    <w:rsid w:val="004B6274"/>
    <w:rsid w:val="004B7356"/>
    <w:rsid w:val="004B735B"/>
    <w:rsid w:val="004C0BAD"/>
    <w:rsid w:val="004C185B"/>
    <w:rsid w:val="004C2570"/>
    <w:rsid w:val="004C4D92"/>
    <w:rsid w:val="004C52A0"/>
    <w:rsid w:val="004C571D"/>
    <w:rsid w:val="004C61D0"/>
    <w:rsid w:val="004C6641"/>
    <w:rsid w:val="004C7158"/>
    <w:rsid w:val="004D01AC"/>
    <w:rsid w:val="004D1043"/>
    <w:rsid w:val="004D125D"/>
    <w:rsid w:val="004D15D6"/>
    <w:rsid w:val="004D22A0"/>
    <w:rsid w:val="004D36A3"/>
    <w:rsid w:val="004D3ADC"/>
    <w:rsid w:val="004D3BC1"/>
    <w:rsid w:val="004D4532"/>
    <w:rsid w:val="004D48C6"/>
    <w:rsid w:val="004D5371"/>
    <w:rsid w:val="004D57CE"/>
    <w:rsid w:val="004D669E"/>
    <w:rsid w:val="004D6C87"/>
    <w:rsid w:val="004D7B45"/>
    <w:rsid w:val="004E09B8"/>
    <w:rsid w:val="004E1AFE"/>
    <w:rsid w:val="004E1E8C"/>
    <w:rsid w:val="004E2F90"/>
    <w:rsid w:val="004E4039"/>
    <w:rsid w:val="004E5714"/>
    <w:rsid w:val="004E74A8"/>
    <w:rsid w:val="004E74EE"/>
    <w:rsid w:val="004E7510"/>
    <w:rsid w:val="004F00D5"/>
    <w:rsid w:val="004F0265"/>
    <w:rsid w:val="004F05F4"/>
    <w:rsid w:val="004F1C52"/>
    <w:rsid w:val="004F244F"/>
    <w:rsid w:val="004F3C5F"/>
    <w:rsid w:val="004F749D"/>
    <w:rsid w:val="004F7F3A"/>
    <w:rsid w:val="00501035"/>
    <w:rsid w:val="0050230D"/>
    <w:rsid w:val="00504C21"/>
    <w:rsid w:val="00505052"/>
    <w:rsid w:val="005072C8"/>
    <w:rsid w:val="00507733"/>
    <w:rsid w:val="00510F33"/>
    <w:rsid w:val="0051265C"/>
    <w:rsid w:val="00512E0D"/>
    <w:rsid w:val="005135E1"/>
    <w:rsid w:val="00513D71"/>
    <w:rsid w:val="00517303"/>
    <w:rsid w:val="005202A9"/>
    <w:rsid w:val="005206F7"/>
    <w:rsid w:val="00523851"/>
    <w:rsid w:val="00527288"/>
    <w:rsid w:val="005314D1"/>
    <w:rsid w:val="00532FDD"/>
    <w:rsid w:val="00533103"/>
    <w:rsid w:val="00533115"/>
    <w:rsid w:val="00535853"/>
    <w:rsid w:val="00536BE8"/>
    <w:rsid w:val="00540040"/>
    <w:rsid w:val="00540F6D"/>
    <w:rsid w:val="0054221B"/>
    <w:rsid w:val="00545572"/>
    <w:rsid w:val="00552A7F"/>
    <w:rsid w:val="005544D1"/>
    <w:rsid w:val="00555F67"/>
    <w:rsid w:val="005577E4"/>
    <w:rsid w:val="0056013A"/>
    <w:rsid w:val="0056044B"/>
    <w:rsid w:val="00561036"/>
    <w:rsid w:val="00562C42"/>
    <w:rsid w:val="0056666F"/>
    <w:rsid w:val="00567A84"/>
    <w:rsid w:val="00572DB0"/>
    <w:rsid w:val="00572F90"/>
    <w:rsid w:val="005737A5"/>
    <w:rsid w:val="0057386C"/>
    <w:rsid w:val="00573B68"/>
    <w:rsid w:val="005740B0"/>
    <w:rsid w:val="00575FD5"/>
    <w:rsid w:val="00576325"/>
    <w:rsid w:val="005778E9"/>
    <w:rsid w:val="00577EC5"/>
    <w:rsid w:val="005800D1"/>
    <w:rsid w:val="00580A5C"/>
    <w:rsid w:val="0058140E"/>
    <w:rsid w:val="00581813"/>
    <w:rsid w:val="00584B47"/>
    <w:rsid w:val="00585750"/>
    <w:rsid w:val="0058582A"/>
    <w:rsid w:val="00587EF2"/>
    <w:rsid w:val="00590CBE"/>
    <w:rsid w:val="005927EC"/>
    <w:rsid w:val="00593884"/>
    <w:rsid w:val="005944D3"/>
    <w:rsid w:val="00596E61"/>
    <w:rsid w:val="00597815"/>
    <w:rsid w:val="005A1635"/>
    <w:rsid w:val="005A336B"/>
    <w:rsid w:val="005A3ED8"/>
    <w:rsid w:val="005A40E5"/>
    <w:rsid w:val="005A5D16"/>
    <w:rsid w:val="005A674D"/>
    <w:rsid w:val="005B270E"/>
    <w:rsid w:val="005B2A91"/>
    <w:rsid w:val="005B54BB"/>
    <w:rsid w:val="005B6221"/>
    <w:rsid w:val="005B6645"/>
    <w:rsid w:val="005C016A"/>
    <w:rsid w:val="005C020A"/>
    <w:rsid w:val="005C0A2E"/>
    <w:rsid w:val="005C2657"/>
    <w:rsid w:val="005C4806"/>
    <w:rsid w:val="005C50B6"/>
    <w:rsid w:val="005C521B"/>
    <w:rsid w:val="005C5666"/>
    <w:rsid w:val="005C5F45"/>
    <w:rsid w:val="005C6929"/>
    <w:rsid w:val="005C7D0F"/>
    <w:rsid w:val="005C7F48"/>
    <w:rsid w:val="005D2276"/>
    <w:rsid w:val="005D25DD"/>
    <w:rsid w:val="005D2873"/>
    <w:rsid w:val="005D32F2"/>
    <w:rsid w:val="005D38C1"/>
    <w:rsid w:val="005D3A0B"/>
    <w:rsid w:val="005D5058"/>
    <w:rsid w:val="005D6051"/>
    <w:rsid w:val="005D619D"/>
    <w:rsid w:val="005D6555"/>
    <w:rsid w:val="005D70F0"/>
    <w:rsid w:val="005D78FF"/>
    <w:rsid w:val="005E343B"/>
    <w:rsid w:val="005E362B"/>
    <w:rsid w:val="005E7D28"/>
    <w:rsid w:val="005F2EF5"/>
    <w:rsid w:val="005F4E0A"/>
    <w:rsid w:val="005F5E10"/>
    <w:rsid w:val="005F79E8"/>
    <w:rsid w:val="005F7C53"/>
    <w:rsid w:val="00601BE8"/>
    <w:rsid w:val="00601E71"/>
    <w:rsid w:val="00601FA0"/>
    <w:rsid w:val="0060336B"/>
    <w:rsid w:val="006033A1"/>
    <w:rsid w:val="00603AED"/>
    <w:rsid w:val="00604EB3"/>
    <w:rsid w:val="00610AE9"/>
    <w:rsid w:val="00610BEC"/>
    <w:rsid w:val="006114BE"/>
    <w:rsid w:val="00612D7D"/>
    <w:rsid w:val="00614E77"/>
    <w:rsid w:val="006179C5"/>
    <w:rsid w:val="00617E52"/>
    <w:rsid w:val="00620F7B"/>
    <w:rsid w:val="00623C16"/>
    <w:rsid w:val="00623CFA"/>
    <w:rsid w:val="00626B6D"/>
    <w:rsid w:val="00627106"/>
    <w:rsid w:val="00627877"/>
    <w:rsid w:val="00630DBC"/>
    <w:rsid w:val="00632B91"/>
    <w:rsid w:val="006335E2"/>
    <w:rsid w:val="00633F23"/>
    <w:rsid w:val="00634757"/>
    <w:rsid w:val="0063615B"/>
    <w:rsid w:val="00640063"/>
    <w:rsid w:val="00642B9A"/>
    <w:rsid w:val="006446AC"/>
    <w:rsid w:val="00646B28"/>
    <w:rsid w:val="00647FF2"/>
    <w:rsid w:val="006523E4"/>
    <w:rsid w:val="00653A27"/>
    <w:rsid w:val="00655CE1"/>
    <w:rsid w:val="006564BD"/>
    <w:rsid w:val="006569D1"/>
    <w:rsid w:val="00656E37"/>
    <w:rsid w:val="0066083C"/>
    <w:rsid w:val="00664EA9"/>
    <w:rsid w:val="0066556E"/>
    <w:rsid w:val="00665752"/>
    <w:rsid w:val="00670D36"/>
    <w:rsid w:val="006740FD"/>
    <w:rsid w:val="0067623E"/>
    <w:rsid w:val="00676D0C"/>
    <w:rsid w:val="00676E07"/>
    <w:rsid w:val="006770D9"/>
    <w:rsid w:val="0067721C"/>
    <w:rsid w:val="0067773F"/>
    <w:rsid w:val="006778E2"/>
    <w:rsid w:val="00677B15"/>
    <w:rsid w:val="00680DBE"/>
    <w:rsid w:val="00681F4A"/>
    <w:rsid w:val="00682D43"/>
    <w:rsid w:val="00684A48"/>
    <w:rsid w:val="0068649A"/>
    <w:rsid w:val="0069365A"/>
    <w:rsid w:val="0069501C"/>
    <w:rsid w:val="006A0CAE"/>
    <w:rsid w:val="006A1F58"/>
    <w:rsid w:val="006A20C9"/>
    <w:rsid w:val="006A32D0"/>
    <w:rsid w:val="006A4BE3"/>
    <w:rsid w:val="006A57DB"/>
    <w:rsid w:val="006A7241"/>
    <w:rsid w:val="006B0162"/>
    <w:rsid w:val="006B040B"/>
    <w:rsid w:val="006B1D70"/>
    <w:rsid w:val="006B266F"/>
    <w:rsid w:val="006B2A81"/>
    <w:rsid w:val="006B3547"/>
    <w:rsid w:val="006B408C"/>
    <w:rsid w:val="006B5256"/>
    <w:rsid w:val="006B5A4D"/>
    <w:rsid w:val="006B6DA0"/>
    <w:rsid w:val="006B704E"/>
    <w:rsid w:val="006B7907"/>
    <w:rsid w:val="006B7D7C"/>
    <w:rsid w:val="006B7FE7"/>
    <w:rsid w:val="006C3F0E"/>
    <w:rsid w:val="006C6E95"/>
    <w:rsid w:val="006D04F7"/>
    <w:rsid w:val="006D0548"/>
    <w:rsid w:val="006D4367"/>
    <w:rsid w:val="006D6C73"/>
    <w:rsid w:val="006D7D38"/>
    <w:rsid w:val="006E002D"/>
    <w:rsid w:val="006E0693"/>
    <w:rsid w:val="006E2729"/>
    <w:rsid w:val="006E2E1F"/>
    <w:rsid w:val="006E3594"/>
    <w:rsid w:val="006E3AA9"/>
    <w:rsid w:val="006E44CC"/>
    <w:rsid w:val="006E5155"/>
    <w:rsid w:val="006F046A"/>
    <w:rsid w:val="006F62F0"/>
    <w:rsid w:val="006F7E70"/>
    <w:rsid w:val="007018D4"/>
    <w:rsid w:val="00702B1C"/>
    <w:rsid w:val="00704609"/>
    <w:rsid w:val="007059BF"/>
    <w:rsid w:val="00707286"/>
    <w:rsid w:val="00707786"/>
    <w:rsid w:val="00714001"/>
    <w:rsid w:val="00715392"/>
    <w:rsid w:val="00715BD8"/>
    <w:rsid w:val="007171BB"/>
    <w:rsid w:val="00717C5A"/>
    <w:rsid w:val="007202FF"/>
    <w:rsid w:val="00720EFE"/>
    <w:rsid w:val="007245B8"/>
    <w:rsid w:val="007265E1"/>
    <w:rsid w:val="00726D6F"/>
    <w:rsid w:val="00726ED7"/>
    <w:rsid w:val="007274B5"/>
    <w:rsid w:val="007276F2"/>
    <w:rsid w:val="00731C70"/>
    <w:rsid w:val="007321FD"/>
    <w:rsid w:val="00734952"/>
    <w:rsid w:val="007368B3"/>
    <w:rsid w:val="00740AA8"/>
    <w:rsid w:val="00740D29"/>
    <w:rsid w:val="00741305"/>
    <w:rsid w:val="007474D1"/>
    <w:rsid w:val="00747747"/>
    <w:rsid w:val="00750987"/>
    <w:rsid w:val="00756BDC"/>
    <w:rsid w:val="0076103C"/>
    <w:rsid w:val="00761DC5"/>
    <w:rsid w:val="00763103"/>
    <w:rsid w:val="0076329A"/>
    <w:rsid w:val="0076350D"/>
    <w:rsid w:val="00766140"/>
    <w:rsid w:val="00767699"/>
    <w:rsid w:val="007679C2"/>
    <w:rsid w:val="00767FC5"/>
    <w:rsid w:val="00771792"/>
    <w:rsid w:val="0077429A"/>
    <w:rsid w:val="00774D3C"/>
    <w:rsid w:val="00775B8F"/>
    <w:rsid w:val="007769BE"/>
    <w:rsid w:val="00777CEF"/>
    <w:rsid w:val="00780D6A"/>
    <w:rsid w:val="00780E7A"/>
    <w:rsid w:val="007839EB"/>
    <w:rsid w:val="00784ADE"/>
    <w:rsid w:val="00785170"/>
    <w:rsid w:val="007851CA"/>
    <w:rsid w:val="00785468"/>
    <w:rsid w:val="007864DA"/>
    <w:rsid w:val="00786955"/>
    <w:rsid w:val="00793069"/>
    <w:rsid w:val="00793822"/>
    <w:rsid w:val="00793A0D"/>
    <w:rsid w:val="00794A08"/>
    <w:rsid w:val="007953BF"/>
    <w:rsid w:val="00795A60"/>
    <w:rsid w:val="007965C1"/>
    <w:rsid w:val="00797154"/>
    <w:rsid w:val="007977DF"/>
    <w:rsid w:val="007A09C9"/>
    <w:rsid w:val="007A239A"/>
    <w:rsid w:val="007A297F"/>
    <w:rsid w:val="007A3996"/>
    <w:rsid w:val="007A3FA8"/>
    <w:rsid w:val="007B005F"/>
    <w:rsid w:val="007B047E"/>
    <w:rsid w:val="007B1FCE"/>
    <w:rsid w:val="007B3F6C"/>
    <w:rsid w:val="007B5FCC"/>
    <w:rsid w:val="007B6CDA"/>
    <w:rsid w:val="007B6E2A"/>
    <w:rsid w:val="007B7276"/>
    <w:rsid w:val="007B73E5"/>
    <w:rsid w:val="007C333D"/>
    <w:rsid w:val="007C353F"/>
    <w:rsid w:val="007C3AA3"/>
    <w:rsid w:val="007C6BAA"/>
    <w:rsid w:val="007C732C"/>
    <w:rsid w:val="007D2066"/>
    <w:rsid w:val="007D5A77"/>
    <w:rsid w:val="007D761F"/>
    <w:rsid w:val="007E4090"/>
    <w:rsid w:val="007E54F3"/>
    <w:rsid w:val="007E5A12"/>
    <w:rsid w:val="007E5C59"/>
    <w:rsid w:val="007E734E"/>
    <w:rsid w:val="007F1ACA"/>
    <w:rsid w:val="007F3CDF"/>
    <w:rsid w:val="007F3F14"/>
    <w:rsid w:val="007F5EBE"/>
    <w:rsid w:val="007F661B"/>
    <w:rsid w:val="007F714E"/>
    <w:rsid w:val="007F73C4"/>
    <w:rsid w:val="007F75EB"/>
    <w:rsid w:val="00800898"/>
    <w:rsid w:val="008010FE"/>
    <w:rsid w:val="00803975"/>
    <w:rsid w:val="00803D54"/>
    <w:rsid w:val="00803EDA"/>
    <w:rsid w:val="008052C5"/>
    <w:rsid w:val="00806115"/>
    <w:rsid w:val="00813D5F"/>
    <w:rsid w:val="008154B1"/>
    <w:rsid w:val="00815709"/>
    <w:rsid w:val="00820DCE"/>
    <w:rsid w:val="00821480"/>
    <w:rsid w:val="0082269F"/>
    <w:rsid w:val="0082362F"/>
    <w:rsid w:val="00823AF6"/>
    <w:rsid w:val="008248DE"/>
    <w:rsid w:val="00824F68"/>
    <w:rsid w:val="00826C6F"/>
    <w:rsid w:val="00827FD8"/>
    <w:rsid w:val="008303EC"/>
    <w:rsid w:val="0083073C"/>
    <w:rsid w:val="00830A05"/>
    <w:rsid w:val="008331F4"/>
    <w:rsid w:val="00834639"/>
    <w:rsid w:val="0083596B"/>
    <w:rsid w:val="00837C42"/>
    <w:rsid w:val="00843793"/>
    <w:rsid w:val="008448BE"/>
    <w:rsid w:val="00845744"/>
    <w:rsid w:val="00845E4C"/>
    <w:rsid w:val="008474F5"/>
    <w:rsid w:val="008508EE"/>
    <w:rsid w:val="00853105"/>
    <w:rsid w:val="00855C2C"/>
    <w:rsid w:val="00856643"/>
    <w:rsid w:val="008566F0"/>
    <w:rsid w:val="008575B1"/>
    <w:rsid w:val="00857886"/>
    <w:rsid w:val="00860B54"/>
    <w:rsid w:val="00861FAB"/>
    <w:rsid w:val="00862BD0"/>
    <w:rsid w:val="00862FAA"/>
    <w:rsid w:val="00867003"/>
    <w:rsid w:val="008704C6"/>
    <w:rsid w:val="0087257A"/>
    <w:rsid w:val="00872C12"/>
    <w:rsid w:val="00873A2A"/>
    <w:rsid w:val="008765E4"/>
    <w:rsid w:val="008779E7"/>
    <w:rsid w:val="008802B0"/>
    <w:rsid w:val="00882814"/>
    <w:rsid w:val="00883A49"/>
    <w:rsid w:val="00883C9A"/>
    <w:rsid w:val="00883EBF"/>
    <w:rsid w:val="00885B33"/>
    <w:rsid w:val="00885E5E"/>
    <w:rsid w:val="00891EB6"/>
    <w:rsid w:val="00892C4B"/>
    <w:rsid w:val="00894417"/>
    <w:rsid w:val="0089633A"/>
    <w:rsid w:val="00897CE1"/>
    <w:rsid w:val="008A037E"/>
    <w:rsid w:val="008A21CF"/>
    <w:rsid w:val="008A3ECF"/>
    <w:rsid w:val="008A5938"/>
    <w:rsid w:val="008A7FD2"/>
    <w:rsid w:val="008B166B"/>
    <w:rsid w:val="008B1784"/>
    <w:rsid w:val="008B2A0F"/>
    <w:rsid w:val="008C0977"/>
    <w:rsid w:val="008C4315"/>
    <w:rsid w:val="008C4E97"/>
    <w:rsid w:val="008C5753"/>
    <w:rsid w:val="008C5BBB"/>
    <w:rsid w:val="008C65BF"/>
    <w:rsid w:val="008D03B7"/>
    <w:rsid w:val="008D19F9"/>
    <w:rsid w:val="008D2636"/>
    <w:rsid w:val="008D28B1"/>
    <w:rsid w:val="008D2B8E"/>
    <w:rsid w:val="008D3209"/>
    <w:rsid w:val="008D56EA"/>
    <w:rsid w:val="008D5A03"/>
    <w:rsid w:val="008E086C"/>
    <w:rsid w:val="008E2B3D"/>
    <w:rsid w:val="008E3D3E"/>
    <w:rsid w:val="008F158B"/>
    <w:rsid w:val="008F2223"/>
    <w:rsid w:val="008F2B3F"/>
    <w:rsid w:val="008F77E2"/>
    <w:rsid w:val="009004FC"/>
    <w:rsid w:val="00900CE3"/>
    <w:rsid w:val="00901BBC"/>
    <w:rsid w:val="00903D64"/>
    <w:rsid w:val="00911139"/>
    <w:rsid w:val="009115A8"/>
    <w:rsid w:val="0091252D"/>
    <w:rsid w:val="009127B4"/>
    <w:rsid w:val="00914367"/>
    <w:rsid w:val="009148F0"/>
    <w:rsid w:val="00915D04"/>
    <w:rsid w:val="00921499"/>
    <w:rsid w:val="009241F6"/>
    <w:rsid w:val="00925DC3"/>
    <w:rsid w:val="00927012"/>
    <w:rsid w:val="00930852"/>
    <w:rsid w:val="00930919"/>
    <w:rsid w:val="00931EC2"/>
    <w:rsid w:val="009332EB"/>
    <w:rsid w:val="009340B8"/>
    <w:rsid w:val="00936CDC"/>
    <w:rsid w:val="00941F76"/>
    <w:rsid w:val="0094393C"/>
    <w:rsid w:val="0094408D"/>
    <w:rsid w:val="00944E98"/>
    <w:rsid w:val="00945E88"/>
    <w:rsid w:val="00953D07"/>
    <w:rsid w:val="00953F86"/>
    <w:rsid w:val="00955F60"/>
    <w:rsid w:val="009612B7"/>
    <w:rsid w:val="0096225E"/>
    <w:rsid w:val="00963780"/>
    <w:rsid w:val="00964070"/>
    <w:rsid w:val="009662A2"/>
    <w:rsid w:val="00967278"/>
    <w:rsid w:val="00971618"/>
    <w:rsid w:val="00971B0A"/>
    <w:rsid w:val="00974F56"/>
    <w:rsid w:val="00976CD5"/>
    <w:rsid w:val="009778A7"/>
    <w:rsid w:val="00980E09"/>
    <w:rsid w:val="009813F3"/>
    <w:rsid w:val="00981AA4"/>
    <w:rsid w:val="00984CAB"/>
    <w:rsid w:val="00985C1F"/>
    <w:rsid w:val="00986B35"/>
    <w:rsid w:val="009904A3"/>
    <w:rsid w:val="00990847"/>
    <w:rsid w:val="009916B4"/>
    <w:rsid w:val="009928B5"/>
    <w:rsid w:val="00993CC8"/>
    <w:rsid w:val="009947B2"/>
    <w:rsid w:val="00995151"/>
    <w:rsid w:val="009A0531"/>
    <w:rsid w:val="009A0B51"/>
    <w:rsid w:val="009A1A19"/>
    <w:rsid w:val="009A30D6"/>
    <w:rsid w:val="009A4AAF"/>
    <w:rsid w:val="009A4FAD"/>
    <w:rsid w:val="009A6F2F"/>
    <w:rsid w:val="009B3A0C"/>
    <w:rsid w:val="009B573A"/>
    <w:rsid w:val="009B5A4E"/>
    <w:rsid w:val="009B6816"/>
    <w:rsid w:val="009C0F85"/>
    <w:rsid w:val="009C1ACD"/>
    <w:rsid w:val="009C34E7"/>
    <w:rsid w:val="009D139C"/>
    <w:rsid w:val="009D283A"/>
    <w:rsid w:val="009D3948"/>
    <w:rsid w:val="009D49B9"/>
    <w:rsid w:val="009D79FA"/>
    <w:rsid w:val="009E1C70"/>
    <w:rsid w:val="009E28A9"/>
    <w:rsid w:val="009E2947"/>
    <w:rsid w:val="009E5A33"/>
    <w:rsid w:val="009E5F39"/>
    <w:rsid w:val="009F247D"/>
    <w:rsid w:val="009F6F18"/>
    <w:rsid w:val="009F7308"/>
    <w:rsid w:val="009F7E52"/>
    <w:rsid w:val="00A00DD7"/>
    <w:rsid w:val="00A02819"/>
    <w:rsid w:val="00A037FB"/>
    <w:rsid w:val="00A04A34"/>
    <w:rsid w:val="00A04C7A"/>
    <w:rsid w:val="00A103FC"/>
    <w:rsid w:val="00A11B88"/>
    <w:rsid w:val="00A11EBB"/>
    <w:rsid w:val="00A12B1D"/>
    <w:rsid w:val="00A13F6E"/>
    <w:rsid w:val="00A14117"/>
    <w:rsid w:val="00A17552"/>
    <w:rsid w:val="00A17627"/>
    <w:rsid w:val="00A23ABF"/>
    <w:rsid w:val="00A270AA"/>
    <w:rsid w:val="00A315D7"/>
    <w:rsid w:val="00A34340"/>
    <w:rsid w:val="00A358EC"/>
    <w:rsid w:val="00A37FEE"/>
    <w:rsid w:val="00A438D2"/>
    <w:rsid w:val="00A44BE7"/>
    <w:rsid w:val="00A457FB"/>
    <w:rsid w:val="00A5177C"/>
    <w:rsid w:val="00A51848"/>
    <w:rsid w:val="00A5403F"/>
    <w:rsid w:val="00A54F9D"/>
    <w:rsid w:val="00A553F1"/>
    <w:rsid w:val="00A56198"/>
    <w:rsid w:val="00A576CD"/>
    <w:rsid w:val="00A57C77"/>
    <w:rsid w:val="00A613ED"/>
    <w:rsid w:val="00A6258A"/>
    <w:rsid w:val="00A6265C"/>
    <w:rsid w:val="00A65B3E"/>
    <w:rsid w:val="00A672ED"/>
    <w:rsid w:val="00A67750"/>
    <w:rsid w:val="00A70048"/>
    <w:rsid w:val="00A715FF"/>
    <w:rsid w:val="00A7255D"/>
    <w:rsid w:val="00A72FA7"/>
    <w:rsid w:val="00A735A0"/>
    <w:rsid w:val="00A761AE"/>
    <w:rsid w:val="00A77C49"/>
    <w:rsid w:val="00A81B2A"/>
    <w:rsid w:val="00A83688"/>
    <w:rsid w:val="00A8522C"/>
    <w:rsid w:val="00A85FD3"/>
    <w:rsid w:val="00A870A2"/>
    <w:rsid w:val="00A9008F"/>
    <w:rsid w:val="00A91E46"/>
    <w:rsid w:val="00A925F1"/>
    <w:rsid w:val="00A94081"/>
    <w:rsid w:val="00A94F17"/>
    <w:rsid w:val="00A97868"/>
    <w:rsid w:val="00AA197F"/>
    <w:rsid w:val="00AA1A9E"/>
    <w:rsid w:val="00AB073B"/>
    <w:rsid w:val="00AB0A14"/>
    <w:rsid w:val="00AB12C9"/>
    <w:rsid w:val="00AB26AF"/>
    <w:rsid w:val="00AB2CBF"/>
    <w:rsid w:val="00AB35E6"/>
    <w:rsid w:val="00AB7121"/>
    <w:rsid w:val="00AC0DD5"/>
    <w:rsid w:val="00AC12FD"/>
    <w:rsid w:val="00AC168C"/>
    <w:rsid w:val="00AC1FE0"/>
    <w:rsid w:val="00AC277F"/>
    <w:rsid w:val="00AC2DB9"/>
    <w:rsid w:val="00AC4E34"/>
    <w:rsid w:val="00AC5835"/>
    <w:rsid w:val="00AC66E6"/>
    <w:rsid w:val="00AD37B0"/>
    <w:rsid w:val="00AD4221"/>
    <w:rsid w:val="00AD42FF"/>
    <w:rsid w:val="00AD7D14"/>
    <w:rsid w:val="00AE064C"/>
    <w:rsid w:val="00AE4BD7"/>
    <w:rsid w:val="00AE60DC"/>
    <w:rsid w:val="00AF057B"/>
    <w:rsid w:val="00AF091C"/>
    <w:rsid w:val="00AF1308"/>
    <w:rsid w:val="00AF14BB"/>
    <w:rsid w:val="00AF4012"/>
    <w:rsid w:val="00AF45CA"/>
    <w:rsid w:val="00AF47DF"/>
    <w:rsid w:val="00AF4F97"/>
    <w:rsid w:val="00AF66C2"/>
    <w:rsid w:val="00B01503"/>
    <w:rsid w:val="00B036F3"/>
    <w:rsid w:val="00B03ED0"/>
    <w:rsid w:val="00B051B3"/>
    <w:rsid w:val="00B06D16"/>
    <w:rsid w:val="00B1349D"/>
    <w:rsid w:val="00B137D7"/>
    <w:rsid w:val="00B143E8"/>
    <w:rsid w:val="00B14573"/>
    <w:rsid w:val="00B1536A"/>
    <w:rsid w:val="00B16AD5"/>
    <w:rsid w:val="00B16B1F"/>
    <w:rsid w:val="00B21D14"/>
    <w:rsid w:val="00B241D9"/>
    <w:rsid w:val="00B24D56"/>
    <w:rsid w:val="00B251B9"/>
    <w:rsid w:val="00B265C8"/>
    <w:rsid w:val="00B30F30"/>
    <w:rsid w:val="00B360AB"/>
    <w:rsid w:val="00B36FB3"/>
    <w:rsid w:val="00B371B9"/>
    <w:rsid w:val="00B40233"/>
    <w:rsid w:val="00B41896"/>
    <w:rsid w:val="00B43851"/>
    <w:rsid w:val="00B44466"/>
    <w:rsid w:val="00B44656"/>
    <w:rsid w:val="00B469E1"/>
    <w:rsid w:val="00B47F42"/>
    <w:rsid w:val="00B50F22"/>
    <w:rsid w:val="00B5138E"/>
    <w:rsid w:val="00B52474"/>
    <w:rsid w:val="00B6099C"/>
    <w:rsid w:val="00B6198A"/>
    <w:rsid w:val="00B620E7"/>
    <w:rsid w:val="00B64DD7"/>
    <w:rsid w:val="00B65700"/>
    <w:rsid w:val="00B77615"/>
    <w:rsid w:val="00B80C80"/>
    <w:rsid w:val="00B80D5F"/>
    <w:rsid w:val="00B8331C"/>
    <w:rsid w:val="00B8633E"/>
    <w:rsid w:val="00B872F5"/>
    <w:rsid w:val="00B900EE"/>
    <w:rsid w:val="00B933E3"/>
    <w:rsid w:val="00B964E7"/>
    <w:rsid w:val="00B97B93"/>
    <w:rsid w:val="00BA0D77"/>
    <w:rsid w:val="00BA2F69"/>
    <w:rsid w:val="00BA42FE"/>
    <w:rsid w:val="00BA53FC"/>
    <w:rsid w:val="00BA55BF"/>
    <w:rsid w:val="00BA6349"/>
    <w:rsid w:val="00BB0262"/>
    <w:rsid w:val="00BB14E6"/>
    <w:rsid w:val="00BB1A82"/>
    <w:rsid w:val="00BB277D"/>
    <w:rsid w:val="00BB6F12"/>
    <w:rsid w:val="00BC1055"/>
    <w:rsid w:val="00BC29BE"/>
    <w:rsid w:val="00BC2A6B"/>
    <w:rsid w:val="00BC4620"/>
    <w:rsid w:val="00BC5130"/>
    <w:rsid w:val="00BC6119"/>
    <w:rsid w:val="00BC6B94"/>
    <w:rsid w:val="00BC6BB8"/>
    <w:rsid w:val="00BD01FD"/>
    <w:rsid w:val="00BD078B"/>
    <w:rsid w:val="00BE0ECC"/>
    <w:rsid w:val="00BE2449"/>
    <w:rsid w:val="00BE4E16"/>
    <w:rsid w:val="00BE76AC"/>
    <w:rsid w:val="00BF1FC7"/>
    <w:rsid w:val="00BF2EE7"/>
    <w:rsid w:val="00BF30D2"/>
    <w:rsid w:val="00BF4A23"/>
    <w:rsid w:val="00BF7C9B"/>
    <w:rsid w:val="00C01F80"/>
    <w:rsid w:val="00C02705"/>
    <w:rsid w:val="00C02B02"/>
    <w:rsid w:val="00C034C8"/>
    <w:rsid w:val="00C05031"/>
    <w:rsid w:val="00C12832"/>
    <w:rsid w:val="00C1500E"/>
    <w:rsid w:val="00C15A0D"/>
    <w:rsid w:val="00C16FED"/>
    <w:rsid w:val="00C173FE"/>
    <w:rsid w:val="00C17DBE"/>
    <w:rsid w:val="00C210AC"/>
    <w:rsid w:val="00C248C8"/>
    <w:rsid w:val="00C249FE"/>
    <w:rsid w:val="00C24B72"/>
    <w:rsid w:val="00C252C5"/>
    <w:rsid w:val="00C26D43"/>
    <w:rsid w:val="00C33713"/>
    <w:rsid w:val="00C33A62"/>
    <w:rsid w:val="00C33B78"/>
    <w:rsid w:val="00C364E5"/>
    <w:rsid w:val="00C40B5B"/>
    <w:rsid w:val="00C43D5C"/>
    <w:rsid w:val="00C4424F"/>
    <w:rsid w:val="00C46BA4"/>
    <w:rsid w:val="00C501F6"/>
    <w:rsid w:val="00C52189"/>
    <w:rsid w:val="00C53B56"/>
    <w:rsid w:val="00C56294"/>
    <w:rsid w:val="00C56983"/>
    <w:rsid w:val="00C57D99"/>
    <w:rsid w:val="00C60A14"/>
    <w:rsid w:val="00C60B6F"/>
    <w:rsid w:val="00C64157"/>
    <w:rsid w:val="00C6441A"/>
    <w:rsid w:val="00C67E67"/>
    <w:rsid w:val="00C7357E"/>
    <w:rsid w:val="00C7405F"/>
    <w:rsid w:val="00C75A4F"/>
    <w:rsid w:val="00C805C1"/>
    <w:rsid w:val="00C83CCD"/>
    <w:rsid w:val="00C858B3"/>
    <w:rsid w:val="00C86962"/>
    <w:rsid w:val="00C90CD8"/>
    <w:rsid w:val="00C97516"/>
    <w:rsid w:val="00CA101B"/>
    <w:rsid w:val="00CA2FB2"/>
    <w:rsid w:val="00CA4B23"/>
    <w:rsid w:val="00CA5232"/>
    <w:rsid w:val="00CA5B83"/>
    <w:rsid w:val="00CA6ECB"/>
    <w:rsid w:val="00CB0882"/>
    <w:rsid w:val="00CB0C8B"/>
    <w:rsid w:val="00CB38C5"/>
    <w:rsid w:val="00CB6589"/>
    <w:rsid w:val="00CB726E"/>
    <w:rsid w:val="00CC2C3C"/>
    <w:rsid w:val="00CC2F00"/>
    <w:rsid w:val="00CC6219"/>
    <w:rsid w:val="00CD00FB"/>
    <w:rsid w:val="00CD1EFF"/>
    <w:rsid w:val="00CD2A97"/>
    <w:rsid w:val="00CD2D49"/>
    <w:rsid w:val="00CD323F"/>
    <w:rsid w:val="00CD4FC1"/>
    <w:rsid w:val="00CD5D86"/>
    <w:rsid w:val="00CE2032"/>
    <w:rsid w:val="00CE3FEE"/>
    <w:rsid w:val="00CE51B2"/>
    <w:rsid w:val="00CE6C1C"/>
    <w:rsid w:val="00CF0003"/>
    <w:rsid w:val="00CF49CB"/>
    <w:rsid w:val="00CF4E15"/>
    <w:rsid w:val="00CF6405"/>
    <w:rsid w:val="00CF6B98"/>
    <w:rsid w:val="00D02C58"/>
    <w:rsid w:val="00D02CFD"/>
    <w:rsid w:val="00D03321"/>
    <w:rsid w:val="00D06A66"/>
    <w:rsid w:val="00D07586"/>
    <w:rsid w:val="00D11285"/>
    <w:rsid w:val="00D13C2D"/>
    <w:rsid w:val="00D1588D"/>
    <w:rsid w:val="00D15BEB"/>
    <w:rsid w:val="00D17346"/>
    <w:rsid w:val="00D20F83"/>
    <w:rsid w:val="00D21318"/>
    <w:rsid w:val="00D2477C"/>
    <w:rsid w:val="00D266BF"/>
    <w:rsid w:val="00D26A51"/>
    <w:rsid w:val="00D30660"/>
    <w:rsid w:val="00D30A9B"/>
    <w:rsid w:val="00D313DE"/>
    <w:rsid w:val="00D36923"/>
    <w:rsid w:val="00D36E44"/>
    <w:rsid w:val="00D372FD"/>
    <w:rsid w:val="00D41E52"/>
    <w:rsid w:val="00D42E9D"/>
    <w:rsid w:val="00D44F0C"/>
    <w:rsid w:val="00D47421"/>
    <w:rsid w:val="00D47627"/>
    <w:rsid w:val="00D476CB"/>
    <w:rsid w:val="00D51FD8"/>
    <w:rsid w:val="00D535C3"/>
    <w:rsid w:val="00D53E49"/>
    <w:rsid w:val="00D54066"/>
    <w:rsid w:val="00D559FF"/>
    <w:rsid w:val="00D55E90"/>
    <w:rsid w:val="00D6077A"/>
    <w:rsid w:val="00D62F35"/>
    <w:rsid w:val="00D6314A"/>
    <w:rsid w:val="00D67F8E"/>
    <w:rsid w:val="00D71D82"/>
    <w:rsid w:val="00D72BD8"/>
    <w:rsid w:val="00D74CE4"/>
    <w:rsid w:val="00D7687D"/>
    <w:rsid w:val="00D77AB8"/>
    <w:rsid w:val="00D80E6A"/>
    <w:rsid w:val="00D81548"/>
    <w:rsid w:val="00D84D8C"/>
    <w:rsid w:val="00D85F77"/>
    <w:rsid w:val="00D86D49"/>
    <w:rsid w:val="00D91072"/>
    <w:rsid w:val="00D94726"/>
    <w:rsid w:val="00D95126"/>
    <w:rsid w:val="00D95FF0"/>
    <w:rsid w:val="00D96189"/>
    <w:rsid w:val="00D96669"/>
    <w:rsid w:val="00DA4002"/>
    <w:rsid w:val="00DA725D"/>
    <w:rsid w:val="00DA7902"/>
    <w:rsid w:val="00DB0EA9"/>
    <w:rsid w:val="00DB0F2F"/>
    <w:rsid w:val="00DB11D7"/>
    <w:rsid w:val="00DB7F4F"/>
    <w:rsid w:val="00DC15DE"/>
    <w:rsid w:val="00DC1B8C"/>
    <w:rsid w:val="00DC6D29"/>
    <w:rsid w:val="00DD0505"/>
    <w:rsid w:val="00DD3EC3"/>
    <w:rsid w:val="00DD49ED"/>
    <w:rsid w:val="00DD57B5"/>
    <w:rsid w:val="00DD7602"/>
    <w:rsid w:val="00DE1AFB"/>
    <w:rsid w:val="00DE528A"/>
    <w:rsid w:val="00DE5C8B"/>
    <w:rsid w:val="00DF2700"/>
    <w:rsid w:val="00DF3BDE"/>
    <w:rsid w:val="00DF53DD"/>
    <w:rsid w:val="00DF7C5E"/>
    <w:rsid w:val="00E023B1"/>
    <w:rsid w:val="00E048C6"/>
    <w:rsid w:val="00E05A97"/>
    <w:rsid w:val="00E10E62"/>
    <w:rsid w:val="00E139F1"/>
    <w:rsid w:val="00E14016"/>
    <w:rsid w:val="00E143B3"/>
    <w:rsid w:val="00E14CBC"/>
    <w:rsid w:val="00E16444"/>
    <w:rsid w:val="00E213B0"/>
    <w:rsid w:val="00E21E53"/>
    <w:rsid w:val="00E2214B"/>
    <w:rsid w:val="00E2438B"/>
    <w:rsid w:val="00E250B4"/>
    <w:rsid w:val="00E2528A"/>
    <w:rsid w:val="00E270CD"/>
    <w:rsid w:val="00E30712"/>
    <w:rsid w:val="00E32BEB"/>
    <w:rsid w:val="00E32DEB"/>
    <w:rsid w:val="00E36BDD"/>
    <w:rsid w:val="00E4071D"/>
    <w:rsid w:val="00E42829"/>
    <w:rsid w:val="00E431CD"/>
    <w:rsid w:val="00E43428"/>
    <w:rsid w:val="00E451F9"/>
    <w:rsid w:val="00E45562"/>
    <w:rsid w:val="00E50499"/>
    <w:rsid w:val="00E53AF3"/>
    <w:rsid w:val="00E53C56"/>
    <w:rsid w:val="00E54539"/>
    <w:rsid w:val="00E55E3E"/>
    <w:rsid w:val="00E56C7B"/>
    <w:rsid w:val="00E56CE7"/>
    <w:rsid w:val="00E570F2"/>
    <w:rsid w:val="00E57F22"/>
    <w:rsid w:val="00E60A11"/>
    <w:rsid w:val="00E60EEA"/>
    <w:rsid w:val="00E63DFD"/>
    <w:rsid w:val="00E64940"/>
    <w:rsid w:val="00E67B68"/>
    <w:rsid w:val="00E732F8"/>
    <w:rsid w:val="00E73ADF"/>
    <w:rsid w:val="00E7415D"/>
    <w:rsid w:val="00E753FE"/>
    <w:rsid w:val="00E77E98"/>
    <w:rsid w:val="00E802B9"/>
    <w:rsid w:val="00E809DF"/>
    <w:rsid w:val="00E82FCC"/>
    <w:rsid w:val="00E833AC"/>
    <w:rsid w:val="00E84828"/>
    <w:rsid w:val="00E85C40"/>
    <w:rsid w:val="00E860D0"/>
    <w:rsid w:val="00E876B5"/>
    <w:rsid w:val="00E901B9"/>
    <w:rsid w:val="00E91B44"/>
    <w:rsid w:val="00E94C41"/>
    <w:rsid w:val="00E96FCA"/>
    <w:rsid w:val="00E979A1"/>
    <w:rsid w:val="00EA039B"/>
    <w:rsid w:val="00EA04E7"/>
    <w:rsid w:val="00EA2F21"/>
    <w:rsid w:val="00EA5966"/>
    <w:rsid w:val="00EB06A4"/>
    <w:rsid w:val="00EB35EA"/>
    <w:rsid w:val="00EB3E80"/>
    <w:rsid w:val="00EB3FFD"/>
    <w:rsid w:val="00EB5226"/>
    <w:rsid w:val="00EB5C7A"/>
    <w:rsid w:val="00EB60A9"/>
    <w:rsid w:val="00EC0544"/>
    <w:rsid w:val="00EC406E"/>
    <w:rsid w:val="00EC4FD8"/>
    <w:rsid w:val="00EC7108"/>
    <w:rsid w:val="00EC73BC"/>
    <w:rsid w:val="00EC76A2"/>
    <w:rsid w:val="00EC792B"/>
    <w:rsid w:val="00EC7C6E"/>
    <w:rsid w:val="00ED1383"/>
    <w:rsid w:val="00ED48F9"/>
    <w:rsid w:val="00ED5ACD"/>
    <w:rsid w:val="00ED7ED6"/>
    <w:rsid w:val="00EE0580"/>
    <w:rsid w:val="00EE3209"/>
    <w:rsid w:val="00EE3C87"/>
    <w:rsid w:val="00EE4244"/>
    <w:rsid w:val="00EF06D9"/>
    <w:rsid w:val="00EF14A1"/>
    <w:rsid w:val="00EF255C"/>
    <w:rsid w:val="00EF3859"/>
    <w:rsid w:val="00EF7259"/>
    <w:rsid w:val="00EF7B55"/>
    <w:rsid w:val="00EF7EEE"/>
    <w:rsid w:val="00F0019D"/>
    <w:rsid w:val="00F00667"/>
    <w:rsid w:val="00F0072E"/>
    <w:rsid w:val="00F01333"/>
    <w:rsid w:val="00F02DCD"/>
    <w:rsid w:val="00F0309B"/>
    <w:rsid w:val="00F03D80"/>
    <w:rsid w:val="00F03FBA"/>
    <w:rsid w:val="00F0685C"/>
    <w:rsid w:val="00F0716B"/>
    <w:rsid w:val="00F106FA"/>
    <w:rsid w:val="00F13B68"/>
    <w:rsid w:val="00F154F6"/>
    <w:rsid w:val="00F238FC"/>
    <w:rsid w:val="00F26FE7"/>
    <w:rsid w:val="00F30A90"/>
    <w:rsid w:val="00F30C8C"/>
    <w:rsid w:val="00F33069"/>
    <w:rsid w:val="00F3598B"/>
    <w:rsid w:val="00F36782"/>
    <w:rsid w:val="00F36784"/>
    <w:rsid w:val="00F36CFF"/>
    <w:rsid w:val="00F41038"/>
    <w:rsid w:val="00F419C2"/>
    <w:rsid w:val="00F41B78"/>
    <w:rsid w:val="00F42D20"/>
    <w:rsid w:val="00F474A3"/>
    <w:rsid w:val="00F47FAC"/>
    <w:rsid w:val="00F50852"/>
    <w:rsid w:val="00F53EE7"/>
    <w:rsid w:val="00F54034"/>
    <w:rsid w:val="00F544CD"/>
    <w:rsid w:val="00F5512E"/>
    <w:rsid w:val="00F57C08"/>
    <w:rsid w:val="00F609DA"/>
    <w:rsid w:val="00F60F8F"/>
    <w:rsid w:val="00F61877"/>
    <w:rsid w:val="00F6370D"/>
    <w:rsid w:val="00F637D5"/>
    <w:rsid w:val="00F63835"/>
    <w:rsid w:val="00F63A55"/>
    <w:rsid w:val="00F64F5F"/>
    <w:rsid w:val="00F666C1"/>
    <w:rsid w:val="00F66B64"/>
    <w:rsid w:val="00F703AE"/>
    <w:rsid w:val="00F70FCD"/>
    <w:rsid w:val="00F74A57"/>
    <w:rsid w:val="00F754B5"/>
    <w:rsid w:val="00F76549"/>
    <w:rsid w:val="00F7745D"/>
    <w:rsid w:val="00F77F25"/>
    <w:rsid w:val="00F81D77"/>
    <w:rsid w:val="00F876CE"/>
    <w:rsid w:val="00F926FC"/>
    <w:rsid w:val="00F92C68"/>
    <w:rsid w:val="00F93637"/>
    <w:rsid w:val="00F9383D"/>
    <w:rsid w:val="00F94514"/>
    <w:rsid w:val="00F96556"/>
    <w:rsid w:val="00FA0BA4"/>
    <w:rsid w:val="00FA1927"/>
    <w:rsid w:val="00FA2735"/>
    <w:rsid w:val="00FA41B3"/>
    <w:rsid w:val="00FA4D52"/>
    <w:rsid w:val="00FA540A"/>
    <w:rsid w:val="00FA5BF2"/>
    <w:rsid w:val="00FB071C"/>
    <w:rsid w:val="00FB16C7"/>
    <w:rsid w:val="00FB1F02"/>
    <w:rsid w:val="00FB25AD"/>
    <w:rsid w:val="00FB2BAF"/>
    <w:rsid w:val="00FB52F3"/>
    <w:rsid w:val="00FB5BB3"/>
    <w:rsid w:val="00FB72B7"/>
    <w:rsid w:val="00FC63E0"/>
    <w:rsid w:val="00FC661C"/>
    <w:rsid w:val="00FC77D3"/>
    <w:rsid w:val="00FC77DB"/>
    <w:rsid w:val="00FD4C9B"/>
    <w:rsid w:val="00FD5210"/>
    <w:rsid w:val="00FD70A0"/>
    <w:rsid w:val="00FE2078"/>
    <w:rsid w:val="00FE4696"/>
    <w:rsid w:val="00FF115E"/>
    <w:rsid w:val="00FF3340"/>
    <w:rsid w:val="00FF5A43"/>
    <w:rsid w:val="00FF72AD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8D6984"/>
  <w15:docId w15:val="{A4802281-1CA2-44BD-8C55-47F2D29D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0"/>
    <w:next w:val="a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0"/>
    <w:next w:val="a0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0"/>
    <w:next w:val="a0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0"/>
    <w:next w:val="a0"/>
    <w:qFormat/>
    <w:pPr>
      <w:keepNext/>
      <w:jc w:val="center"/>
      <w:outlineLvl w:val="5"/>
    </w:pPr>
    <w:rPr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tabs>
        <w:tab w:val="center" w:pos="4677"/>
        <w:tab w:val="right" w:pos="9355"/>
      </w:tabs>
    </w:pPr>
  </w:style>
  <w:style w:type="character" w:styleId="a6">
    <w:name w:val="page number"/>
    <w:basedOn w:val="a1"/>
    <w:semiHidden/>
  </w:style>
  <w:style w:type="paragraph" w:styleId="a7">
    <w:name w:val="footer"/>
    <w:basedOn w:val="a0"/>
    <w:link w:val="a8"/>
    <w:semiHidden/>
    <w:pPr>
      <w:tabs>
        <w:tab w:val="center" w:pos="4677"/>
        <w:tab w:val="right" w:pos="9355"/>
      </w:tabs>
    </w:pPr>
  </w:style>
  <w:style w:type="paragraph" w:styleId="a9">
    <w:name w:val="Title"/>
    <w:basedOn w:val="a0"/>
    <w:qFormat/>
    <w:pPr>
      <w:jc w:val="center"/>
    </w:pPr>
    <w:rPr>
      <w:b/>
      <w:bCs/>
      <w:sz w:val="32"/>
      <w:szCs w:val="32"/>
    </w:rPr>
  </w:style>
  <w:style w:type="character" w:styleId="aa">
    <w:name w:val="annotation reference"/>
    <w:uiPriority w:val="99"/>
    <w:semiHidden/>
    <w:unhideWhenUsed/>
    <w:rsid w:val="000F6277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0F6277"/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0F6277"/>
  </w:style>
  <w:style w:type="paragraph" w:styleId="ad">
    <w:name w:val="annotation subject"/>
    <w:basedOn w:val="ab"/>
    <w:next w:val="ab"/>
    <w:link w:val="ae"/>
    <w:uiPriority w:val="99"/>
    <w:semiHidden/>
    <w:unhideWhenUsed/>
    <w:rsid w:val="000F6277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0F6277"/>
    <w:rPr>
      <w:b/>
      <w:bCs/>
    </w:rPr>
  </w:style>
  <w:style w:type="paragraph" w:styleId="af">
    <w:name w:val="Balloon Text"/>
    <w:basedOn w:val="a0"/>
    <w:link w:val="af0"/>
    <w:uiPriority w:val="99"/>
    <w:semiHidden/>
    <w:unhideWhenUsed/>
    <w:rsid w:val="000F6277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uiPriority w:val="99"/>
    <w:semiHidden/>
    <w:rsid w:val="000F6277"/>
    <w:rPr>
      <w:rFonts w:ascii="Segoe UI" w:hAnsi="Segoe UI" w:cs="Segoe UI"/>
      <w:sz w:val="18"/>
      <w:szCs w:val="18"/>
    </w:rPr>
  </w:style>
  <w:style w:type="paragraph" w:styleId="af1">
    <w:name w:val="footnote text"/>
    <w:basedOn w:val="a0"/>
    <w:link w:val="af2"/>
    <w:semiHidden/>
    <w:rsid w:val="00BB14E6"/>
    <w:rPr>
      <w:sz w:val="20"/>
      <w:szCs w:val="20"/>
    </w:rPr>
  </w:style>
  <w:style w:type="character" w:customStyle="1" w:styleId="af2">
    <w:name w:val="Текст сноски Знак"/>
    <w:basedOn w:val="a1"/>
    <w:link w:val="af1"/>
    <w:semiHidden/>
    <w:rsid w:val="00BB14E6"/>
  </w:style>
  <w:style w:type="character" w:styleId="af3">
    <w:name w:val="footnote reference"/>
    <w:semiHidden/>
    <w:rsid w:val="00BB14E6"/>
    <w:rPr>
      <w:vertAlign w:val="superscript"/>
    </w:rPr>
  </w:style>
  <w:style w:type="paragraph" w:styleId="af4">
    <w:name w:val="Body Text"/>
    <w:basedOn w:val="a0"/>
    <w:link w:val="af5"/>
    <w:semiHidden/>
    <w:rsid w:val="00BB14E6"/>
    <w:pPr>
      <w:jc w:val="both"/>
    </w:pPr>
    <w:rPr>
      <w:sz w:val="28"/>
    </w:rPr>
  </w:style>
  <w:style w:type="character" w:customStyle="1" w:styleId="af5">
    <w:name w:val="Основной текст Знак"/>
    <w:link w:val="af4"/>
    <w:semiHidden/>
    <w:rsid w:val="00BB14E6"/>
    <w:rPr>
      <w:sz w:val="28"/>
      <w:szCs w:val="24"/>
    </w:rPr>
  </w:style>
  <w:style w:type="paragraph" w:styleId="af6">
    <w:name w:val="Body Text Indent"/>
    <w:basedOn w:val="a0"/>
    <w:link w:val="af7"/>
    <w:uiPriority w:val="99"/>
    <w:semiHidden/>
    <w:unhideWhenUsed/>
    <w:rsid w:val="00126C87"/>
    <w:pPr>
      <w:spacing w:after="120"/>
      <w:ind w:left="283"/>
    </w:pPr>
  </w:style>
  <w:style w:type="character" w:customStyle="1" w:styleId="af7">
    <w:name w:val="Основной текст с отступом Знак"/>
    <w:link w:val="af6"/>
    <w:uiPriority w:val="99"/>
    <w:semiHidden/>
    <w:rsid w:val="00126C87"/>
    <w:rPr>
      <w:sz w:val="24"/>
      <w:szCs w:val="24"/>
    </w:rPr>
  </w:style>
  <w:style w:type="paragraph" w:styleId="af8">
    <w:name w:val="TOC Heading"/>
    <w:basedOn w:val="1"/>
    <w:next w:val="a0"/>
    <w:uiPriority w:val="39"/>
    <w:unhideWhenUsed/>
    <w:qFormat/>
    <w:rsid w:val="005A3ED8"/>
    <w:pPr>
      <w:keepLines/>
      <w:tabs>
        <w:tab w:val="clear" w:pos="5727"/>
      </w:tabs>
      <w:spacing w:before="24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7D2066"/>
    <w:pPr>
      <w:ind w:left="284"/>
    </w:pPr>
    <w:rPr>
      <w:sz w:val="28"/>
      <w:szCs w:val="20"/>
    </w:rPr>
  </w:style>
  <w:style w:type="character" w:styleId="af9">
    <w:name w:val="Hyperlink"/>
    <w:uiPriority w:val="99"/>
    <w:unhideWhenUsed/>
    <w:rsid w:val="005A3ED8"/>
    <w:rPr>
      <w:color w:val="0563C1"/>
      <w:u w:val="single"/>
    </w:rPr>
  </w:style>
  <w:style w:type="paragraph" w:styleId="10">
    <w:name w:val="toc 1"/>
    <w:basedOn w:val="a0"/>
    <w:next w:val="a0"/>
    <w:autoRedefine/>
    <w:uiPriority w:val="39"/>
    <w:unhideWhenUsed/>
    <w:rsid w:val="00E36BDD"/>
    <w:pPr>
      <w:spacing w:before="120" w:after="120"/>
    </w:pPr>
    <w:rPr>
      <w:bCs/>
      <w:sz w:val="28"/>
      <w:szCs w:val="20"/>
    </w:rPr>
  </w:style>
  <w:style w:type="paragraph" w:styleId="30">
    <w:name w:val="toc 3"/>
    <w:basedOn w:val="a0"/>
    <w:next w:val="a0"/>
    <w:autoRedefine/>
    <w:uiPriority w:val="39"/>
    <w:unhideWhenUsed/>
    <w:rsid w:val="007D2066"/>
    <w:pPr>
      <w:spacing w:before="120" w:after="120"/>
    </w:pPr>
    <w:rPr>
      <w:iCs/>
      <w:sz w:val="28"/>
      <w:szCs w:val="20"/>
    </w:rPr>
  </w:style>
  <w:style w:type="paragraph" w:customStyle="1" w:styleId="a">
    <w:name w:val="ГЮИДРАЗДЕЛ"/>
    <w:basedOn w:val="a0"/>
    <w:link w:val="afa"/>
    <w:qFormat/>
    <w:rsid w:val="005314D1"/>
    <w:pPr>
      <w:numPr>
        <w:numId w:val="1"/>
      </w:numPr>
      <w:jc w:val="center"/>
    </w:pPr>
    <w:rPr>
      <w:sz w:val="28"/>
      <w:szCs w:val="32"/>
    </w:rPr>
  </w:style>
  <w:style w:type="paragraph" w:customStyle="1" w:styleId="afb">
    <w:name w:val="ГЮИД.ПОДРАЗДЕЛ"/>
    <w:basedOn w:val="a0"/>
    <w:link w:val="afc"/>
    <w:qFormat/>
    <w:rsid w:val="00D96669"/>
    <w:pPr>
      <w:spacing w:line="432" w:lineRule="auto"/>
      <w:ind w:firstLine="709"/>
    </w:pPr>
    <w:rPr>
      <w:sz w:val="28"/>
      <w:szCs w:val="28"/>
    </w:rPr>
  </w:style>
  <w:style w:type="character" w:customStyle="1" w:styleId="afa">
    <w:name w:val="ГЮИДРАЗДЕЛ Знак"/>
    <w:link w:val="a"/>
    <w:rsid w:val="005314D1"/>
    <w:rPr>
      <w:sz w:val="28"/>
      <w:szCs w:val="32"/>
    </w:rPr>
  </w:style>
  <w:style w:type="paragraph" w:styleId="40">
    <w:name w:val="toc 4"/>
    <w:basedOn w:val="a0"/>
    <w:next w:val="a0"/>
    <w:autoRedefine/>
    <w:uiPriority w:val="39"/>
    <w:unhideWhenUsed/>
    <w:rsid w:val="00A438D2"/>
    <w:pPr>
      <w:ind w:left="720"/>
    </w:pPr>
    <w:rPr>
      <w:rFonts w:ascii="Calibri" w:hAnsi="Calibri"/>
      <w:sz w:val="18"/>
      <w:szCs w:val="18"/>
    </w:rPr>
  </w:style>
  <w:style w:type="character" w:customStyle="1" w:styleId="afc">
    <w:name w:val="ГЮИД.ПОДРАЗДЕЛ Знак"/>
    <w:link w:val="afb"/>
    <w:rsid w:val="00D96669"/>
    <w:rPr>
      <w:sz w:val="28"/>
      <w:szCs w:val="28"/>
    </w:rPr>
  </w:style>
  <w:style w:type="paragraph" w:styleId="50">
    <w:name w:val="toc 5"/>
    <w:basedOn w:val="a0"/>
    <w:next w:val="a0"/>
    <w:autoRedefine/>
    <w:uiPriority w:val="39"/>
    <w:unhideWhenUsed/>
    <w:rsid w:val="00A438D2"/>
    <w:pPr>
      <w:ind w:left="960"/>
    </w:pPr>
    <w:rPr>
      <w:rFonts w:ascii="Calibri" w:hAnsi="Calibri"/>
      <w:sz w:val="18"/>
      <w:szCs w:val="18"/>
    </w:rPr>
  </w:style>
  <w:style w:type="paragraph" w:styleId="60">
    <w:name w:val="toc 6"/>
    <w:basedOn w:val="a0"/>
    <w:next w:val="a0"/>
    <w:autoRedefine/>
    <w:uiPriority w:val="39"/>
    <w:unhideWhenUsed/>
    <w:rsid w:val="00A438D2"/>
    <w:pPr>
      <w:ind w:left="1200"/>
    </w:pPr>
    <w:rPr>
      <w:rFonts w:ascii="Calibri" w:hAnsi="Calibr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A438D2"/>
    <w:pPr>
      <w:ind w:left="1440"/>
    </w:pPr>
    <w:rPr>
      <w:rFonts w:ascii="Calibri" w:hAnsi="Calibr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A438D2"/>
    <w:pPr>
      <w:ind w:left="1680"/>
    </w:pPr>
    <w:rPr>
      <w:rFonts w:ascii="Calibri" w:hAnsi="Calibr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A438D2"/>
    <w:pPr>
      <w:ind w:left="1920"/>
    </w:pPr>
    <w:rPr>
      <w:rFonts w:ascii="Calibri" w:hAnsi="Calibri"/>
      <w:sz w:val="18"/>
      <w:szCs w:val="18"/>
    </w:rPr>
  </w:style>
  <w:style w:type="paragraph" w:customStyle="1" w:styleId="afd">
    <w:name w:val="ГЮИДРАЗДЕЛБЕЗНОМЕРА"/>
    <w:basedOn w:val="a0"/>
    <w:link w:val="afe"/>
    <w:qFormat/>
    <w:rsid w:val="00931EC2"/>
    <w:pPr>
      <w:jc w:val="center"/>
    </w:pPr>
    <w:rPr>
      <w:sz w:val="28"/>
      <w:szCs w:val="32"/>
    </w:rPr>
  </w:style>
  <w:style w:type="character" w:customStyle="1" w:styleId="afe">
    <w:name w:val="ГЮИДРАЗДЕЛБЕЗНОМЕРА Знак"/>
    <w:link w:val="afd"/>
    <w:rsid w:val="00931EC2"/>
    <w:rPr>
      <w:sz w:val="28"/>
      <w:szCs w:val="32"/>
    </w:rPr>
  </w:style>
  <w:style w:type="table" w:styleId="aff">
    <w:name w:val="Table Grid"/>
    <w:basedOn w:val="a2"/>
    <w:uiPriority w:val="39"/>
    <w:rsid w:val="00931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List Paragraph"/>
    <w:basedOn w:val="a0"/>
    <w:uiPriority w:val="34"/>
    <w:qFormat/>
    <w:rsid w:val="007321FD"/>
    <w:pPr>
      <w:ind w:left="720"/>
      <w:contextualSpacing/>
    </w:pPr>
  </w:style>
  <w:style w:type="character" w:customStyle="1" w:styleId="a5">
    <w:name w:val="Верхний колонтитул Знак"/>
    <w:basedOn w:val="a1"/>
    <w:link w:val="a4"/>
    <w:uiPriority w:val="99"/>
    <w:rsid w:val="00883C9A"/>
    <w:rPr>
      <w:sz w:val="24"/>
      <w:szCs w:val="24"/>
    </w:rPr>
  </w:style>
  <w:style w:type="character" w:customStyle="1" w:styleId="a8">
    <w:name w:val="Нижний колонтитул Знак"/>
    <w:basedOn w:val="a1"/>
    <w:link w:val="a7"/>
    <w:semiHidden/>
    <w:rsid w:val="000C1D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44;&#1050;\&#1055;&#1048;&#1050;\&#1043;&#1056;&#1062;\&#1055;&#1088;&#1086;&#1075;&#1088;_&#1082;&#1086;&#1084;&#1087;_&#1058;&#1052;&#1048;\&#1057;&#1087;&#1077;&#1094;&#1080;&#1092;&#1080;&#1082;&#1072;&#1094;&#1080;&#1103;_&#1058;&#1051;&#105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12246-6EAF-4D92-A0F6-D56F0253C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Спецификация_ТЛМ.dot</Template>
  <TotalTime>288</TotalTime>
  <Pages>4</Pages>
  <Words>209</Words>
  <Characters>1193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qwerty</dc:creator>
  <cp:lastModifiedBy>Васильняк Никита Юрьевич</cp:lastModifiedBy>
  <cp:revision>46</cp:revision>
  <cp:lastPrinted>2025-01-20T12:21:00Z</cp:lastPrinted>
  <dcterms:created xsi:type="dcterms:W3CDTF">2024-03-27T13:38:00Z</dcterms:created>
  <dcterms:modified xsi:type="dcterms:W3CDTF">2026-02-18T18:33:00Z</dcterms:modified>
</cp:coreProperties>
</file>