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41" w:type="dxa"/>
        <w:tblInd w:w="567" w:type="dxa"/>
        <w:tblLook w:val="0000" w:firstRow="0" w:lastRow="0" w:firstColumn="0" w:lastColumn="0" w:noHBand="0" w:noVBand="0"/>
      </w:tblPr>
      <w:tblGrid>
        <w:gridCol w:w="4678"/>
        <w:gridCol w:w="4763"/>
      </w:tblGrid>
      <w:tr w:rsidR="002B2B43" w14:paraId="7E81612D" w14:textId="77777777" w:rsidTr="009B4FA4">
        <w:trPr>
          <w:trHeight w:val="397"/>
        </w:trPr>
        <w:tc>
          <w:tcPr>
            <w:tcW w:w="4678" w:type="dxa"/>
            <w:vAlign w:val="center"/>
          </w:tcPr>
          <w:p w14:paraId="637F124F" w14:textId="77777777" w:rsidR="002B2B43" w:rsidRPr="00FB25AD" w:rsidRDefault="00963C7C" w:rsidP="00AA18D8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7338A8">
              <w:rPr>
                <w:sz w:val="28"/>
                <w:szCs w:val="20"/>
              </w:rPr>
              <w:t>СОГЛАСОВАНО</w:t>
            </w:r>
          </w:p>
        </w:tc>
        <w:tc>
          <w:tcPr>
            <w:tcW w:w="4763" w:type="dxa"/>
            <w:vAlign w:val="center"/>
          </w:tcPr>
          <w:p w14:paraId="1CEE56B7" w14:textId="77777777" w:rsidR="002B2B43" w:rsidRPr="000512F5" w:rsidRDefault="002B2B43" w:rsidP="00AA18D8">
            <w:pPr>
              <w:jc w:val="center"/>
              <w:rPr>
                <w:color w:val="000000"/>
                <w:sz w:val="28"/>
                <w:szCs w:val="28"/>
              </w:rPr>
            </w:pPr>
            <w:r w:rsidRPr="000512F5">
              <w:rPr>
                <w:color w:val="000000"/>
                <w:sz w:val="28"/>
                <w:szCs w:val="28"/>
              </w:rPr>
              <w:t>УТВЕРЖДАЮ</w:t>
            </w:r>
          </w:p>
        </w:tc>
      </w:tr>
      <w:tr w:rsidR="002B2B43" w14:paraId="312A2D7A" w14:textId="77777777" w:rsidTr="009B4FA4">
        <w:trPr>
          <w:trHeight w:val="1007"/>
        </w:trPr>
        <w:tc>
          <w:tcPr>
            <w:tcW w:w="4678" w:type="dxa"/>
          </w:tcPr>
          <w:p w14:paraId="4479EC1D" w14:textId="037C004D" w:rsidR="002B2B43" w:rsidRPr="00F26945" w:rsidRDefault="002B2B43" w:rsidP="00963C7C">
            <w:pPr>
              <w:tabs>
                <w:tab w:val="left" w:pos="31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4763" w:type="dxa"/>
          </w:tcPr>
          <w:p w14:paraId="1463FC9D" w14:textId="3DFE39C0" w:rsidR="002B2B43" w:rsidRDefault="00041CBD" w:rsidP="00AA18D8">
            <w:pPr>
              <w:ind w:firstLine="3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Должность руководителя</w:t>
            </w:r>
          </w:p>
          <w:p w14:paraId="5ADED1F9" w14:textId="0C3B2322" w:rsidR="002B2B43" w:rsidRPr="007013B6" w:rsidRDefault="002B2B43" w:rsidP="00AA18D8">
            <w:pPr>
              <w:spacing w:line="276" w:lineRule="auto"/>
              <w:jc w:val="center"/>
              <w:rPr>
                <w:sz w:val="28"/>
              </w:rPr>
            </w:pPr>
          </w:p>
        </w:tc>
      </w:tr>
      <w:tr w:rsidR="00963C7C" w:rsidRPr="00D84D8C" w14:paraId="2254B2AC" w14:textId="77777777" w:rsidTr="009B4FA4">
        <w:trPr>
          <w:trHeight w:val="317"/>
        </w:trPr>
        <w:tc>
          <w:tcPr>
            <w:tcW w:w="4678" w:type="dxa"/>
          </w:tcPr>
          <w:p w14:paraId="3A1F6A00" w14:textId="77777777" w:rsidR="00963C7C" w:rsidRDefault="00963C7C" w:rsidP="00D14320">
            <w:pPr>
              <w:ind w:right="317"/>
              <w:jc w:val="right"/>
              <w:rPr>
                <w:color w:val="000000"/>
                <w:sz w:val="28"/>
                <w:szCs w:val="28"/>
              </w:rPr>
            </w:pPr>
          </w:p>
          <w:p w14:paraId="6232632E" w14:textId="2DE48FCE" w:rsidR="00963C7C" w:rsidRPr="000512F5" w:rsidRDefault="00041CBD" w:rsidP="00D14320">
            <w:pPr>
              <w:tabs>
                <w:tab w:val="left" w:pos="3718"/>
              </w:tabs>
              <w:ind w:right="28"/>
              <w:jc w:val="right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0"/>
              </w:rPr>
              <w:t>ФИО</w:t>
            </w:r>
          </w:p>
        </w:tc>
        <w:tc>
          <w:tcPr>
            <w:tcW w:w="4763" w:type="dxa"/>
          </w:tcPr>
          <w:p w14:paraId="4213CC1B" w14:textId="77777777" w:rsidR="00963C7C" w:rsidRPr="000512F5" w:rsidRDefault="00963C7C" w:rsidP="00D14320">
            <w:pPr>
              <w:ind w:firstLine="34"/>
              <w:jc w:val="right"/>
              <w:rPr>
                <w:color w:val="000000"/>
                <w:sz w:val="28"/>
                <w:szCs w:val="28"/>
              </w:rPr>
            </w:pPr>
          </w:p>
          <w:p w14:paraId="0C89ECF9" w14:textId="3DBE2762" w:rsidR="00963C7C" w:rsidRPr="000512F5" w:rsidRDefault="00963C7C" w:rsidP="00041CBD">
            <w:pPr>
              <w:ind w:firstLine="34"/>
              <w:jc w:val="right"/>
              <w:rPr>
                <w:color w:val="000000"/>
                <w:sz w:val="28"/>
                <w:szCs w:val="28"/>
              </w:rPr>
            </w:pPr>
            <w:r w:rsidRPr="000512F5">
              <w:rPr>
                <w:color w:val="000000"/>
                <w:sz w:val="28"/>
                <w:szCs w:val="28"/>
              </w:rPr>
              <w:t xml:space="preserve">                        </w:t>
            </w:r>
            <w:r w:rsidR="00041CBD">
              <w:rPr>
                <w:color w:val="000000"/>
                <w:sz w:val="28"/>
                <w:szCs w:val="28"/>
              </w:rPr>
              <w:t>ФИО</w:t>
            </w:r>
          </w:p>
        </w:tc>
      </w:tr>
      <w:tr w:rsidR="00963C7C" w14:paraId="56013F61" w14:textId="77777777" w:rsidTr="009B4FA4">
        <w:trPr>
          <w:trHeight w:val="781"/>
        </w:trPr>
        <w:tc>
          <w:tcPr>
            <w:tcW w:w="4678" w:type="dxa"/>
          </w:tcPr>
          <w:p w14:paraId="26573C63" w14:textId="5A5B814B" w:rsidR="00963C7C" w:rsidRPr="000512F5" w:rsidRDefault="00885A9F" w:rsidP="00FD0AB8">
            <w:pPr>
              <w:spacing w:before="24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 </w:t>
            </w:r>
            <w:r w:rsidRPr="004713A8">
              <w:rPr>
                <w:rFonts w:eastAsia="Calibri"/>
                <w:sz w:val="28"/>
                <w:szCs w:val="26"/>
                <w:lang w:eastAsia="en-US"/>
              </w:rPr>
              <w:t>202</w:t>
            </w:r>
            <w:r w:rsidR="00041CBD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Pr="00E9456D">
              <w:rPr>
                <w:rFonts w:eastAsia="Calibri"/>
                <w:sz w:val="28"/>
                <w:szCs w:val="26"/>
                <w:lang w:eastAsia="en-US"/>
              </w:rPr>
              <w:t xml:space="preserve"> г.</w:t>
            </w:r>
          </w:p>
        </w:tc>
        <w:tc>
          <w:tcPr>
            <w:tcW w:w="4763" w:type="dxa"/>
          </w:tcPr>
          <w:p w14:paraId="7BB47BE0" w14:textId="10DB0848" w:rsidR="00963C7C" w:rsidRDefault="00015CF4" w:rsidP="00FD0AB8">
            <w:pPr>
              <w:spacing w:before="24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 </w:t>
            </w:r>
            <w:r w:rsidRPr="004713A8">
              <w:rPr>
                <w:rFonts w:eastAsia="Calibri"/>
                <w:sz w:val="28"/>
                <w:szCs w:val="26"/>
                <w:lang w:eastAsia="en-US"/>
              </w:rPr>
              <w:t>202</w:t>
            </w:r>
            <w:r w:rsidR="00041CBD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="00FD0AB8">
              <w:rPr>
                <w:rFonts w:eastAsia="Calibri"/>
                <w:sz w:val="28"/>
                <w:szCs w:val="26"/>
                <w:lang w:eastAsia="en-US"/>
              </w:rPr>
              <w:t xml:space="preserve"> </w:t>
            </w:r>
            <w:r w:rsidRPr="00E9456D">
              <w:rPr>
                <w:rFonts w:eastAsia="Calibri"/>
                <w:sz w:val="28"/>
                <w:szCs w:val="26"/>
                <w:lang w:eastAsia="en-US"/>
              </w:rPr>
              <w:t>г.</w:t>
            </w:r>
          </w:p>
        </w:tc>
      </w:tr>
    </w:tbl>
    <w:p w14:paraId="08E94196" w14:textId="77777777" w:rsidR="00E77E98" w:rsidRDefault="00E77E98" w:rsidP="002B2B43">
      <w:pPr>
        <w:rPr>
          <w:b/>
          <w:bCs/>
          <w:sz w:val="28"/>
        </w:rPr>
      </w:pPr>
    </w:p>
    <w:p w14:paraId="7785C6B2" w14:textId="77777777" w:rsidR="00FA64D2" w:rsidRDefault="00FA64D2" w:rsidP="002B2B43">
      <w:pPr>
        <w:rPr>
          <w:b/>
          <w:bCs/>
          <w:sz w:val="28"/>
        </w:rPr>
      </w:pPr>
    </w:p>
    <w:p w14:paraId="62248523" w14:textId="17F3D54A" w:rsidR="000357D1" w:rsidRDefault="00041CBD" w:rsidP="000357D1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>ПОЛНОЕ НАИМЕНОВАНИЕ ПРОГРАММЫ ИЛИ ПРОГРАММНОГО ИЗДЕЛИЯ</w:t>
      </w:r>
    </w:p>
    <w:p w14:paraId="6B7BC96F" w14:textId="77777777" w:rsidR="00623EE7" w:rsidRDefault="00623EE7" w:rsidP="000357D1">
      <w:pPr>
        <w:spacing w:line="360" w:lineRule="auto"/>
        <w:jc w:val="center"/>
        <w:rPr>
          <w:b/>
          <w:sz w:val="32"/>
          <w:szCs w:val="36"/>
        </w:rPr>
      </w:pPr>
    </w:p>
    <w:p w14:paraId="2E146DE7" w14:textId="417BADAE" w:rsidR="001F3D17" w:rsidRDefault="001F3D17" w:rsidP="001F3D1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Руководство оператора</w:t>
      </w:r>
    </w:p>
    <w:p w14:paraId="60C8F6C1" w14:textId="4C587E4E" w:rsidR="001F3D17" w:rsidRPr="00707786" w:rsidRDefault="001F3D17" w:rsidP="001F3D17">
      <w:pPr>
        <w:jc w:val="center"/>
        <w:rPr>
          <w:b/>
          <w:bCs/>
          <w:sz w:val="32"/>
          <w:szCs w:val="32"/>
        </w:rPr>
      </w:pPr>
    </w:p>
    <w:p w14:paraId="18AF4107" w14:textId="5EB67FD1" w:rsidR="00707786" w:rsidRPr="007C732C" w:rsidRDefault="000B74B1" w:rsidP="0070778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ЛИСТ </w:t>
      </w:r>
      <w:r w:rsidRPr="007C732C">
        <w:rPr>
          <w:b/>
          <w:bCs/>
          <w:sz w:val="32"/>
          <w:szCs w:val="32"/>
        </w:rPr>
        <w:t>УТВЕРЖДЕНИЯ</w:t>
      </w:r>
    </w:p>
    <w:p w14:paraId="165E6723" w14:textId="77777777" w:rsidR="008D3209" w:rsidRPr="007A3996" w:rsidRDefault="008D3209">
      <w:pPr>
        <w:jc w:val="center"/>
        <w:rPr>
          <w:b/>
          <w:bCs/>
          <w:caps/>
          <w:sz w:val="32"/>
          <w:szCs w:val="32"/>
        </w:rPr>
      </w:pPr>
    </w:p>
    <w:p w14:paraId="3EA76908" w14:textId="387E6468" w:rsidR="00707786" w:rsidRDefault="00041CBD" w:rsidP="00707786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О</w:t>
      </w:r>
      <w:r>
        <w:rPr>
          <w:b/>
          <w:bCs/>
          <w:sz w:val="32"/>
          <w:szCs w:val="32"/>
        </w:rPr>
        <w:t>бозначение</w:t>
      </w:r>
      <w:r>
        <w:rPr>
          <w:b/>
          <w:bCs/>
          <w:caps/>
          <w:sz w:val="32"/>
          <w:szCs w:val="32"/>
        </w:rPr>
        <w:t xml:space="preserve"> </w:t>
      </w:r>
      <w:r w:rsidR="003571F5" w:rsidRPr="007A3996">
        <w:rPr>
          <w:b/>
          <w:bCs/>
          <w:caps/>
          <w:sz w:val="32"/>
          <w:szCs w:val="32"/>
        </w:rPr>
        <w:t>ЛУ</w:t>
      </w:r>
    </w:p>
    <w:p w14:paraId="37751E0A" w14:textId="77777777" w:rsidR="00FB25AD" w:rsidRDefault="00FB25AD" w:rsidP="00707786">
      <w:pPr>
        <w:jc w:val="center"/>
        <w:rPr>
          <w:b/>
          <w:bCs/>
          <w:caps/>
          <w:sz w:val="32"/>
          <w:szCs w:val="32"/>
        </w:rPr>
      </w:pPr>
    </w:p>
    <w:p w14:paraId="230E4013" w14:textId="77777777" w:rsidR="00FA64D2" w:rsidRDefault="00FA64D2" w:rsidP="00707786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Л</w:t>
      </w:r>
      <w:r>
        <w:rPr>
          <w:b/>
          <w:bCs/>
          <w:sz w:val="32"/>
          <w:szCs w:val="32"/>
        </w:rPr>
        <w:t>истов</w:t>
      </w:r>
      <w:r>
        <w:rPr>
          <w:b/>
          <w:bCs/>
          <w:caps/>
          <w:sz w:val="32"/>
          <w:szCs w:val="32"/>
        </w:rPr>
        <w:t xml:space="preserve"> 2</w:t>
      </w:r>
    </w:p>
    <w:p w14:paraId="74BCD597" w14:textId="77777777" w:rsidR="00FA64D2" w:rsidRDefault="00FA64D2" w:rsidP="00707786">
      <w:pPr>
        <w:jc w:val="center"/>
        <w:rPr>
          <w:b/>
          <w:bCs/>
          <w:caps/>
          <w:sz w:val="32"/>
          <w:szCs w:val="32"/>
        </w:rPr>
      </w:pPr>
    </w:p>
    <w:p w14:paraId="0B5B0702" w14:textId="2C85F26E" w:rsidR="002E417D" w:rsidRDefault="002E417D" w:rsidP="002E417D">
      <w:pPr>
        <w:rPr>
          <w:b/>
          <w:bCs/>
          <w:sz w:val="32"/>
        </w:rPr>
      </w:pPr>
    </w:p>
    <w:p w14:paraId="29B22008" w14:textId="77777777" w:rsidR="00CB4D2C" w:rsidRDefault="00CB4D2C" w:rsidP="002E417D">
      <w:pPr>
        <w:rPr>
          <w:b/>
          <w:bCs/>
          <w:sz w:val="32"/>
        </w:rPr>
      </w:pPr>
    </w:p>
    <w:tbl>
      <w:tblPr>
        <w:tblW w:w="4690" w:type="pct"/>
        <w:tblInd w:w="567" w:type="dxa"/>
        <w:tblLook w:val="0000" w:firstRow="0" w:lastRow="0" w:firstColumn="0" w:lastColumn="0" w:noHBand="0" w:noVBand="0"/>
      </w:tblPr>
      <w:tblGrid>
        <w:gridCol w:w="4250"/>
        <w:gridCol w:w="907"/>
        <w:gridCol w:w="4151"/>
      </w:tblGrid>
      <w:tr w:rsidR="00D02CFD" w14:paraId="5D2EB031" w14:textId="77777777" w:rsidTr="00885A9F">
        <w:trPr>
          <w:trHeight w:hRule="exact" w:val="1064"/>
        </w:trPr>
        <w:tc>
          <w:tcPr>
            <w:tcW w:w="4250" w:type="dxa"/>
          </w:tcPr>
          <w:p w14:paraId="3E2882A9" w14:textId="13C7CF09" w:rsidR="00D02CFD" w:rsidRDefault="00041CBD" w:rsidP="00D61F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Согласовано</w:t>
            </w:r>
          </w:p>
        </w:tc>
        <w:tc>
          <w:tcPr>
            <w:tcW w:w="907" w:type="dxa"/>
            <w:vAlign w:val="center"/>
          </w:tcPr>
          <w:p w14:paraId="33296A4F" w14:textId="77777777" w:rsidR="00D02CFD" w:rsidRDefault="00D02CFD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vAlign w:val="center"/>
          </w:tcPr>
          <w:p w14:paraId="56E0152A" w14:textId="735E39E6" w:rsidR="00D02CFD" w:rsidRPr="00FD58D6" w:rsidRDefault="00D02CFD" w:rsidP="00CE23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Начальник </w:t>
            </w:r>
          </w:p>
          <w:p w14:paraId="6D98DC7F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1C4FF817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42ED38E3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21AC2E97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65840D54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16002B61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1F8CF63E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7DCF5F5E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178A97DB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3AF06607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33870099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</w:tc>
      </w:tr>
      <w:tr w:rsidR="00D02CFD" w14:paraId="427CC57B" w14:textId="77777777" w:rsidTr="00885A9F">
        <w:trPr>
          <w:trHeight w:hRule="exact" w:val="569"/>
        </w:trPr>
        <w:tc>
          <w:tcPr>
            <w:tcW w:w="4250" w:type="dxa"/>
            <w:vAlign w:val="center"/>
          </w:tcPr>
          <w:p w14:paraId="632A33FF" w14:textId="77777777" w:rsidR="00D02CFD" w:rsidRDefault="00D02CFD" w:rsidP="00AA18D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907" w:type="dxa"/>
            <w:vAlign w:val="center"/>
          </w:tcPr>
          <w:p w14:paraId="6519A290" w14:textId="77777777" w:rsidR="00D02CFD" w:rsidRDefault="00D02CFD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vAlign w:val="center"/>
          </w:tcPr>
          <w:p w14:paraId="237E61DB" w14:textId="4D270423" w:rsidR="00D02CFD" w:rsidRDefault="00D02CFD" w:rsidP="00041CBD">
            <w:pPr>
              <w:tabs>
                <w:tab w:val="left" w:pos="5727"/>
              </w:tabs>
              <w:spacing w:after="240"/>
              <w:ind w:right="-91"/>
              <w:jc w:val="right"/>
              <w:rPr>
                <w:sz w:val="28"/>
              </w:rPr>
            </w:pPr>
            <w:r>
              <w:rPr>
                <w:sz w:val="28"/>
              </w:rPr>
              <w:t xml:space="preserve">                         </w:t>
            </w:r>
            <w:r w:rsidR="00041CBD">
              <w:rPr>
                <w:sz w:val="28"/>
              </w:rPr>
              <w:t>ФИО</w:t>
            </w:r>
          </w:p>
        </w:tc>
      </w:tr>
      <w:tr w:rsidR="00D02CFD" w14:paraId="68C70A04" w14:textId="77777777" w:rsidTr="00885A9F">
        <w:trPr>
          <w:trHeight w:hRule="exact" w:val="359"/>
        </w:trPr>
        <w:tc>
          <w:tcPr>
            <w:tcW w:w="4250" w:type="dxa"/>
            <w:vAlign w:val="center"/>
          </w:tcPr>
          <w:p w14:paraId="47B0DEFE" w14:textId="77777777" w:rsidR="00D02CFD" w:rsidRDefault="00D02CFD" w:rsidP="00AA18D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907" w:type="dxa"/>
            <w:vAlign w:val="center"/>
          </w:tcPr>
          <w:p w14:paraId="676791E9" w14:textId="77777777" w:rsidR="00D02CFD" w:rsidRDefault="00D02CFD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vAlign w:val="center"/>
          </w:tcPr>
          <w:p w14:paraId="0B55771B" w14:textId="7D82B67A" w:rsidR="00D02CFD" w:rsidRDefault="00885A9F" w:rsidP="00FD0AB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 </w:t>
            </w:r>
            <w:r w:rsidRPr="004713A8">
              <w:rPr>
                <w:rFonts w:eastAsia="Calibri"/>
                <w:sz w:val="28"/>
                <w:szCs w:val="26"/>
                <w:lang w:eastAsia="en-US"/>
              </w:rPr>
              <w:t>202</w:t>
            </w:r>
            <w:r w:rsidR="00041CBD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Pr="00E9456D">
              <w:rPr>
                <w:rFonts w:eastAsia="Calibri"/>
                <w:sz w:val="28"/>
                <w:szCs w:val="26"/>
                <w:lang w:eastAsia="en-US"/>
              </w:rPr>
              <w:t xml:space="preserve"> г.</w:t>
            </w:r>
          </w:p>
        </w:tc>
      </w:tr>
      <w:tr w:rsidR="00D02CFD" w14:paraId="6F0AAEC8" w14:textId="77777777" w:rsidTr="00885A9F">
        <w:trPr>
          <w:trHeight w:hRule="exact" w:val="353"/>
        </w:trPr>
        <w:tc>
          <w:tcPr>
            <w:tcW w:w="4250" w:type="dxa"/>
            <w:vAlign w:val="center"/>
          </w:tcPr>
          <w:p w14:paraId="36D83909" w14:textId="77777777" w:rsidR="00D02CFD" w:rsidRDefault="00D02CFD" w:rsidP="00AA18D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907" w:type="dxa"/>
            <w:vAlign w:val="center"/>
          </w:tcPr>
          <w:p w14:paraId="2010D23B" w14:textId="77777777" w:rsidR="00D02CFD" w:rsidRDefault="00D02CFD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vAlign w:val="center"/>
          </w:tcPr>
          <w:p w14:paraId="405DF19B" w14:textId="77777777" w:rsidR="00D02CFD" w:rsidRDefault="00D02CFD" w:rsidP="00AA18D8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</w:tc>
      </w:tr>
      <w:tr w:rsidR="00D02CFD" w:rsidRPr="00497A2C" w14:paraId="0CF145E2" w14:textId="77777777" w:rsidTr="00885A9F">
        <w:trPr>
          <w:trHeight w:val="469"/>
        </w:trPr>
        <w:tc>
          <w:tcPr>
            <w:tcW w:w="4250" w:type="dxa"/>
            <w:vAlign w:val="center"/>
          </w:tcPr>
          <w:p w14:paraId="07E028F1" w14:textId="77777777" w:rsidR="00D02CFD" w:rsidRPr="002479FD" w:rsidRDefault="00D02CFD" w:rsidP="00AA18D8">
            <w:pPr>
              <w:tabs>
                <w:tab w:val="left" w:pos="5727"/>
              </w:tabs>
              <w:spacing w:after="240"/>
              <w:rPr>
                <w:sz w:val="28"/>
              </w:rPr>
            </w:pPr>
          </w:p>
        </w:tc>
        <w:tc>
          <w:tcPr>
            <w:tcW w:w="907" w:type="dxa"/>
            <w:vAlign w:val="center"/>
          </w:tcPr>
          <w:p w14:paraId="3D8F69D0" w14:textId="77777777" w:rsidR="00D02CFD" w:rsidRDefault="00D02CFD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vAlign w:val="center"/>
          </w:tcPr>
          <w:p w14:paraId="41DB163F" w14:textId="77777777" w:rsidR="00D02CFD" w:rsidRPr="00497A2C" w:rsidRDefault="00D02CFD" w:rsidP="00CE2355">
            <w:pPr>
              <w:tabs>
                <w:tab w:val="left" w:pos="5727"/>
              </w:tabs>
              <w:spacing w:after="240"/>
              <w:rPr>
                <w:sz w:val="28"/>
                <w:lang w:val="en-US"/>
              </w:rPr>
            </w:pPr>
            <w:r>
              <w:rPr>
                <w:sz w:val="28"/>
              </w:rPr>
              <w:t>Руководитель разработки</w:t>
            </w:r>
          </w:p>
        </w:tc>
      </w:tr>
      <w:tr w:rsidR="00D02CFD" w:rsidRPr="00BA53FC" w14:paraId="2DF38C87" w14:textId="77777777" w:rsidTr="00885A9F">
        <w:trPr>
          <w:trHeight w:hRule="exact" w:val="612"/>
        </w:trPr>
        <w:tc>
          <w:tcPr>
            <w:tcW w:w="4250" w:type="dxa"/>
            <w:vAlign w:val="center"/>
          </w:tcPr>
          <w:p w14:paraId="1F129E29" w14:textId="77777777" w:rsidR="00D02CFD" w:rsidRPr="00BA53FC" w:rsidRDefault="00D02CFD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907" w:type="dxa"/>
            <w:vAlign w:val="center"/>
          </w:tcPr>
          <w:p w14:paraId="284A4112" w14:textId="77777777" w:rsidR="00D02CFD" w:rsidRDefault="00D02CFD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vAlign w:val="center"/>
          </w:tcPr>
          <w:p w14:paraId="43AF0F87" w14:textId="08C85CD8" w:rsidR="00D02CFD" w:rsidRPr="00BA53FC" w:rsidRDefault="00D02CFD" w:rsidP="00041CBD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 xml:space="preserve">                          </w:t>
            </w:r>
            <w:r w:rsidR="00041CBD">
              <w:rPr>
                <w:sz w:val="28"/>
              </w:rPr>
              <w:t>ФИО</w:t>
            </w:r>
          </w:p>
        </w:tc>
      </w:tr>
      <w:tr w:rsidR="00D02CFD" w14:paraId="580934F4" w14:textId="77777777" w:rsidTr="00885A9F">
        <w:trPr>
          <w:trHeight w:val="332"/>
        </w:trPr>
        <w:tc>
          <w:tcPr>
            <w:tcW w:w="4250" w:type="dxa"/>
            <w:vAlign w:val="center"/>
          </w:tcPr>
          <w:p w14:paraId="7362F2C1" w14:textId="77777777" w:rsidR="00D02CFD" w:rsidRDefault="00D02CFD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907" w:type="dxa"/>
            <w:vAlign w:val="center"/>
          </w:tcPr>
          <w:p w14:paraId="3607BC8B" w14:textId="77777777" w:rsidR="00D02CFD" w:rsidRDefault="00D02CFD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vAlign w:val="center"/>
          </w:tcPr>
          <w:p w14:paraId="61D8DFA9" w14:textId="72BAF116" w:rsidR="00D02CFD" w:rsidRDefault="00885A9F" w:rsidP="00FD0AB8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 </w:t>
            </w:r>
            <w:r w:rsidRPr="004713A8">
              <w:rPr>
                <w:rFonts w:eastAsia="Calibri"/>
                <w:sz w:val="28"/>
                <w:szCs w:val="26"/>
                <w:lang w:eastAsia="en-US"/>
              </w:rPr>
              <w:t>202</w:t>
            </w:r>
            <w:r w:rsidR="00041CBD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Pr="00E9456D">
              <w:rPr>
                <w:rFonts w:eastAsia="Calibri"/>
                <w:sz w:val="28"/>
                <w:szCs w:val="26"/>
                <w:lang w:eastAsia="en-US"/>
              </w:rPr>
              <w:t xml:space="preserve"> г.</w:t>
            </w:r>
          </w:p>
        </w:tc>
      </w:tr>
      <w:tr w:rsidR="00041CBD" w:rsidRPr="00C369CD" w14:paraId="2CFD611F" w14:textId="77777777" w:rsidTr="00885A9F">
        <w:trPr>
          <w:trHeight w:hRule="exact" w:val="704"/>
        </w:trPr>
        <w:tc>
          <w:tcPr>
            <w:tcW w:w="4250" w:type="dxa"/>
            <w:shd w:val="clear" w:color="auto" w:fill="auto"/>
            <w:vAlign w:val="center"/>
          </w:tcPr>
          <w:p w14:paraId="2911C97C" w14:textId="77777777" w:rsidR="00041CBD" w:rsidRPr="00C369CD" w:rsidRDefault="00041CBD" w:rsidP="00AA18D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A6B6FC4" w14:textId="77777777" w:rsidR="00041CBD" w:rsidRPr="00C369CD" w:rsidRDefault="00041CBD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76AB843F" w14:textId="77777777" w:rsidR="00041CBD" w:rsidRPr="00C369CD" w:rsidRDefault="00041CBD" w:rsidP="00AA18D8">
            <w:pPr>
              <w:tabs>
                <w:tab w:val="left" w:pos="5727"/>
              </w:tabs>
              <w:spacing w:after="240"/>
              <w:rPr>
                <w:sz w:val="28"/>
              </w:rPr>
            </w:pPr>
          </w:p>
        </w:tc>
      </w:tr>
      <w:tr w:rsidR="00FA64D2" w:rsidRPr="00C369CD" w14:paraId="5FB08DA9" w14:textId="77777777" w:rsidTr="00885A9F">
        <w:trPr>
          <w:trHeight w:hRule="exact" w:val="704"/>
        </w:trPr>
        <w:tc>
          <w:tcPr>
            <w:tcW w:w="4250" w:type="dxa"/>
            <w:shd w:val="clear" w:color="auto" w:fill="auto"/>
            <w:vAlign w:val="center"/>
          </w:tcPr>
          <w:p w14:paraId="209E4303" w14:textId="77777777" w:rsidR="00FA64D2" w:rsidRPr="00C369CD" w:rsidRDefault="00FA64D2" w:rsidP="00AA18D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  <w:p w14:paraId="727D9790" w14:textId="77777777" w:rsidR="00FA64D2" w:rsidRPr="00C369CD" w:rsidRDefault="00FA64D2" w:rsidP="00AA18D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72C6878" w14:textId="77777777" w:rsidR="00FA64D2" w:rsidRPr="00C369CD" w:rsidRDefault="00FA64D2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5DB0B8DB" w14:textId="71BBFF5D" w:rsidR="00FA64D2" w:rsidRPr="00C369CD" w:rsidRDefault="00FA64D2" w:rsidP="00AA18D8">
            <w:pPr>
              <w:tabs>
                <w:tab w:val="left" w:pos="5727"/>
              </w:tabs>
              <w:spacing w:after="240"/>
              <w:rPr>
                <w:sz w:val="28"/>
              </w:rPr>
            </w:pPr>
            <w:r w:rsidRPr="00C369CD">
              <w:rPr>
                <w:sz w:val="28"/>
              </w:rPr>
              <w:t>Исполнител</w:t>
            </w:r>
            <w:r>
              <w:rPr>
                <w:sz w:val="28"/>
              </w:rPr>
              <w:t>и</w:t>
            </w:r>
            <w:r w:rsidR="002B14B0">
              <w:rPr>
                <w:sz w:val="28"/>
              </w:rPr>
              <w:t xml:space="preserve"> </w:t>
            </w:r>
          </w:p>
        </w:tc>
      </w:tr>
      <w:tr w:rsidR="00FA64D2" w:rsidRPr="00C369CD" w14:paraId="010931D2" w14:textId="77777777" w:rsidTr="00FD0AB8">
        <w:trPr>
          <w:trHeight w:hRule="exact" w:val="448"/>
        </w:trPr>
        <w:tc>
          <w:tcPr>
            <w:tcW w:w="4250" w:type="dxa"/>
            <w:shd w:val="clear" w:color="auto" w:fill="auto"/>
            <w:vAlign w:val="center"/>
          </w:tcPr>
          <w:p w14:paraId="0F0880BD" w14:textId="77777777" w:rsidR="00FA64D2" w:rsidRPr="00C369CD" w:rsidRDefault="00FA64D2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43F94E5" w14:textId="77777777" w:rsidR="00FA64D2" w:rsidRPr="00C369CD" w:rsidRDefault="00FA64D2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264004E9" w14:textId="4C8C2153" w:rsidR="00FA64D2" w:rsidRPr="000641D5" w:rsidRDefault="00041CBD" w:rsidP="00D14320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FA64D2" w:rsidRPr="00C369CD" w14:paraId="4FE23C4E" w14:textId="77777777" w:rsidTr="00885A9F">
        <w:trPr>
          <w:trHeight w:val="396"/>
        </w:trPr>
        <w:tc>
          <w:tcPr>
            <w:tcW w:w="4250" w:type="dxa"/>
            <w:shd w:val="clear" w:color="auto" w:fill="auto"/>
            <w:vAlign w:val="center"/>
          </w:tcPr>
          <w:p w14:paraId="58C8EA3A" w14:textId="77777777" w:rsidR="00FA64D2" w:rsidRPr="00C369CD" w:rsidRDefault="00FA64D2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ECEA1F7" w14:textId="77777777" w:rsidR="00FA64D2" w:rsidRPr="00C369CD" w:rsidRDefault="00FA64D2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48285F71" w14:textId="7F958672" w:rsidR="00FA64D2" w:rsidRPr="000641D5" w:rsidRDefault="00885A9F" w:rsidP="00FD0AB8">
            <w:pPr>
              <w:tabs>
                <w:tab w:val="left" w:pos="5727"/>
              </w:tabs>
              <w:jc w:val="right"/>
              <w:rPr>
                <w:sz w:val="28"/>
              </w:rPr>
            </w:pPr>
            <w:r w:rsidRPr="000641D5">
              <w:rPr>
                <w:rFonts w:eastAsia="Calibri"/>
                <w:sz w:val="28"/>
                <w:szCs w:val="26"/>
                <w:lang w:eastAsia="en-US"/>
              </w:rPr>
              <w:t>«____» _____________ 202</w:t>
            </w:r>
            <w:r w:rsidR="00041CBD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="00275205" w:rsidRPr="000641D5">
              <w:rPr>
                <w:rFonts w:eastAsia="Calibri"/>
                <w:sz w:val="28"/>
                <w:szCs w:val="26"/>
                <w:lang w:eastAsia="en-US"/>
              </w:rPr>
              <w:t xml:space="preserve"> </w:t>
            </w:r>
            <w:r w:rsidRPr="000641D5">
              <w:rPr>
                <w:rFonts w:eastAsia="Calibri"/>
                <w:sz w:val="28"/>
                <w:szCs w:val="26"/>
                <w:lang w:eastAsia="en-US"/>
              </w:rPr>
              <w:t>г.</w:t>
            </w:r>
          </w:p>
        </w:tc>
      </w:tr>
      <w:tr w:rsidR="00FA64D2" w:rsidRPr="00C369CD" w14:paraId="2C33FE33" w14:textId="77777777" w:rsidTr="00885A9F">
        <w:trPr>
          <w:trHeight w:val="327"/>
        </w:trPr>
        <w:tc>
          <w:tcPr>
            <w:tcW w:w="4250" w:type="dxa"/>
            <w:shd w:val="clear" w:color="auto" w:fill="auto"/>
            <w:vAlign w:val="center"/>
          </w:tcPr>
          <w:p w14:paraId="68130362" w14:textId="77777777" w:rsidR="00FA64D2" w:rsidRPr="00C369CD" w:rsidRDefault="00FA64D2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C75ABAE" w14:textId="77777777" w:rsidR="00FA64D2" w:rsidRPr="00C369CD" w:rsidRDefault="00FA64D2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09480D54" w14:textId="77777777" w:rsidR="00FA64D2" w:rsidRPr="000641D5" w:rsidRDefault="00FA64D2" w:rsidP="00D14320">
            <w:pPr>
              <w:tabs>
                <w:tab w:val="left" w:pos="5727"/>
              </w:tabs>
              <w:jc w:val="right"/>
              <w:rPr>
                <w:sz w:val="28"/>
              </w:rPr>
            </w:pPr>
          </w:p>
        </w:tc>
      </w:tr>
      <w:tr w:rsidR="00E00A2C" w:rsidRPr="00C369CD" w14:paraId="107C3AD8" w14:textId="77777777" w:rsidTr="00FD0AB8">
        <w:trPr>
          <w:trHeight w:val="421"/>
        </w:trPr>
        <w:tc>
          <w:tcPr>
            <w:tcW w:w="4250" w:type="dxa"/>
            <w:shd w:val="clear" w:color="auto" w:fill="auto"/>
            <w:vAlign w:val="center"/>
          </w:tcPr>
          <w:p w14:paraId="6DF22541" w14:textId="77777777" w:rsidR="00E00A2C" w:rsidRPr="00C369CD" w:rsidRDefault="00E00A2C" w:rsidP="00E00A2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D8C1423" w14:textId="77777777" w:rsidR="00E00A2C" w:rsidRPr="00C369CD" w:rsidRDefault="00E00A2C" w:rsidP="00E00A2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01ED87B7" w14:textId="11F7CB7C" w:rsidR="00E00A2C" w:rsidRPr="000641D5" w:rsidRDefault="00E00A2C" w:rsidP="00041CBD">
            <w:pPr>
              <w:tabs>
                <w:tab w:val="left" w:pos="5727"/>
              </w:tabs>
              <w:jc w:val="right"/>
              <w:rPr>
                <w:sz w:val="28"/>
              </w:rPr>
            </w:pPr>
            <w:r w:rsidRPr="000641D5">
              <w:rPr>
                <w:sz w:val="28"/>
              </w:rPr>
              <w:t xml:space="preserve">                          </w:t>
            </w:r>
            <w:r w:rsidR="00041CBD">
              <w:rPr>
                <w:sz w:val="28"/>
              </w:rPr>
              <w:t>ФИО</w:t>
            </w:r>
          </w:p>
        </w:tc>
      </w:tr>
      <w:tr w:rsidR="00E00A2C" w:rsidRPr="00C369CD" w14:paraId="64EFB4C0" w14:textId="77777777" w:rsidTr="00CC1FDF">
        <w:trPr>
          <w:trHeight w:val="467"/>
        </w:trPr>
        <w:tc>
          <w:tcPr>
            <w:tcW w:w="4250" w:type="dxa"/>
            <w:shd w:val="clear" w:color="auto" w:fill="auto"/>
            <w:vAlign w:val="center"/>
          </w:tcPr>
          <w:p w14:paraId="0064CA72" w14:textId="77777777" w:rsidR="00E00A2C" w:rsidRPr="00C369CD" w:rsidRDefault="00E00A2C" w:rsidP="00E00A2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5B71E3A" w14:textId="77777777" w:rsidR="00E00A2C" w:rsidRPr="00C369CD" w:rsidRDefault="00E00A2C" w:rsidP="00E00A2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4D0F745B" w14:textId="490A740E" w:rsidR="00E00A2C" w:rsidRPr="000641D5" w:rsidRDefault="00885A9F" w:rsidP="00FD0AB8">
            <w:pPr>
              <w:tabs>
                <w:tab w:val="left" w:pos="5727"/>
              </w:tabs>
              <w:jc w:val="right"/>
              <w:rPr>
                <w:sz w:val="28"/>
              </w:rPr>
            </w:pPr>
            <w:r w:rsidRPr="000641D5">
              <w:rPr>
                <w:rFonts w:eastAsia="Calibri"/>
                <w:sz w:val="28"/>
                <w:szCs w:val="26"/>
                <w:lang w:eastAsia="en-US"/>
              </w:rPr>
              <w:t>«____» _____________ 202</w:t>
            </w:r>
            <w:r w:rsidR="00041CBD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Pr="000641D5">
              <w:rPr>
                <w:rFonts w:eastAsia="Calibri"/>
                <w:sz w:val="28"/>
                <w:szCs w:val="26"/>
                <w:lang w:eastAsia="en-US"/>
              </w:rPr>
              <w:t xml:space="preserve"> г.</w:t>
            </w:r>
          </w:p>
        </w:tc>
      </w:tr>
      <w:tr w:rsidR="00E00A2C" w:rsidRPr="00C369CD" w14:paraId="1390E7E8" w14:textId="77777777" w:rsidTr="00CC1FDF">
        <w:trPr>
          <w:trHeight w:val="147"/>
        </w:trPr>
        <w:tc>
          <w:tcPr>
            <w:tcW w:w="4250" w:type="dxa"/>
            <w:shd w:val="clear" w:color="auto" w:fill="auto"/>
            <w:vAlign w:val="center"/>
          </w:tcPr>
          <w:p w14:paraId="0DC80414" w14:textId="77777777" w:rsidR="00E00A2C" w:rsidRPr="00C369CD" w:rsidRDefault="00E00A2C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D51332E" w14:textId="77777777" w:rsidR="00E00A2C" w:rsidRPr="00C369CD" w:rsidRDefault="00E00A2C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3F25433A" w14:textId="77777777" w:rsidR="00E00A2C" w:rsidRPr="000641D5" w:rsidRDefault="00E00A2C" w:rsidP="00D14320">
            <w:pPr>
              <w:tabs>
                <w:tab w:val="left" w:pos="5727"/>
              </w:tabs>
              <w:jc w:val="right"/>
              <w:rPr>
                <w:sz w:val="28"/>
              </w:rPr>
            </w:pPr>
          </w:p>
        </w:tc>
      </w:tr>
      <w:tr w:rsidR="002B14B0" w:rsidRPr="00C369CD" w14:paraId="2A891A73" w14:textId="77777777" w:rsidTr="00FD0AB8">
        <w:trPr>
          <w:trHeight w:val="481"/>
        </w:trPr>
        <w:tc>
          <w:tcPr>
            <w:tcW w:w="4250" w:type="dxa"/>
            <w:shd w:val="clear" w:color="auto" w:fill="auto"/>
            <w:vAlign w:val="center"/>
          </w:tcPr>
          <w:p w14:paraId="61ABA438" w14:textId="77777777" w:rsidR="002B14B0" w:rsidRPr="00C369CD" w:rsidRDefault="002B14B0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0C7F34E" w14:textId="77777777" w:rsidR="002B14B0" w:rsidRPr="00C369CD" w:rsidRDefault="002B14B0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61CDAD95" w14:textId="6BB35DE4" w:rsidR="002B14B0" w:rsidRPr="000641D5" w:rsidRDefault="00D14320" w:rsidP="00041CBD">
            <w:pPr>
              <w:tabs>
                <w:tab w:val="left" w:pos="5727"/>
              </w:tabs>
              <w:jc w:val="right"/>
              <w:rPr>
                <w:sz w:val="28"/>
              </w:rPr>
            </w:pPr>
            <w:r w:rsidRPr="000641D5">
              <w:rPr>
                <w:sz w:val="28"/>
              </w:rPr>
              <w:t xml:space="preserve">                   </w:t>
            </w:r>
            <w:r w:rsidR="00041CBD">
              <w:rPr>
                <w:sz w:val="28"/>
              </w:rPr>
              <w:t>ФИО</w:t>
            </w:r>
          </w:p>
        </w:tc>
      </w:tr>
      <w:tr w:rsidR="002B14B0" w:rsidRPr="00C369CD" w14:paraId="525B831B" w14:textId="77777777" w:rsidTr="00885A9F">
        <w:trPr>
          <w:trHeight w:val="240"/>
        </w:trPr>
        <w:tc>
          <w:tcPr>
            <w:tcW w:w="4250" w:type="dxa"/>
            <w:shd w:val="clear" w:color="auto" w:fill="auto"/>
            <w:vAlign w:val="center"/>
          </w:tcPr>
          <w:p w14:paraId="68C88824" w14:textId="77777777" w:rsidR="002B14B0" w:rsidRPr="00C369CD" w:rsidRDefault="002B14B0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01BA92A" w14:textId="77777777" w:rsidR="002B14B0" w:rsidRPr="00C369CD" w:rsidRDefault="002B14B0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70359329" w14:textId="160B68C4" w:rsidR="002B14B0" w:rsidRPr="000641D5" w:rsidRDefault="00885A9F" w:rsidP="00FD0AB8">
            <w:pPr>
              <w:tabs>
                <w:tab w:val="left" w:pos="5727"/>
              </w:tabs>
              <w:jc w:val="right"/>
              <w:rPr>
                <w:sz w:val="28"/>
              </w:rPr>
            </w:pPr>
            <w:r w:rsidRPr="000641D5">
              <w:rPr>
                <w:rFonts w:eastAsia="Calibri"/>
                <w:sz w:val="28"/>
                <w:szCs w:val="26"/>
                <w:lang w:eastAsia="en-US"/>
              </w:rPr>
              <w:t>«____» _____________ 202</w:t>
            </w:r>
            <w:r w:rsidR="00041CBD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Pr="000641D5">
              <w:rPr>
                <w:rFonts w:eastAsia="Calibri"/>
                <w:sz w:val="28"/>
                <w:szCs w:val="26"/>
                <w:lang w:eastAsia="en-US"/>
              </w:rPr>
              <w:t xml:space="preserve"> г.</w:t>
            </w:r>
          </w:p>
        </w:tc>
      </w:tr>
      <w:tr w:rsidR="002B14B0" w:rsidRPr="00C369CD" w14:paraId="01F71A09" w14:textId="77777777" w:rsidTr="00885A9F">
        <w:trPr>
          <w:trHeight w:val="240"/>
        </w:trPr>
        <w:tc>
          <w:tcPr>
            <w:tcW w:w="4250" w:type="dxa"/>
            <w:shd w:val="clear" w:color="auto" w:fill="auto"/>
            <w:vAlign w:val="center"/>
          </w:tcPr>
          <w:p w14:paraId="1BC17C5A" w14:textId="77777777" w:rsidR="002B14B0" w:rsidRPr="00C369CD" w:rsidRDefault="002B14B0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8CC3E7E" w14:textId="77777777" w:rsidR="002B14B0" w:rsidRPr="00C369CD" w:rsidRDefault="002B14B0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7E8651A5" w14:textId="77777777" w:rsidR="002B14B0" w:rsidRPr="00C369CD" w:rsidRDefault="002B14B0" w:rsidP="00AA18D8">
            <w:pPr>
              <w:tabs>
                <w:tab w:val="left" w:pos="5727"/>
              </w:tabs>
              <w:rPr>
                <w:sz w:val="28"/>
              </w:rPr>
            </w:pPr>
          </w:p>
        </w:tc>
      </w:tr>
      <w:tr w:rsidR="00FA64D2" w:rsidRPr="00C369CD" w14:paraId="167D4580" w14:textId="77777777" w:rsidTr="00885A9F">
        <w:trPr>
          <w:trHeight w:val="569"/>
        </w:trPr>
        <w:tc>
          <w:tcPr>
            <w:tcW w:w="4250" w:type="dxa"/>
            <w:shd w:val="clear" w:color="auto" w:fill="auto"/>
            <w:vAlign w:val="center"/>
          </w:tcPr>
          <w:p w14:paraId="7FAE7EBE" w14:textId="77777777" w:rsidR="00FA64D2" w:rsidRPr="00C369CD" w:rsidRDefault="00FA64D2" w:rsidP="00AA18D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441370F" w14:textId="77777777" w:rsidR="00FA64D2" w:rsidRPr="00D14320" w:rsidRDefault="00FA64D2" w:rsidP="00AA18D8">
            <w:pPr>
              <w:tabs>
                <w:tab w:val="left" w:pos="5727"/>
              </w:tabs>
              <w:rPr>
                <w:sz w:val="28"/>
                <w:highlight w:val="yellow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34EA2AEB" w14:textId="77777777" w:rsidR="00FA64D2" w:rsidRPr="00D14320" w:rsidRDefault="00FA64D2" w:rsidP="00AA18D8">
            <w:pPr>
              <w:tabs>
                <w:tab w:val="left" w:pos="5727"/>
              </w:tabs>
              <w:spacing w:after="240"/>
              <w:rPr>
                <w:sz w:val="28"/>
              </w:rPr>
            </w:pPr>
            <w:proofErr w:type="spellStart"/>
            <w:r w:rsidRPr="00D14320">
              <w:rPr>
                <w:sz w:val="28"/>
              </w:rPr>
              <w:t>Нормоконтролер</w:t>
            </w:r>
            <w:proofErr w:type="spellEnd"/>
          </w:p>
        </w:tc>
      </w:tr>
      <w:tr w:rsidR="00FA64D2" w:rsidRPr="00C369CD" w14:paraId="3DE60342" w14:textId="77777777" w:rsidTr="00FD0AB8">
        <w:trPr>
          <w:trHeight w:hRule="exact" w:val="477"/>
        </w:trPr>
        <w:tc>
          <w:tcPr>
            <w:tcW w:w="4250" w:type="dxa"/>
            <w:shd w:val="clear" w:color="auto" w:fill="auto"/>
            <w:vAlign w:val="center"/>
          </w:tcPr>
          <w:p w14:paraId="5EE007F4" w14:textId="77777777" w:rsidR="00FA64D2" w:rsidRPr="00C369CD" w:rsidRDefault="00FA64D2" w:rsidP="00AA18D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39E0E48" w14:textId="77777777" w:rsidR="00FA64D2" w:rsidRPr="00D14320" w:rsidRDefault="00FA64D2" w:rsidP="00AA18D8">
            <w:pPr>
              <w:tabs>
                <w:tab w:val="left" w:pos="5727"/>
              </w:tabs>
              <w:rPr>
                <w:sz w:val="28"/>
                <w:highlight w:val="yellow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7196B68C" w14:textId="7DD842D2" w:rsidR="00FA64D2" w:rsidRPr="00D14320" w:rsidRDefault="00D14320" w:rsidP="00041CBD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 xml:space="preserve">                  </w:t>
            </w:r>
            <w:r w:rsidR="00041CBD">
              <w:rPr>
                <w:sz w:val="28"/>
              </w:rPr>
              <w:t>ФИО</w:t>
            </w:r>
          </w:p>
        </w:tc>
      </w:tr>
      <w:tr w:rsidR="00FA64D2" w:rsidRPr="00C369CD" w14:paraId="5E6F6475" w14:textId="77777777" w:rsidTr="00885A9F">
        <w:trPr>
          <w:trHeight w:hRule="exact" w:val="396"/>
        </w:trPr>
        <w:tc>
          <w:tcPr>
            <w:tcW w:w="4250" w:type="dxa"/>
            <w:shd w:val="clear" w:color="auto" w:fill="auto"/>
            <w:vAlign w:val="center"/>
          </w:tcPr>
          <w:p w14:paraId="3C17D21E" w14:textId="77777777" w:rsidR="00FA64D2" w:rsidRPr="00C369CD" w:rsidRDefault="00FA64D2" w:rsidP="00AA18D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8E4AC40" w14:textId="77777777" w:rsidR="00FA64D2" w:rsidRPr="00D14320" w:rsidRDefault="00FA64D2" w:rsidP="00AA18D8">
            <w:pPr>
              <w:tabs>
                <w:tab w:val="left" w:pos="5727"/>
              </w:tabs>
              <w:rPr>
                <w:sz w:val="28"/>
                <w:highlight w:val="yellow"/>
              </w:rPr>
            </w:pPr>
          </w:p>
        </w:tc>
        <w:tc>
          <w:tcPr>
            <w:tcW w:w="4151" w:type="dxa"/>
            <w:shd w:val="clear" w:color="auto" w:fill="auto"/>
            <w:vAlign w:val="center"/>
          </w:tcPr>
          <w:p w14:paraId="77B10DE8" w14:textId="748DCE76" w:rsidR="00FA64D2" w:rsidRPr="00D14320" w:rsidRDefault="00885A9F" w:rsidP="00041CBD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 xml:space="preserve">«____» _____________ </w:t>
            </w:r>
            <w:r w:rsidRPr="004713A8">
              <w:rPr>
                <w:rFonts w:eastAsia="Calibri"/>
                <w:sz w:val="28"/>
                <w:szCs w:val="26"/>
                <w:lang w:eastAsia="en-US"/>
              </w:rPr>
              <w:t>202</w:t>
            </w:r>
            <w:r w:rsidR="00041CBD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Pr="00E9456D">
              <w:rPr>
                <w:rFonts w:eastAsia="Calibri"/>
                <w:sz w:val="28"/>
                <w:szCs w:val="26"/>
                <w:lang w:eastAsia="en-US"/>
              </w:rPr>
              <w:t xml:space="preserve"> г.</w:t>
            </w:r>
          </w:p>
        </w:tc>
      </w:tr>
    </w:tbl>
    <w:p w14:paraId="726DBAFC" w14:textId="77777777" w:rsidR="00FA64D2" w:rsidRDefault="00FA64D2">
      <w:pPr>
        <w:rPr>
          <w:b/>
          <w:bCs/>
          <w:sz w:val="32"/>
          <w:szCs w:val="32"/>
        </w:rPr>
      </w:pPr>
    </w:p>
    <w:p w14:paraId="76AB579F" w14:textId="77777777" w:rsidR="00FA64D2" w:rsidRDefault="00FA64D2">
      <w:pPr>
        <w:rPr>
          <w:b/>
          <w:bCs/>
          <w:sz w:val="32"/>
          <w:szCs w:val="32"/>
        </w:rPr>
      </w:pPr>
    </w:p>
    <w:p w14:paraId="264D5531" w14:textId="77777777" w:rsidR="00FA64D2" w:rsidRDefault="00FA64D2">
      <w:pPr>
        <w:rPr>
          <w:b/>
          <w:bCs/>
          <w:sz w:val="32"/>
          <w:szCs w:val="32"/>
        </w:rPr>
      </w:pPr>
    </w:p>
    <w:p w14:paraId="7FC9F7F6" w14:textId="77777777" w:rsidR="00FA64D2" w:rsidRDefault="00FA64D2">
      <w:pPr>
        <w:rPr>
          <w:b/>
          <w:bCs/>
          <w:sz w:val="32"/>
          <w:szCs w:val="32"/>
        </w:rPr>
        <w:sectPr w:rsidR="00FA64D2" w:rsidSect="00FA64D2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849" w:bottom="851" w:left="1134" w:header="709" w:footer="709" w:gutter="0"/>
          <w:cols w:space="708"/>
          <w:titlePg/>
          <w:docGrid w:linePitch="360"/>
        </w:sectPr>
      </w:pPr>
    </w:p>
    <w:p w14:paraId="023A9D4B" w14:textId="7AB51F30" w:rsidR="008D3209" w:rsidRPr="0066083C" w:rsidRDefault="00AB2CBF" w:rsidP="00AD4221">
      <w:pPr>
        <w:ind w:left="284" w:firstLine="567"/>
        <w:rPr>
          <w:bCs/>
          <w:sz w:val="28"/>
          <w:szCs w:val="28"/>
        </w:rPr>
      </w:pPr>
      <w:r w:rsidRPr="0066083C">
        <w:rPr>
          <w:bCs/>
          <w:sz w:val="28"/>
          <w:szCs w:val="28"/>
        </w:rPr>
        <w:lastRenderedPageBreak/>
        <w:t>У</w:t>
      </w:r>
      <w:r w:rsidR="0066083C" w:rsidRPr="0066083C">
        <w:rPr>
          <w:bCs/>
          <w:sz w:val="28"/>
          <w:szCs w:val="28"/>
        </w:rPr>
        <w:t>ТВЕРЖДЕН</w:t>
      </w:r>
    </w:p>
    <w:p w14:paraId="1DB102B7" w14:textId="485202FA" w:rsidR="008D3209" w:rsidRPr="00AB2CBF" w:rsidRDefault="008D3209">
      <w:pPr>
        <w:rPr>
          <w:caps/>
          <w:sz w:val="28"/>
          <w:szCs w:val="28"/>
        </w:rPr>
      </w:pPr>
      <w:r w:rsidRPr="00AB2CBF">
        <w:rPr>
          <w:b/>
          <w:bCs/>
          <w:sz w:val="28"/>
          <w:szCs w:val="28"/>
        </w:rPr>
        <w:tab/>
      </w:r>
      <w:r w:rsidR="00041CBD">
        <w:rPr>
          <w:bCs/>
          <w:sz w:val="28"/>
          <w:szCs w:val="28"/>
        </w:rPr>
        <w:t xml:space="preserve">Обозначение </w:t>
      </w:r>
      <w:r w:rsidR="00E77E98" w:rsidRPr="00E77E98">
        <w:rPr>
          <w:bCs/>
          <w:sz w:val="28"/>
          <w:szCs w:val="28"/>
        </w:rPr>
        <w:t>ЛУ</w:t>
      </w:r>
    </w:p>
    <w:p w14:paraId="2AC1F05D" w14:textId="77777777" w:rsidR="008D3209" w:rsidRDefault="008D3209">
      <w:pPr>
        <w:rPr>
          <w:caps/>
          <w:sz w:val="28"/>
          <w:szCs w:val="28"/>
        </w:rPr>
      </w:pPr>
    </w:p>
    <w:p w14:paraId="6D2EEE02" w14:textId="77777777" w:rsidR="008D3209" w:rsidRDefault="008D3209">
      <w:pPr>
        <w:rPr>
          <w:caps/>
          <w:sz w:val="28"/>
          <w:szCs w:val="28"/>
        </w:rPr>
      </w:pPr>
    </w:p>
    <w:p w14:paraId="3C6DB4D8" w14:textId="77777777" w:rsidR="008D3209" w:rsidRDefault="008D3209">
      <w:pPr>
        <w:rPr>
          <w:caps/>
          <w:sz w:val="28"/>
          <w:szCs w:val="28"/>
        </w:rPr>
      </w:pPr>
    </w:p>
    <w:p w14:paraId="57BF8E85" w14:textId="77777777" w:rsidR="008D3209" w:rsidRDefault="008D3209">
      <w:pPr>
        <w:rPr>
          <w:caps/>
          <w:sz w:val="28"/>
          <w:szCs w:val="28"/>
        </w:rPr>
      </w:pPr>
    </w:p>
    <w:p w14:paraId="6ACB6C2A" w14:textId="77777777" w:rsidR="008D3209" w:rsidRDefault="008D3209">
      <w:pPr>
        <w:rPr>
          <w:caps/>
          <w:sz w:val="28"/>
          <w:szCs w:val="28"/>
        </w:rPr>
      </w:pPr>
    </w:p>
    <w:p w14:paraId="19017E06" w14:textId="77777777" w:rsidR="008D3209" w:rsidRDefault="008D3209">
      <w:pPr>
        <w:rPr>
          <w:caps/>
          <w:sz w:val="28"/>
          <w:szCs w:val="28"/>
        </w:rPr>
      </w:pPr>
    </w:p>
    <w:p w14:paraId="694C5BE8" w14:textId="77777777" w:rsidR="00813D5F" w:rsidRDefault="00813D5F">
      <w:pPr>
        <w:rPr>
          <w:caps/>
          <w:sz w:val="28"/>
          <w:szCs w:val="28"/>
        </w:rPr>
      </w:pPr>
    </w:p>
    <w:p w14:paraId="316EC82C" w14:textId="77777777" w:rsidR="006335E2" w:rsidRDefault="006335E2">
      <w:pPr>
        <w:rPr>
          <w:caps/>
          <w:sz w:val="28"/>
          <w:szCs w:val="28"/>
        </w:rPr>
      </w:pPr>
    </w:p>
    <w:p w14:paraId="02020140" w14:textId="77777777" w:rsidR="00813D5F" w:rsidRDefault="00813D5F">
      <w:pPr>
        <w:rPr>
          <w:caps/>
          <w:sz w:val="28"/>
          <w:szCs w:val="28"/>
        </w:rPr>
      </w:pPr>
    </w:p>
    <w:p w14:paraId="21F6AFBF" w14:textId="77777777" w:rsidR="006335E2" w:rsidRDefault="006335E2" w:rsidP="00F96556">
      <w:pPr>
        <w:jc w:val="both"/>
        <w:rPr>
          <w:caps/>
          <w:sz w:val="28"/>
          <w:szCs w:val="28"/>
        </w:rPr>
      </w:pPr>
    </w:p>
    <w:p w14:paraId="200BFC30" w14:textId="49E0A338" w:rsidR="00623EE7" w:rsidRDefault="00041CBD" w:rsidP="00623EE7">
      <w:pPr>
        <w:spacing w:line="360" w:lineRule="auto"/>
        <w:jc w:val="center"/>
        <w:rPr>
          <w:b/>
          <w:sz w:val="32"/>
          <w:szCs w:val="36"/>
        </w:rPr>
      </w:pPr>
      <w:r>
        <w:rPr>
          <w:b/>
          <w:sz w:val="32"/>
          <w:szCs w:val="32"/>
        </w:rPr>
        <w:t>ПОЛНОЕ НАИМЕНОВАНИЕ ПРОГРАММЫ ИЛИ ПРОГРАММНОГО ИЗДЕЛИЯ</w:t>
      </w:r>
    </w:p>
    <w:p w14:paraId="0CA9FC49" w14:textId="71703AB3" w:rsidR="00623EE7" w:rsidRDefault="00623EE7" w:rsidP="00623EE7">
      <w:pPr>
        <w:spacing w:line="360" w:lineRule="auto"/>
        <w:jc w:val="center"/>
        <w:rPr>
          <w:b/>
          <w:bCs/>
          <w:sz w:val="32"/>
          <w:szCs w:val="32"/>
        </w:rPr>
      </w:pPr>
    </w:p>
    <w:p w14:paraId="7786E937" w14:textId="39BD6B9D" w:rsidR="001F3D17" w:rsidRPr="00707786" w:rsidRDefault="001F3D17" w:rsidP="00813D5F">
      <w:pPr>
        <w:spacing w:after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Руководство оператора</w:t>
      </w:r>
    </w:p>
    <w:p w14:paraId="48084AC6" w14:textId="6F3E940C" w:rsidR="00F528BF" w:rsidRDefault="00041CBD" w:rsidP="00452D77">
      <w:pPr>
        <w:jc w:val="center"/>
        <w:rPr>
          <w:sz w:val="28"/>
          <w:szCs w:val="28"/>
        </w:rPr>
      </w:pPr>
      <w:r>
        <w:rPr>
          <w:b/>
          <w:sz w:val="32"/>
          <w:szCs w:val="32"/>
        </w:rPr>
        <w:t>(Обозначение программного документа)</w:t>
      </w:r>
    </w:p>
    <w:p w14:paraId="224CEFF3" w14:textId="2627AF36" w:rsidR="001D1021" w:rsidRPr="00F528BF" w:rsidRDefault="00F528BF" w:rsidP="00F528BF">
      <w:pPr>
        <w:tabs>
          <w:tab w:val="center" w:pos="5102"/>
        </w:tabs>
        <w:rPr>
          <w:sz w:val="28"/>
          <w:szCs w:val="28"/>
        </w:rPr>
        <w:sectPr w:rsidR="001D1021" w:rsidRPr="00F528BF" w:rsidSect="0066083C">
          <w:headerReference w:type="first" r:id="rId13"/>
          <w:footerReference w:type="first" r:id="rId14"/>
          <w:pgSz w:w="11906" w:h="16838" w:code="9"/>
          <w:pgMar w:top="851" w:right="567" w:bottom="851" w:left="1134" w:header="1644" w:footer="709" w:gutter="0"/>
          <w:pgNumType w:start="1"/>
          <w:cols w:space="708"/>
          <w:titlePg/>
          <w:docGrid w:linePitch="360"/>
        </w:sectPr>
      </w:pPr>
      <w:r>
        <w:rPr>
          <w:sz w:val="28"/>
          <w:szCs w:val="28"/>
        </w:rPr>
        <w:tab/>
      </w:r>
    </w:p>
    <w:p w14:paraId="601A149D" w14:textId="77777777" w:rsidR="00BB14E6" w:rsidRDefault="007B7276" w:rsidP="002C0057">
      <w:pPr>
        <w:pStyle w:val="afd"/>
        <w:spacing w:after="240" w:line="360" w:lineRule="auto"/>
      </w:pPr>
      <w:bookmarkStart w:id="0" w:name="_Toc441143020"/>
      <w:bookmarkStart w:id="1" w:name="_Toc12282389"/>
      <w:bookmarkStart w:id="2" w:name="_Toc101265108"/>
      <w:bookmarkStart w:id="3" w:name="_Toc121320414"/>
      <w:bookmarkStart w:id="4" w:name="_Toc222316686"/>
      <w:r>
        <w:lastRenderedPageBreak/>
        <w:t>АННОТАЦИЯ</w:t>
      </w:r>
      <w:bookmarkEnd w:id="0"/>
      <w:bookmarkEnd w:id="1"/>
      <w:bookmarkEnd w:id="2"/>
      <w:bookmarkEnd w:id="3"/>
      <w:bookmarkEnd w:id="4"/>
    </w:p>
    <w:p w14:paraId="29D2294E" w14:textId="684F939E" w:rsidR="00041CBD" w:rsidRDefault="00230A40" w:rsidP="00041CB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Настоящий программный документ предназначен для операторов, занимающихся эксплуатацией программного изделия</w:t>
      </w:r>
      <w:r w:rsidR="00041CBD">
        <w:rPr>
          <w:sz w:val="28"/>
          <w:szCs w:val="28"/>
        </w:rPr>
        <w:t>…</w:t>
      </w:r>
    </w:p>
    <w:p w14:paraId="7E876B46" w14:textId="7C0DA265" w:rsidR="00230A40" w:rsidRPr="00BE36F9" w:rsidRDefault="00230A40" w:rsidP="00230A4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.</w:t>
      </w:r>
    </w:p>
    <w:p w14:paraId="13515AEE" w14:textId="77777777" w:rsidR="000357D1" w:rsidRPr="000A4D05" w:rsidRDefault="000357D1" w:rsidP="001B6ACA">
      <w:pPr>
        <w:jc w:val="both"/>
        <w:rPr>
          <w:b/>
          <w:sz w:val="28"/>
          <w:szCs w:val="28"/>
        </w:rPr>
      </w:pPr>
    </w:p>
    <w:p w14:paraId="331A1D93" w14:textId="77777777" w:rsidR="00357817" w:rsidRDefault="00357817" w:rsidP="00AB0A14">
      <w:pPr>
        <w:spacing w:line="360" w:lineRule="auto"/>
        <w:ind w:left="720"/>
        <w:jc w:val="both"/>
        <w:rPr>
          <w:sz w:val="28"/>
        </w:rPr>
      </w:pPr>
    </w:p>
    <w:p w14:paraId="0BED6453" w14:textId="77777777" w:rsidR="00357817" w:rsidRDefault="00357817" w:rsidP="003C46C5">
      <w:pPr>
        <w:spacing w:line="360" w:lineRule="auto"/>
        <w:ind w:left="720"/>
        <w:jc w:val="both"/>
        <w:rPr>
          <w:sz w:val="28"/>
        </w:rPr>
      </w:pPr>
    </w:p>
    <w:p w14:paraId="2D2E886A" w14:textId="77777777" w:rsidR="00357817" w:rsidRDefault="00357817" w:rsidP="003C46C5">
      <w:pPr>
        <w:spacing w:line="360" w:lineRule="auto"/>
        <w:ind w:left="720"/>
        <w:jc w:val="both"/>
        <w:rPr>
          <w:sz w:val="28"/>
        </w:rPr>
      </w:pPr>
    </w:p>
    <w:p w14:paraId="6D341030" w14:textId="77777777" w:rsidR="006B408C" w:rsidRDefault="006B408C" w:rsidP="003C46C5">
      <w:pPr>
        <w:spacing w:line="360" w:lineRule="auto"/>
        <w:ind w:left="720"/>
        <w:jc w:val="both"/>
        <w:rPr>
          <w:sz w:val="28"/>
        </w:rPr>
      </w:pPr>
    </w:p>
    <w:p w14:paraId="015DFECC" w14:textId="77777777" w:rsidR="00CF6405" w:rsidRDefault="00CF6405" w:rsidP="003C46C5">
      <w:pPr>
        <w:spacing w:line="360" w:lineRule="auto"/>
        <w:ind w:left="720"/>
        <w:jc w:val="both"/>
        <w:rPr>
          <w:sz w:val="28"/>
        </w:rPr>
      </w:pPr>
    </w:p>
    <w:p w14:paraId="0E04873E" w14:textId="77777777" w:rsidR="00357817" w:rsidRDefault="00357817" w:rsidP="003C46C5">
      <w:pPr>
        <w:spacing w:line="360" w:lineRule="auto"/>
        <w:ind w:left="720"/>
        <w:jc w:val="both"/>
        <w:rPr>
          <w:sz w:val="28"/>
        </w:rPr>
      </w:pPr>
    </w:p>
    <w:p w14:paraId="5EC512AA" w14:textId="77777777" w:rsidR="00720EFE" w:rsidRDefault="00720EFE" w:rsidP="003C46C5">
      <w:pPr>
        <w:spacing w:line="360" w:lineRule="auto"/>
        <w:ind w:left="720"/>
        <w:jc w:val="both"/>
        <w:rPr>
          <w:sz w:val="28"/>
        </w:rPr>
      </w:pPr>
    </w:p>
    <w:p w14:paraId="4969F17D" w14:textId="77777777" w:rsidR="00720EFE" w:rsidRDefault="00720EFE" w:rsidP="003C46C5">
      <w:pPr>
        <w:spacing w:line="360" w:lineRule="auto"/>
        <w:ind w:left="720"/>
        <w:jc w:val="both"/>
        <w:rPr>
          <w:sz w:val="28"/>
        </w:rPr>
      </w:pPr>
    </w:p>
    <w:p w14:paraId="006235F6" w14:textId="77777777" w:rsidR="00720EFE" w:rsidRDefault="00720EFE" w:rsidP="003C46C5">
      <w:pPr>
        <w:spacing w:line="360" w:lineRule="auto"/>
        <w:ind w:left="720"/>
        <w:jc w:val="both"/>
        <w:rPr>
          <w:sz w:val="28"/>
        </w:rPr>
      </w:pPr>
    </w:p>
    <w:p w14:paraId="52BCC0E9" w14:textId="77777777" w:rsidR="00357817" w:rsidRDefault="00357817" w:rsidP="003C46C5">
      <w:pPr>
        <w:spacing w:line="360" w:lineRule="auto"/>
        <w:ind w:left="720"/>
        <w:jc w:val="both"/>
        <w:rPr>
          <w:sz w:val="28"/>
        </w:rPr>
      </w:pPr>
    </w:p>
    <w:p w14:paraId="2E417A5F" w14:textId="77777777" w:rsidR="004F00D5" w:rsidRDefault="004F00D5" w:rsidP="003C46C5">
      <w:pPr>
        <w:spacing w:line="360" w:lineRule="auto"/>
        <w:ind w:left="720"/>
        <w:jc w:val="both"/>
        <w:rPr>
          <w:sz w:val="28"/>
        </w:rPr>
      </w:pPr>
    </w:p>
    <w:p w14:paraId="21005A91" w14:textId="77777777" w:rsidR="00887602" w:rsidRDefault="00887602">
      <w:pPr>
        <w:rPr>
          <w:sz w:val="28"/>
          <w:szCs w:val="32"/>
        </w:rPr>
      </w:pPr>
      <w:bookmarkStart w:id="5" w:name="_Toc441143021"/>
      <w:bookmarkStart w:id="6" w:name="_Toc12282390"/>
      <w:r>
        <w:br w:type="page"/>
      </w:r>
    </w:p>
    <w:p w14:paraId="66BAD1A7" w14:textId="59DC73C0" w:rsidR="00487CA1" w:rsidRPr="002C0057" w:rsidRDefault="00E048C6" w:rsidP="002C0057">
      <w:pPr>
        <w:pStyle w:val="afd"/>
        <w:spacing w:after="240" w:line="360" w:lineRule="auto"/>
      </w:pPr>
      <w:bookmarkStart w:id="7" w:name="_Toc101265109"/>
      <w:bookmarkStart w:id="8" w:name="_Toc121320415"/>
      <w:bookmarkStart w:id="9" w:name="_Toc222316687"/>
      <w:r>
        <w:lastRenderedPageBreak/>
        <w:t>СОДЕРЖАНИЕ</w:t>
      </w:r>
      <w:bookmarkEnd w:id="5"/>
      <w:bookmarkEnd w:id="6"/>
      <w:bookmarkEnd w:id="7"/>
      <w:bookmarkEnd w:id="8"/>
      <w:bookmarkEnd w:id="9"/>
    </w:p>
    <w:p w14:paraId="0812A589" w14:textId="110E7B7B" w:rsidR="00E705FD" w:rsidRDefault="007D2066" w:rsidP="00E705FD">
      <w:pPr>
        <w:pStyle w:val="10"/>
        <w:tabs>
          <w:tab w:val="right" w:leader="dot" w:pos="10195"/>
        </w:tabs>
        <w:spacing w:before="0" w:after="0" w:line="36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r w:rsidRPr="00E64940">
        <w:rPr>
          <w:b/>
          <w:szCs w:val="28"/>
        </w:rPr>
        <w:fldChar w:fldCharType="begin"/>
      </w:r>
      <w:r w:rsidRPr="00E64940">
        <w:rPr>
          <w:b/>
          <w:szCs w:val="28"/>
        </w:rPr>
        <w:instrText xml:space="preserve"> TOC \h \z \t "ГЮИДРАЗДЕЛ;1;ГЮИД.ПОДРАЗДЕЛ;2;ГЮИДРАЗДЕЛБЕЗНОМЕРА;1" </w:instrText>
      </w:r>
      <w:r w:rsidRPr="00E64940">
        <w:rPr>
          <w:b/>
          <w:szCs w:val="28"/>
        </w:rPr>
        <w:fldChar w:fldCharType="separate"/>
      </w:r>
      <w:hyperlink w:anchor="_Toc222316688" w:history="1">
        <w:r w:rsidR="00E705FD" w:rsidRPr="003E6E25">
          <w:rPr>
            <w:rStyle w:val="af9"/>
            <w:noProof/>
          </w:rPr>
          <w:t>1. Назначение программы</w:t>
        </w:r>
        <w:r w:rsidR="00E705FD">
          <w:rPr>
            <w:noProof/>
            <w:webHidden/>
          </w:rPr>
          <w:tab/>
        </w:r>
        <w:r w:rsidR="00E705FD">
          <w:rPr>
            <w:noProof/>
            <w:webHidden/>
          </w:rPr>
          <w:fldChar w:fldCharType="begin"/>
        </w:r>
        <w:r w:rsidR="00E705FD">
          <w:rPr>
            <w:noProof/>
            <w:webHidden/>
          </w:rPr>
          <w:instrText xml:space="preserve"> PAGEREF _Toc222316688 \h </w:instrText>
        </w:r>
        <w:r w:rsidR="00E705FD">
          <w:rPr>
            <w:noProof/>
            <w:webHidden/>
          </w:rPr>
        </w:r>
        <w:r w:rsidR="00E705FD">
          <w:rPr>
            <w:noProof/>
            <w:webHidden/>
          </w:rPr>
          <w:fldChar w:fldCharType="separate"/>
        </w:r>
        <w:r w:rsidR="00E705FD">
          <w:rPr>
            <w:noProof/>
            <w:webHidden/>
          </w:rPr>
          <w:t>4</w:t>
        </w:r>
        <w:r w:rsidR="00E705FD">
          <w:rPr>
            <w:noProof/>
            <w:webHidden/>
          </w:rPr>
          <w:fldChar w:fldCharType="end"/>
        </w:r>
      </w:hyperlink>
    </w:p>
    <w:p w14:paraId="4E652580" w14:textId="74ADA0B1" w:rsidR="00E705FD" w:rsidRDefault="00E705FD" w:rsidP="00E705FD">
      <w:pPr>
        <w:pStyle w:val="10"/>
        <w:tabs>
          <w:tab w:val="right" w:leader="dot" w:pos="10195"/>
        </w:tabs>
        <w:spacing w:before="0" w:after="0" w:line="36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2316689" w:history="1">
        <w:r w:rsidRPr="003E6E25">
          <w:rPr>
            <w:rStyle w:val="af9"/>
            <w:noProof/>
          </w:rPr>
          <w:t>2. Условия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_Toc222316689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5C8A33" w14:textId="58690E7A" w:rsidR="00E705FD" w:rsidRDefault="00E705FD" w:rsidP="00E705FD">
      <w:pPr>
        <w:pStyle w:val="10"/>
        <w:tabs>
          <w:tab w:val="right" w:leader="dot" w:pos="10195"/>
        </w:tabs>
        <w:spacing w:before="0" w:after="0" w:line="36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2316690" w:history="1">
        <w:r w:rsidRPr="003E6E25">
          <w:rPr>
            <w:rStyle w:val="af9"/>
            <w:noProof/>
          </w:rPr>
          <w:t>3. Выполнение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_Toc222316690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2E932F" w14:textId="4994185A" w:rsidR="00E705FD" w:rsidRDefault="00E705FD" w:rsidP="00E705FD">
      <w:pPr>
        <w:pStyle w:val="20"/>
        <w:tabs>
          <w:tab w:val="right" w:leader="dot" w:pos="1019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316691" w:history="1">
        <w:r w:rsidRPr="003E6E25">
          <w:rPr>
            <w:rStyle w:val="af9"/>
            <w:noProof/>
          </w:rPr>
          <w:t>3.1. Запуск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_Toc222316691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D11E95" w14:textId="2F4577AC" w:rsidR="00E705FD" w:rsidRDefault="00E705FD" w:rsidP="00E705FD">
      <w:pPr>
        <w:pStyle w:val="20"/>
        <w:tabs>
          <w:tab w:val="right" w:leader="dot" w:pos="1019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316692" w:history="1">
        <w:r w:rsidRPr="003E6E25">
          <w:rPr>
            <w:rStyle w:val="af9"/>
            <w:noProof/>
          </w:rPr>
          <w:t>3.2. Функционирование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_Toc222316692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8F0FED" w14:textId="40CAFF88" w:rsidR="00E705FD" w:rsidRDefault="00E705FD" w:rsidP="00E705FD">
      <w:pPr>
        <w:pStyle w:val="20"/>
        <w:tabs>
          <w:tab w:val="right" w:leader="dot" w:pos="1019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316693" w:history="1">
        <w:r w:rsidRPr="003E6E25">
          <w:rPr>
            <w:rStyle w:val="af9"/>
            <w:noProof/>
          </w:rPr>
          <w:t>3.3. Завершение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_Toc222316693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62A9BF" w14:textId="2B31AA8B" w:rsidR="00E705FD" w:rsidRDefault="00E705FD" w:rsidP="00E705FD">
      <w:pPr>
        <w:pStyle w:val="20"/>
        <w:tabs>
          <w:tab w:val="right" w:leader="dot" w:pos="1019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316694" w:history="1">
        <w:r w:rsidRPr="003E6E25">
          <w:rPr>
            <w:rStyle w:val="af9"/>
            <w:noProof/>
          </w:rPr>
          <w:t>3.4. Доступ к данным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_Toc222316694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16FC7E" w14:textId="378096EE" w:rsidR="00E705FD" w:rsidRDefault="00E705FD" w:rsidP="00E705FD">
      <w:pPr>
        <w:pStyle w:val="10"/>
        <w:tabs>
          <w:tab w:val="right" w:leader="dot" w:pos="10195"/>
        </w:tabs>
        <w:spacing w:before="0" w:after="0" w:line="36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2316695" w:history="1">
        <w:r w:rsidRPr="003E6E25">
          <w:rPr>
            <w:rStyle w:val="af9"/>
            <w:noProof/>
          </w:rPr>
          <w:t>4. Сообщения оператору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_Toc222316695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E1747E" w14:textId="670780FC" w:rsidR="00E705FD" w:rsidRDefault="00E705FD" w:rsidP="00E705FD">
      <w:pPr>
        <w:pStyle w:val="10"/>
        <w:tabs>
          <w:tab w:val="right" w:leader="dot" w:pos="10195"/>
        </w:tabs>
        <w:spacing w:before="0" w:after="0" w:line="36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2316696" w:history="1">
        <w:r w:rsidRPr="003E6E25">
          <w:rPr>
            <w:rStyle w:val="af9"/>
            <w:noProof/>
          </w:rPr>
          <w:t>Перечень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_Toc222316696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3E16F7" w14:textId="3C66A241" w:rsidR="00487CA1" w:rsidRDefault="007D2066" w:rsidP="001F3D17">
      <w:pPr>
        <w:spacing w:line="360" w:lineRule="auto"/>
        <w:jc w:val="both"/>
        <w:rPr>
          <w:b/>
          <w:sz w:val="28"/>
          <w:szCs w:val="28"/>
        </w:rPr>
      </w:pPr>
      <w:r w:rsidRPr="00E64940">
        <w:rPr>
          <w:b/>
          <w:sz w:val="28"/>
          <w:szCs w:val="28"/>
        </w:rPr>
        <w:fldChar w:fldCharType="end"/>
      </w:r>
    </w:p>
    <w:p w14:paraId="7903D712" w14:textId="77777777" w:rsidR="00944E98" w:rsidRDefault="00944E98" w:rsidP="00944E98">
      <w:pPr>
        <w:spacing w:line="360" w:lineRule="auto"/>
        <w:jc w:val="both"/>
        <w:rPr>
          <w:b/>
          <w:sz w:val="28"/>
          <w:szCs w:val="28"/>
        </w:rPr>
      </w:pPr>
      <w:bookmarkStart w:id="10" w:name="_GoBack"/>
      <w:bookmarkEnd w:id="10"/>
    </w:p>
    <w:p w14:paraId="235EC979" w14:textId="77777777" w:rsidR="00EA039B" w:rsidRDefault="00EA039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663EB38" w14:textId="77777777" w:rsidR="00E048C6" w:rsidRDefault="00AB0A14" w:rsidP="002C0057">
      <w:pPr>
        <w:pStyle w:val="a"/>
        <w:spacing w:after="240" w:line="360" w:lineRule="auto"/>
        <w:ind w:left="0" w:firstLine="0"/>
      </w:pPr>
      <w:bookmarkStart w:id="11" w:name="_Toc222316688"/>
      <w:r>
        <w:lastRenderedPageBreak/>
        <w:t>НАЗНАЧЕНИЕ ПРОГРАММЫ</w:t>
      </w:r>
      <w:bookmarkEnd w:id="11"/>
    </w:p>
    <w:p w14:paraId="0B101576" w14:textId="356F0EA2" w:rsidR="00EC17CD" w:rsidRDefault="00041CBD" w:rsidP="00041CBD">
      <w:pPr>
        <w:pStyle w:val="af4"/>
        <w:tabs>
          <w:tab w:val="left" w:pos="1276"/>
        </w:tabs>
        <w:spacing w:line="360" w:lineRule="auto"/>
        <w:ind w:firstLine="709"/>
        <w:rPr>
          <w:szCs w:val="28"/>
        </w:rPr>
      </w:pPr>
      <w:r>
        <w:t>Указать сведения о назначении программы и информация, достаточная для понимания функций программы и ее эксплуатация</w:t>
      </w:r>
      <w:r w:rsidR="00EC17CD">
        <w:rPr>
          <w:szCs w:val="28"/>
        </w:rPr>
        <w:t>.</w:t>
      </w:r>
    </w:p>
    <w:p w14:paraId="1BC520BE" w14:textId="77777777" w:rsidR="00F33069" w:rsidRDefault="00F33069" w:rsidP="00F33069">
      <w:pPr>
        <w:pStyle w:val="af4"/>
        <w:spacing w:line="360" w:lineRule="auto"/>
        <w:ind w:left="1069"/>
        <w:rPr>
          <w:szCs w:val="28"/>
        </w:rPr>
      </w:pPr>
    </w:p>
    <w:p w14:paraId="7485D975" w14:textId="77777777" w:rsidR="00AB0A14" w:rsidRDefault="00AB0A14">
      <w:pPr>
        <w:rPr>
          <w:sz w:val="28"/>
          <w:szCs w:val="28"/>
        </w:rPr>
      </w:pPr>
      <w:r>
        <w:rPr>
          <w:szCs w:val="28"/>
        </w:rPr>
        <w:br w:type="page"/>
      </w:r>
    </w:p>
    <w:p w14:paraId="4DF465CC" w14:textId="77777777" w:rsidR="002E2732" w:rsidRPr="00E53C56" w:rsidRDefault="00AB0A14" w:rsidP="002C0057">
      <w:pPr>
        <w:pStyle w:val="a"/>
        <w:spacing w:after="240" w:line="360" w:lineRule="auto"/>
        <w:ind w:left="0" w:firstLine="0"/>
        <w:rPr>
          <w:szCs w:val="28"/>
        </w:rPr>
      </w:pPr>
      <w:bookmarkStart w:id="12" w:name="_Toc222316689"/>
      <w:r>
        <w:rPr>
          <w:szCs w:val="28"/>
        </w:rPr>
        <w:lastRenderedPageBreak/>
        <w:t>УСЛОВИЯ ВЫПОЛНЕНИЯ ПРОГРАММЫ</w:t>
      </w:r>
      <w:bookmarkEnd w:id="12"/>
    </w:p>
    <w:p w14:paraId="0ADF0EB7" w14:textId="4A769675" w:rsidR="00AC6B73" w:rsidRDefault="00041CBD" w:rsidP="00041CBD">
      <w:pPr>
        <w:pStyle w:val="af4"/>
        <w:spacing w:line="360" w:lineRule="auto"/>
        <w:ind w:firstLine="709"/>
      </w:pPr>
      <w:r>
        <w:t>Указать условия, необходимые для выполнения программы (минимальный и (или) максимальный состав аппаратурных и программных средств и т.п.)</w:t>
      </w:r>
      <w:r w:rsidR="00AC6B73">
        <w:t>.</w:t>
      </w:r>
    </w:p>
    <w:p w14:paraId="79E2A25D" w14:textId="77777777" w:rsidR="004B2A20" w:rsidRPr="006F143B" w:rsidRDefault="004B2A20" w:rsidP="00D42E9D">
      <w:pPr>
        <w:pStyle w:val="af4"/>
        <w:spacing w:line="360" w:lineRule="auto"/>
        <w:ind w:firstLine="708"/>
      </w:pPr>
    </w:p>
    <w:p w14:paraId="067BD1C9" w14:textId="77777777" w:rsidR="006B5256" w:rsidRPr="004D3ADC" w:rsidRDefault="006B5256" w:rsidP="003D60A2">
      <w:pPr>
        <w:pStyle w:val="af4"/>
        <w:spacing w:line="360" w:lineRule="auto"/>
        <w:ind w:firstLine="708"/>
      </w:pPr>
    </w:p>
    <w:p w14:paraId="572BB335" w14:textId="77777777" w:rsidR="006B5256" w:rsidRPr="003D60A2" w:rsidRDefault="006B5256" w:rsidP="003D60A2">
      <w:pPr>
        <w:pStyle w:val="af4"/>
        <w:spacing w:line="360" w:lineRule="auto"/>
        <w:ind w:firstLine="708"/>
      </w:pPr>
    </w:p>
    <w:p w14:paraId="4286D205" w14:textId="77777777" w:rsidR="00301FB0" w:rsidRPr="00386037" w:rsidRDefault="00301FB0" w:rsidP="00C80A8A">
      <w:pPr>
        <w:pStyle w:val="af4"/>
        <w:numPr>
          <w:ilvl w:val="0"/>
          <w:numId w:val="2"/>
        </w:numPr>
        <w:spacing w:line="360" w:lineRule="auto"/>
        <w:ind w:left="1134" w:hanging="426"/>
      </w:pPr>
      <w:r>
        <w:br w:type="page"/>
      </w:r>
    </w:p>
    <w:p w14:paraId="4933D485" w14:textId="77777777" w:rsidR="00416897" w:rsidRDefault="00AB0A14" w:rsidP="002C0057">
      <w:pPr>
        <w:pStyle w:val="a"/>
        <w:spacing w:after="240" w:line="360" w:lineRule="auto"/>
        <w:ind w:left="0" w:firstLine="0"/>
      </w:pPr>
      <w:bookmarkStart w:id="13" w:name="_Toc222316690"/>
      <w:r>
        <w:lastRenderedPageBreak/>
        <w:t>ВЫПОЛНЕНИЕ ПРОГРАММЫ</w:t>
      </w:r>
      <w:bookmarkEnd w:id="13"/>
    </w:p>
    <w:p w14:paraId="646CCFD3" w14:textId="77777777" w:rsidR="006B7FE7" w:rsidRPr="00E53C56" w:rsidRDefault="00096E62" w:rsidP="00957D5B">
      <w:pPr>
        <w:pStyle w:val="afb"/>
        <w:numPr>
          <w:ilvl w:val="1"/>
          <w:numId w:val="1"/>
        </w:numPr>
        <w:spacing w:before="120" w:after="120" w:line="360" w:lineRule="auto"/>
        <w:ind w:left="0" w:firstLine="709"/>
      </w:pPr>
      <w:bookmarkStart w:id="14" w:name="_Toc222316691"/>
      <w:r>
        <w:t>Запуск программы</w:t>
      </w:r>
      <w:bookmarkEnd w:id="14"/>
    </w:p>
    <w:p w14:paraId="53EBDDD7" w14:textId="696BF7C6" w:rsidR="002C0057" w:rsidRDefault="002C0057" w:rsidP="002C0057">
      <w:pPr>
        <w:pStyle w:val="af4"/>
        <w:spacing w:line="360" w:lineRule="auto"/>
        <w:ind w:firstLine="709"/>
      </w:pPr>
    </w:p>
    <w:p w14:paraId="125FD252" w14:textId="77777777" w:rsidR="00096E62" w:rsidRPr="00E53C56" w:rsidRDefault="00096E62" w:rsidP="00957D5B">
      <w:pPr>
        <w:pStyle w:val="afb"/>
        <w:numPr>
          <w:ilvl w:val="1"/>
          <w:numId w:val="1"/>
        </w:numPr>
        <w:spacing w:before="120" w:after="120" w:line="360" w:lineRule="auto"/>
        <w:ind w:left="0" w:firstLine="709"/>
      </w:pPr>
      <w:bookmarkStart w:id="15" w:name="_Toc12280380"/>
      <w:bookmarkStart w:id="16" w:name="_Toc222316692"/>
      <w:r>
        <w:t>Функционирование программы</w:t>
      </w:r>
      <w:bookmarkEnd w:id="15"/>
      <w:bookmarkEnd w:id="16"/>
    </w:p>
    <w:p w14:paraId="496779A0" w14:textId="0D5DFD29" w:rsidR="00326BDB" w:rsidRDefault="00326BDB" w:rsidP="00326BDB">
      <w:pPr>
        <w:pStyle w:val="af4"/>
        <w:spacing w:line="360" w:lineRule="auto"/>
        <w:ind w:firstLine="709"/>
      </w:pPr>
    </w:p>
    <w:p w14:paraId="60143FB8" w14:textId="39DA71B3" w:rsidR="00096E62" w:rsidRPr="00E53C56" w:rsidRDefault="00096E62" w:rsidP="00957D5B">
      <w:pPr>
        <w:pStyle w:val="afb"/>
        <w:numPr>
          <w:ilvl w:val="1"/>
          <w:numId w:val="1"/>
        </w:numPr>
        <w:spacing w:before="120" w:after="120" w:line="360" w:lineRule="auto"/>
        <w:ind w:left="0" w:firstLine="709"/>
      </w:pPr>
      <w:bookmarkStart w:id="17" w:name="_Toc12280381"/>
      <w:bookmarkStart w:id="18" w:name="_Toc222316693"/>
      <w:r>
        <w:t>Завершение работы программы</w:t>
      </w:r>
      <w:bookmarkEnd w:id="17"/>
      <w:bookmarkEnd w:id="18"/>
    </w:p>
    <w:p w14:paraId="03DD696C" w14:textId="58C85E4D" w:rsidR="00265BD3" w:rsidRDefault="00265BD3" w:rsidP="002C0057">
      <w:pPr>
        <w:pStyle w:val="af4"/>
        <w:spacing w:line="360" w:lineRule="auto"/>
        <w:ind w:firstLine="709"/>
      </w:pPr>
    </w:p>
    <w:p w14:paraId="15075D5C" w14:textId="211243E6" w:rsidR="00D07C1C" w:rsidRDefault="00265BD3" w:rsidP="00957D5B">
      <w:pPr>
        <w:pStyle w:val="afb"/>
        <w:numPr>
          <w:ilvl w:val="1"/>
          <w:numId w:val="1"/>
        </w:numPr>
        <w:spacing w:before="120" w:after="120" w:line="360" w:lineRule="auto"/>
        <w:ind w:left="0" w:firstLine="709"/>
      </w:pPr>
      <w:bookmarkStart w:id="19" w:name="_Toc222316694"/>
      <w:r>
        <w:t>Доступ к данным</w:t>
      </w:r>
      <w:r w:rsidR="00D07C1C" w:rsidRPr="00627F41">
        <w:t xml:space="preserve"> </w:t>
      </w:r>
      <w:r w:rsidR="00E705FD">
        <w:t>программы</w:t>
      </w:r>
      <w:bookmarkEnd w:id="19"/>
    </w:p>
    <w:p w14:paraId="0EAE581C" w14:textId="2033434B" w:rsidR="00AB0A14" w:rsidRPr="00E60A11" w:rsidRDefault="00AB0A14" w:rsidP="00E705FD">
      <w:pPr>
        <w:pStyle w:val="af4"/>
        <w:spacing w:line="360" w:lineRule="auto"/>
        <w:ind w:firstLine="709"/>
        <w:rPr>
          <w:highlight w:val="yellow"/>
        </w:rPr>
      </w:pPr>
      <w:r w:rsidRPr="00E60A11">
        <w:rPr>
          <w:highlight w:val="yellow"/>
        </w:rPr>
        <w:br w:type="page"/>
      </w:r>
    </w:p>
    <w:p w14:paraId="5176E18B" w14:textId="77777777" w:rsidR="00AB0A14" w:rsidRDefault="00AB0A14" w:rsidP="002C0057">
      <w:pPr>
        <w:pStyle w:val="a"/>
        <w:spacing w:after="240" w:line="360" w:lineRule="auto"/>
        <w:ind w:hanging="720"/>
      </w:pPr>
      <w:bookmarkStart w:id="20" w:name="_Toc479000823"/>
      <w:bookmarkStart w:id="21" w:name="_Toc222316695"/>
      <w:r>
        <w:lastRenderedPageBreak/>
        <w:t>СООБЩЕНИЯ ОПЕРАТОРУ</w:t>
      </w:r>
      <w:bookmarkEnd w:id="20"/>
      <w:bookmarkEnd w:id="21"/>
    </w:p>
    <w:p w14:paraId="01C3D49E" w14:textId="3F0A9608" w:rsidR="0029244A" w:rsidRDefault="0029244A" w:rsidP="0029244A">
      <w:pPr>
        <w:pStyle w:val="af4"/>
        <w:spacing w:line="360" w:lineRule="auto"/>
        <w:ind w:firstLine="709"/>
      </w:pPr>
      <w:r>
        <w:t xml:space="preserve">Сообщения оператору предназначены для информирования оператора о действиях программы или </w:t>
      </w:r>
      <w:r w:rsidR="00F41F47">
        <w:t xml:space="preserve">о </w:t>
      </w:r>
      <w:r>
        <w:t xml:space="preserve">невозможности программы выполнить те или иные операции. </w:t>
      </w:r>
    </w:p>
    <w:p w14:paraId="0327069B" w14:textId="1069D35B" w:rsidR="0029244A" w:rsidRDefault="00E705FD" w:rsidP="00E705FD">
      <w:pPr>
        <w:pStyle w:val="af4"/>
        <w:spacing w:line="360" w:lineRule="auto"/>
        <w:ind w:firstLine="709"/>
      </w:pPr>
      <w:r>
        <w:t>Программа</w:t>
      </w:r>
      <w:r w:rsidR="0029244A">
        <w:t xml:space="preserve"> может формироват</w:t>
      </w:r>
      <w:r>
        <w:t>ь сообщения в следующие адреса: …</w:t>
      </w:r>
    </w:p>
    <w:p w14:paraId="0B350862" w14:textId="77777777" w:rsidR="0029244A" w:rsidRDefault="0029244A" w:rsidP="0029244A">
      <w:pPr>
        <w:pStyle w:val="af4"/>
        <w:spacing w:line="360" w:lineRule="auto"/>
        <w:ind w:firstLine="709"/>
      </w:pPr>
      <w:r>
        <w:t>Список всех возможных сообщений, их текст, причина появления и адрес, где отображается сообщение, представлены в таблице 1.</w:t>
      </w:r>
    </w:p>
    <w:p w14:paraId="0C8F4131" w14:textId="77777777" w:rsidR="0029244A" w:rsidRDefault="0029244A" w:rsidP="0029244A">
      <w:pPr>
        <w:pStyle w:val="af4"/>
        <w:spacing w:line="360" w:lineRule="auto"/>
      </w:pPr>
      <w:r w:rsidRPr="00317B70">
        <w:rPr>
          <w:spacing w:val="20"/>
        </w:rPr>
        <w:t>Таблица 1</w:t>
      </w:r>
      <w:r>
        <w:t xml:space="preserve"> – Сообщения оператору</w:t>
      </w:r>
    </w:p>
    <w:tbl>
      <w:tblPr>
        <w:tblStyle w:val="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4062"/>
        <w:gridCol w:w="1841"/>
        <w:gridCol w:w="1696"/>
      </w:tblGrid>
      <w:tr w:rsidR="0029244A" w:rsidRPr="00F55F65" w14:paraId="0E22095C" w14:textId="77777777" w:rsidTr="00E70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tcBorders>
              <w:bottom w:val="double" w:sz="4" w:space="0" w:color="auto"/>
            </w:tcBorders>
            <w:vAlign w:val="center"/>
          </w:tcPr>
          <w:p w14:paraId="6EC4B800" w14:textId="77777777" w:rsidR="0029244A" w:rsidRPr="00F55F65" w:rsidRDefault="0029244A" w:rsidP="00FD0AB8">
            <w:pPr>
              <w:pStyle w:val="af4"/>
              <w:spacing w:line="276" w:lineRule="auto"/>
              <w:jc w:val="center"/>
              <w:rPr>
                <w:b w:val="0"/>
                <w:sz w:val="24"/>
              </w:rPr>
            </w:pPr>
            <w:r w:rsidRPr="00F55F65">
              <w:rPr>
                <w:b w:val="0"/>
                <w:sz w:val="24"/>
              </w:rPr>
              <w:t>Текст сообщения</w:t>
            </w:r>
          </w:p>
        </w:tc>
        <w:tc>
          <w:tcPr>
            <w:tcW w:w="4062" w:type="dxa"/>
            <w:tcBorders>
              <w:bottom w:val="double" w:sz="4" w:space="0" w:color="auto"/>
            </w:tcBorders>
            <w:vAlign w:val="center"/>
          </w:tcPr>
          <w:p w14:paraId="0BD3C653" w14:textId="77777777" w:rsidR="0029244A" w:rsidRPr="00F55F65" w:rsidRDefault="0029244A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 w:rsidRPr="00F55F65">
              <w:rPr>
                <w:b w:val="0"/>
                <w:sz w:val="24"/>
              </w:rPr>
              <w:t>Причина возникновения</w:t>
            </w:r>
          </w:p>
        </w:tc>
        <w:tc>
          <w:tcPr>
            <w:tcW w:w="1841" w:type="dxa"/>
            <w:tcBorders>
              <w:bottom w:val="double" w:sz="4" w:space="0" w:color="auto"/>
            </w:tcBorders>
            <w:vAlign w:val="center"/>
          </w:tcPr>
          <w:p w14:paraId="566C2782" w14:textId="77777777" w:rsidR="0029244A" w:rsidRPr="00F55F65" w:rsidRDefault="0029244A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 w:rsidRPr="00F55F65">
              <w:rPr>
                <w:b w:val="0"/>
                <w:sz w:val="24"/>
              </w:rPr>
              <w:t>Действия оператора</w:t>
            </w:r>
          </w:p>
        </w:tc>
        <w:tc>
          <w:tcPr>
            <w:tcW w:w="1696" w:type="dxa"/>
            <w:tcBorders>
              <w:bottom w:val="double" w:sz="4" w:space="0" w:color="auto"/>
            </w:tcBorders>
            <w:vAlign w:val="center"/>
          </w:tcPr>
          <w:p w14:paraId="0E347966" w14:textId="77777777" w:rsidR="0029244A" w:rsidRPr="00F55F65" w:rsidRDefault="0029244A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 w:rsidRPr="00F55F65">
              <w:rPr>
                <w:b w:val="0"/>
                <w:sz w:val="24"/>
              </w:rPr>
              <w:t>Адрес</w:t>
            </w:r>
          </w:p>
        </w:tc>
      </w:tr>
      <w:tr w:rsidR="00E705FD" w:rsidRPr="00F55F65" w14:paraId="7B5251A1" w14:textId="77777777" w:rsidTr="00E70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tcBorders>
              <w:top w:val="double" w:sz="4" w:space="0" w:color="auto"/>
              <w:bottom w:val="single" w:sz="4" w:space="0" w:color="auto"/>
            </w:tcBorders>
          </w:tcPr>
          <w:p w14:paraId="0A49FCFE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rPr>
                <w:b w:val="0"/>
                <w:sz w:val="24"/>
              </w:rPr>
            </w:pPr>
          </w:p>
        </w:tc>
        <w:tc>
          <w:tcPr>
            <w:tcW w:w="4062" w:type="dxa"/>
            <w:tcBorders>
              <w:top w:val="double" w:sz="4" w:space="0" w:color="auto"/>
              <w:bottom w:val="single" w:sz="4" w:space="0" w:color="auto"/>
            </w:tcBorders>
          </w:tcPr>
          <w:p w14:paraId="537B4C87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  <w:tc>
          <w:tcPr>
            <w:tcW w:w="1841" w:type="dxa"/>
            <w:tcBorders>
              <w:top w:val="double" w:sz="4" w:space="0" w:color="auto"/>
              <w:bottom w:val="single" w:sz="4" w:space="0" w:color="auto"/>
            </w:tcBorders>
          </w:tcPr>
          <w:p w14:paraId="3C33AFFC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  <w:tc>
          <w:tcPr>
            <w:tcW w:w="1696" w:type="dxa"/>
            <w:tcBorders>
              <w:top w:val="double" w:sz="4" w:space="0" w:color="auto"/>
              <w:bottom w:val="single" w:sz="4" w:space="0" w:color="auto"/>
            </w:tcBorders>
          </w:tcPr>
          <w:p w14:paraId="25F32154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</w:tr>
      <w:tr w:rsidR="00E705FD" w:rsidRPr="00F55F65" w14:paraId="49FFC70B" w14:textId="77777777" w:rsidTr="00E70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tcBorders>
              <w:bottom w:val="single" w:sz="4" w:space="0" w:color="auto"/>
            </w:tcBorders>
          </w:tcPr>
          <w:p w14:paraId="2D5556D0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rPr>
                <w:b w:val="0"/>
                <w:sz w:val="24"/>
              </w:rPr>
            </w:pPr>
          </w:p>
        </w:tc>
        <w:tc>
          <w:tcPr>
            <w:tcW w:w="4062" w:type="dxa"/>
            <w:tcBorders>
              <w:bottom w:val="single" w:sz="4" w:space="0" w:color="auto"/>
            </w:tcBorders>
          </w:tcPr>
          <w:p w14:paraId="3DF0444D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4579168A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51627A6F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</w:tr>
      <w:tr w:rsidR="00E705FD" w:rsidRPr="00F55F65" w14:paraId="1456B82C" w14:textId="77777777" w:rsidTr="00E70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tcBorders>
              <w:bottom w:val="none" w:sz="0" w:space="0" w:color="auto"/>
            </w:tcBorders>
          </w:tcPr>
          <w:p w14:paraId="44BF67E1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rPr>
                <w:b w:val="0"/>
                <w:sz w:val="24"/>
              </w:rPr>
            </w:pPr>
          </w:p>
        </w:tc>
        <w:tc>
          <w:tcPr>
            <w:tcW w:w="4062" w:type="dxa"/>
            <w:tcBorders>
              <w:bottom w:val="none" w:sz="0" w:space="0" w:color="auto"/>
            </w:tcBorders>
          </w:tcPr>
          <w:p w14:paraId="7E010797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  <w:tc>
          <w:tcPr>
            <w:tcW w:w="1841" w:type="dxa"/>
            <w:tcBorders>
              <w:bottom w:val="none" w:sz="0" w:space="0" w:color="auto"/>
            </w:tcBorders>
          </w:tcPr>
          <w:p w14:paraId="088D186E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  <w:tc>
          <w:tcPr>
            <w:tcW w:w="1696" w:type="dxa"/>
            <w:tcBorders>
              <w:bottom w:val="none" w:sz="0" w:space="0" w:color="auto"/>
            </w:tcBorders>
          </w:tcPr>
          <w:p w14:paraId="27EEEF15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</w:tr>
      <w:tr w:rsidR="00E705FD" w:rsidRPr="00F55F65" w14:paraId="17D5B171" w14:textId="77777777" w:rsidTr="00E70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tcBorders>
              <w:bottom w:val="single" w:sz="4" w:space="0" w:color="auto"/>
            </w:tcBorders>
          </w:tcPr>
          <w:p w14:paraId="6397EAFC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rPr>
                <w:b w:val="0"/>
                <w:sz w:val="24"/>
              </w:rPr>
            </w:pPr>
          </w:p>
        </w:tc>
        <w:tc>
          <w:tcPr>
            <w:tcW w:w="4062" w:type="dxa"/>
            <w:tcBorders>
              <w:bottom w:val="single" w:sz="4" w:space="0" w:color="auto"/>
            </w:tcBorders>
          </w:tcPr>
          <w:p w14:paraId="561EBD48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74505708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4927D2FB" w14:textId="77777777" w:rsidR="00E705FD" w:rsidRPr="00F55F65" w:rsidRDefault="00E705FD" w:rsidP="00FD0AB8">
            <w:pPr>
              <w:pStyle w:val="af4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</w:p>
        </w:tc>
      </w:tr>
    </w:tbl>
    <w:p w14:paraId="4F677CB1" w14:textId="101BB2D1" w:rsidR="00934BB0" w:rsidRDefault="00934BB0" w:rsidP="002C0057">
      <w:pPr>
        <w:pStyle w:val="afd"/>
        <w:spacing w:after="240" w:line="360" w:lineRule="auto"/>
      </w:pPr>
    </w:p>
    <w:p w14:paraId="11A7A30B" w14:textId="77777777" w:rsidR="00934BB0" w:rsidRDefault="00934BB0">
      <w:pPr>
        <w:rPr>
          <w:sz w:val="28"/>
          <w:szCs w:val="32"/>
        </w:rPr>
      </w:pPr>
      <w:r>
        <w:br w:type="page"/>
      </w:r>
    </w:p>
    <w:p w14:paraId="2F010444" w14:textId="4AB05ED2" w:rsidR="00DE5C8B" w:rsidRDefault="00883A49" w:rsidP="002C0057">
      <w:pPr>
        <w:pStyle w:val="afd"/>
        <w:spacing w:after="240" w:line="360" w:lineRule="auto"/>
      </w:pPr>
      <w:bookmarkStart w:id="22" w:name="_Toc222316696"/>
      <w:r>
        <w:lastRenderedPageBreak/>
        <w:t xml:space="preserve">ПЕРЕЧЕНЬ </w:t>
      </w:r>
      <w:r w:rsidR="00DE5C8B">
        <w:t>СОКРАЩЕНИЙ</w:t>
      </w:r>
      <w:bookmarkEnd w:id="22"/>
    </w:p>
    <w:tbl>
      <w:tblPr>
        <w:tblW w:w="10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425"/>
        <w:gridCol w:w="7039"/>
      </w:tblGrid>
      <w:tr w:rsidR="00D2380F" w:rsidRPr="006F143B" w14:paraId="6E308E6E" w14:textId="77777777" w:rsidTr="00E705FD">
        <w:tc>
          <w:tcPr>
            <w:tcW w:w="2694" w:type="dxa"/>
            <w:shd w:val="clear" w:color="auto" w:fill="auto"/>
          </w:tcPr>
          <w:p w14:paraId="26357444" w14:textId="155060F8" w:rsidR="00D2380F" w:rsidRPr="006A2190" w:rsidRDefault="00D2380F" w:rsidP="00D2380F">
            <w:pPr>
              <w:pStyle w:val="af4"/>
              <w:spacing w:line="360" w:lineRule="auto"/>
            </w:pPr>
          </w:p>
        </w:tc>
        <w:tc>
          <w:tcPr>
            <w:tcW w:w="425" w:type="dxa"/>
          </w:tcPr>
          <w:p w14:paraId="6BBA17B0" w14:textId="06F73F1D" w:rsidR="00D2380F" w:rsidRDefault="00D2380F" w:rsidP="00D2380F">
            <w:pPr>
              <w:pStyle w:val="af4"/>
              <w:spacing w:line="360" w:lineRule="auto"/>
            </w:pPr>
            <w:r>
              <w:t>–</w:t>
            </w:r>
          </w:p>
        </w:tc>
        <w:tc>
          <w:tcPr>
            <w:tcW w:w="7039" w:type="dxa"/>
            <w:shd w:val="clear" w:color="auto" w:fill="auto"/>
          </w:tcPr>
          <w:p w14:paraId="5D2BA39C" w14:textId="5E6C6C96" w:rsidR="00D2380F" w:rsidRPr="006A2190" w:rsidRDefault="00D2380F" w:rsidP="00D2380F">
            <w:pPr>
              <w:pStyle w:val="af4"/>
              <w:spacing w:line="360" w:lineRule="auto"/>
            </w:pPr>
          </w:p>
        </w:tc>
      </w:tr>
      <w:tr w:rsidR="00E73EE9" w:rsidRPr="006F143B" w14:paraId="5C4BA8D3" w14:textId="77777777" w:rsidTr="00E705FD">
        <w:tc>
          <w:tcPr>
            <w:tcW w:w="2694" w:type="dxa"/>
            <w:shd w:val="clear" w:color="auto" w:fill="auto"/>
          </w:tcPr>
          <w:p w14:paraId="3105284A" w14:textId="47A4D1A6" w:rsidR="00E73EE9" w:rsidRPr="006A2190" w:rsidRDefault="00E73EE9" w:rsidP="00AA18D8">
            <w:pPr>
              <w:pStyle w:val="af4"/>
              <w:spacing w:line="360" w:lineRule="auto"/>
            </w:pPr>
          </w:p>
        </w:tc>
        <w:tc>
          <w:tcPr>
            <w:tcW w:w="425" w:type="dxa"/>
          </w:tcPr>
          <w:p w14:paraId="2DE770B5" w14:textId="4D56BE06" w:rsidR="00E73EE9" w:rsidRPr="006A2190" w:rsidRDefault="00317B70" w:rsidP="00AA18D8">
            <w:pPr>
              <w:pStyle w:val="af4"/>
              <w:spacing w:line="360" w:lineRule="auto"/>
            </w:pPr>
            <w:r>
              <w:t>–</w:t>
            </w:r>
          </w:p>
        </w:tc>
        <w:tc>
          <w:tcPr>
            <w:tcW w:w="7039" w:type="dxa"/>
            <w:shd w:val="clear" w:color="auto" w:fill="auto"/>
          </w:tcPr>
          <w:p w14:paraId="22DB90B8" w14:textId="008E8D43" w:rsidR="00E73EE9" w:rsidRPr="006A2190" w:rsidRDefault="00E73EE9" w:rsidP="00AA18D8">
            <w:pPr>
              <w:pStyle w:val="af4"/>
              <w:spacing w:line="360" w:lineRule="auto"/>
            </w:pPr>
          </w:p>
        </w:tc>
      </w:tr>
      <w:tr w:rsidR="00D2380F" w:rsidRPr="006F143B" w14:paraId="0B6B0EF6" w14:textId="77777777" w:rsidTr="00E705FD">
        <w:tc>
          <w:tcPr>
            <w:tcW w:w="2694" w:type="dxa"/>
            <w:shd w:val="clear" w:color="auto" w:fill="auto"/>
          </w:tcPr>
          <w:p w14:paraId="398E605B" w14:textId="190BB90E" w:rsidR="00D2380F" w:rsidRPr="006A2190" w:rsidRDefault="00D2380F" w:rsidP="00D2380F">
            <w:pPr>
              <w:pStyle w:val="af4"/>
              <w:spacing w:line="360" w:lineRule="auto"/>
            </w:pPr>
          </w:p>
        </w:tc>
        <w:tc>
          <w:tcPr>
            <w:tcW w:w="425" w:type="dxa"/>
          </w:tcPr>
          <w:p w14:paraId="26135A80" w14:textId="36CD7E00" w:rsidR="00D2380F" w:rsidRDefault="00D2380F" w:rsidP="00D2380F">
            <w:pPr>
              <w:pStyle w:val="af4"/>
              <w:spacing w:line="360" w:lineRule="auto"/>
            </w:pPr>
            <w:r w:rsidRPr="00072EB1">
              <w:t>–</w:t>
            </w:r>
          </w:p>
        </w:tc>
        <w:tc>
          <w:tcPr>
            <w:tcW w:w="7039" w:type="dxa"/>
            <w:shd w:val="clear" w:color="auto" w:fill="auto"/>
          </w:tcPr>
          <w:p w14:paraId="4F83B95D" w14:textId="77CE03DA" w:rsidR="00D2380F" w:rsidRPr="006A2190" w:rsidRDefault="00D2380F" w:rsidP="00D2380F">
            <w:pPr>
              <w:pStyle w:val="af4"/>
              <w:spacing w:line="360" w:lineRule="auto"/>
            </w:pPr>
          </w:p>
        </w:tc>
      </w:tr>
      <w:tr w:rsidR="00CB2B9D" w:rsidRPr="006F143B" w14:paraId="5A91185A" w14:textId="77777777" w:rsidTr="00E705FD">
        <w:tc>
          <w:tcPr>
            <w:tcW w:w="2694" w:type="dxa"/>
            <w:shd w:val="clear" w:color="auto" w:fill="auto"/>
          </w:tcPr>
          <w:p w14:paraId="17CD338F" w14:textId="71C70934" w:rsidR="00CB2B9D" w:rsidRDefault="00CB2B9D" w:rsidP="00D2380F">
            <w:pPr>
              <w:pStyle w:val="af4"/>
              <w:spacing w:line="360" w:lineRule="auto"/>
            </w:pPr>
          </w:p>
        </w:tc>
        <w:tc>
          <w:tcPr>
            <w:tcW w:w="425" w:type="dxa"/>
          </w:tcPr>
          <w:p w14:paraId="363FB6E3" w14:textId="1145B7B6" w:rsidR="00CB2B9D" w:rsidRPr="00072EB1" w:rsidRDefault="00CB2B9D" w:rsidP="00D2380F">
            <w:pPr>
              <w:pStyle w:val="af4"/>
              <w:spacing w:line="360" w:lineRule="auto"/>
            </w:pPr>
            <w:r>
              <w:t>–</w:t>
            </w:r>
          </w:p>
        </w:tc>
        <w:tc>
          <w:tcPr>
            <w:tcW w:w="7039" w:type="dxa"/>
            <w:shd w:val="clear" w:color="auto" w:fill="auto"/>
          </w:tcPr>
          <w:p w14:paraId="4557F64F" w14:textId="3576AB19" w:rsidR="00CB2B9D" w:rsidRDefault="00CB2B9D" w:rsidP="00D2380F">
            <w:pPr>
              <w:pStyle w:val="af4"/>
              <w:spacing w:line="360" w:lineRule="auto"/>
            </w:pPr>
          </w:p>
        </w:tc>
      </w:tr>
      <w:tr w:rsidR="00963C7C" w:rsidRPr="006F143B" w14:paraId="031787E4" w14:textId="77777777" w:rsidTr="00E705FD">
        <w:tc>
          <w:tcPr>
            <w:tcW w:w="2694" w:type="dxa"/>
            <w:shd w:val="clear" w:color="auto" w:fill="auto"/>
          </w:tcPr>
          <w:p w14:paraId="31AC046C" w14:textId="7BB8F5CA" w:rsidR="006A2190" w:rsidRPr="006A2190" w:rsidRDefault="006A2190" w:rsidP="006A2190">
            <w:pPr>
              <w:pStyle w:val="af4"/>
              <w:spacing w:line="360" w:lineRule="auto"/>
            </w:pPr>
          </w:p>
        </w:tc>
        <w:tc>
          <w:tcPr>
            <w:tcW w:w="425" w:type="dxa"/>
          </w:tcPr>
          <w:p w14:paraId="2626B46F" w14:textId="343FF64F" w:rsidR="00963C7C" w:rsidRDefault="00317B70" w:rsidP="00963C7C">
            <w:pPr>
              <w:pStyle w:val="af4"/>
              <w:spacing w:line="360" w:lineRule="auto"/>
            </w:pPr>
            <w:r>
              <w:t>–</w:t>
            </w:r>
          </w:p>
          <w:p w14:paraId="2F32603A" w14:textId="5ABE40B7" w:rsidR="006A2190" w:rsidRPr="006A2190" w:rsidRDefault="006A2190" w:rsidP="00963C7C">
            <w:pPr>
              <w:pStyle w:val="af4"/>
              <w:spacing w:line="360" w:lineRule="auto"/>
            </w:pPr>
          </w:p>
        </w:tc>
        <w:tc>
          <w:tcPr>
            <w:tcW w:w="7039" w:type="dxa"/>
            <w:shd w:val="clear" w:color="auto" w:fill="auto"/>
          </w:tcPr>
          <w:p w14:paraId="3AA2655E" w14:textId="248EA87D" w:rsidR="006A2190" w:rsidRPr="006A2190" w:rsidRDefault="006A2190" w:rsidP="006A2190">
            <w:pPr>
              <w:pStyle w:val="af4"/>
              <w:spacing w:line="360" w:lineRule="auto"/>
            </w:pPr>
          </w:p>
        </w:tc>
      </w:tr>
      <w:tr w:rsidR="00F5565B" w:rsidRPr="006F143B" w14:paraId="2C401DFD" w14:textId="77777777" w:rsidTr="00E705FD">
        <w:tc>
          <w:tcPr>
            <w:tcW w:w="2694" w:type="dxa"/>
            <w:shd w:val="clear" w:color="auto" w:fill="auto"/>
          </w:tcPr>
          <w:p w14:paraId="29789D66" w14:textId="01BA47CA" w:rsidR="00F5565B" w:rsidRDefault="00F5565B" w:rsidP="00517DF5">
            <w:pPr>
              <w:pStyle w:val="af4"/>
              <w:spacing w:line="360" w:lineRule="auto"/>
            </w:pPr>
          </w:p>
        </w:tc>
        <w:tc>
          <w:tcPr>
            <w:tcW w:w="425" w:type="dxa"/>
          </w:tcPr>
          <w:p w14:paraId="133B2AFF" w14:textId="3D014640" w:rsidR="00F5565B" w:rsidRDefault="00F5565B" w:rsidP="00963C7C">
            <w:pPr>
              <w:pStyle w:val="af4"/>
              <w:spacing w:line="360" w:lineRule="auto"/>
            </w:pPr>
            <w:r>
              <w:t>–</w:t>
            </w:r>
          </w:p>
        </w:tc>
        <w:tc>
          <w:tcPr>
            <w:tcW w:w="7039" w:type="dxa"/>
            <w:shd w:val="clear" w:color="auto" w:fill="auto"/>
          </w:tcPr>
          <w:p w14:paraId="5FED436A" w14:textId="0FE2850D" w:rsidR="00F5565B" w:rsidRDefault="00F5565B" w:rsidP="00517DF5">
            <w:pPr>
              <w:pStyle w:val="af4"/>
              <w:spacing w:line="360" w:lineRule="auto"/>
            </w:pPr>
          </w:p>
        </w:tc>
      </w:tr>
      <w:tr w:rsidR="00963C7C" w:rsidRPr="006F143B" w14:paraId="33CC816C" w14:textId="77777777" w:rsidTr="00E705FD">
        <w:tc>
          <w:tcPr>
            <w:tcW w:w="2694" w:type="dxa"/>
            <w:shd w:val="clear" w:color="auto" w:fill="auto"/>
          </w:tcPr>
          <w:p w14:paraId="631F045D" w14:textId="6260B82B" w:rsidR="00963C7C" w:rsidRPr="006A2190" w:rsidRDefault="00963C7C" w:rsidP="00502253">
            <w:pPr>
              <w:pStyle w:val="af4"/>
              <w:spacing w:line="360" w:lineRule="auto"/>
            </w:pPr>
          </w:p>
        </w:tc>
        <w:tc>
          <w:tcPr>
            <w:tcW w:w="425" w:type="dxa"/>
            <w:shd w:val="clear" w:color="auto" w:fill="auto"/>
          </w:tcPr>
          <w:p w14:paraId="37F75FF1" w14:textId="52FAFB0C" w:rsidR="00963C7C" w:rsidRPr="006A2190" w:rsidRDefault="00317B70" w:rsidP="00963C7C">
            <w:pPr>
              <w:pStyle w:val="af4"/>
              <w:spacing w:line="360" w:lineRule="auto"/>
            </w:pPr>
            <w:r>
              <w:t>–</w:t>
            </w:r>
          </w:p>
        </w:tc>
        <w:tc>
          <w:tcPr>
            <w:tcW w:w="7039" w:type="dxa"/>
            <w:shd w:val="clear" w:color="auto" w:fill="auto"/>
          </w:tcPr>
          <w:p w14:paraId="28287991" w14:textId="0016FBB3" w:rsidR="00963C7C" w:rsidRPr="006A2190" w:rsidRDefault="00963C7C" w:rsidP="00963C7C">
            <w:pPr>
              <w:pStyle w:val="af4"/>
              <w:spacing w:line="360" w:lineRule="auto"/>
              <w:rPr>
                <w:szCs w:val="28"/>
              </w:rPr>
            </w:pPr>
          </w:p>
        </w:tc>
      </w:tr>
      <w:tr w:rsidR="00506845" w:rsidRPr="006F143B" w14:paraId="196A8E26" w14:textId="77777777" w:rsidTr="00E705FD">
        <w:tc>
          <w:tcPr>
            <w:tcW w:w="2694" w:type="dxa"/>
            <w:shd w:val="clear" w:color="auto" w:fill="auto"/>
          </w:tcPr>
          <w:p w14:paraId="7747FA4F" w14:textId="61532BC0" w:rsidR="00506845" w:rsidRPr="0050226E" w:rsidRDefault="00506845" w:rsidP="00506845">
            <w:pPr>
              <w:pStyle w:val="af4"/>
              <w:spacing w:line="360" w:lineRule="auto"/>
              <w:rPr>
                <w:szCs w:val="28"/>
              </w:rPr>
            </w:pPr>
          </w:p>
        </w:tc>
        <w:tc>
          <w:tcPr>
            <w:tcW w:w="425" w:type="dxa"/>
          </w:tcPr>
          <w:p w14:paraId="1F5AA575" w14:textId="55DA9D4A" w:rsidR="00506845" w:rsidRPr="0050226E" w:rsidRDefault="00506845" w:rsidP="00506845">
            <w:pPr>
              <w:pStyle w:val="af4"/>
              <w:spacing w:line="360" w:lineRule="auto"/>
            </w:pPr>
          </w:p>
        </w:tc>
        <w:tc>
          <w:tcPr>
            <w:tcW w:w="7039" w:type="dxa"/>
            <w:shd w:val="clear" w:color="auto" w:fill="auto"/>
          </w:tcPr>
          <w:p w14:paraId="738A3D9C" w14:textId="7C7365E2" w:rsidR="00506845" w:rsidRPr="006A2190" w:rsidRDefault="00506845" w:rsidP="00506845">
            <w:pPr>
              <w:pStyle w:val="af4"/>
              <w:spacing w:line="360" w:lineRule="auto"/>
            </w:pPr>
          </w:p>
        </w:tc>
      </w:tr>
    </w:tbl>
    <w:p w14:paraId="7096C888" w14:textId="77777777" w:rsidR="00DE5C8B" w:rsidRPr="0050226E" w:rsidRDefault="00DE5C8B" w:rsidP="00931EC2">
      <w:pPr>
        <w:pStyle w:val="af4"/>
        <w:spacing w:line="360" w:lineRule="auto"/>
      </w:pPr>
    </w:p>
    <w:p w14:paraId="5742FF0C" w14:textId="06BFFC74" w:rsidR="009778A7" w:rsidRPr="0050226E" w:rsidRDefault="009778A7" w:rsidP="00931EC2">
      <w:pPr>
        <w:pStyle w:val="af4"/>
        <w:spacing w:line="360" w:lineRule="auto"/>
      </w:pPr>
    </w:p>
    <w:p w14:paraId="794CE9DB" w14:textId="77777777" w:rsidR="00E64C8B" w:rsidRPr="00546D36" w:rsidRDefault="00E64C8B" w:rsidP="00931EC2">
      <w:pPr>
        <w:pStyle w:val="af4"/>
        <w:spacing w:line="360" w:lineRule="auto"/>
        <w:sectPr w:rsidR="00E64C8B" w:rsidRPr="00546D36" w:rsidSect="00233032">
          <w:headerReference w:type="default" r:id="rId15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1132"/>
        <w:gridCol w:w="1148"/>
        <w:gridCol w:w="1144"/>
        <w:gridCol w:w="1148"/>
        <w:gridCol w:w="1130"/>
        <w:gridCol w:w="1337"/>
        <w:gridCol w:w="1341"/>
        <w:gridCol w:w="783"/>
        <w:gridCol w:w="669"/>
      </w:tblGrid>
      <w:tr w:rsidR="00E64C8B" w14:paraId="4D68802D" w14:textId="77777777" w:rsidTr="000C3C3F">
        <w:trPr>
          <w:cantSplit/>
          <w:trHeight w:val="454"/>
        </w:trPr>
        <w:tc>
          <w:tcPr>
            <w:tcW w:w="1043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7B7F2" w14:textId="77777777" w:rsidR="00E64C8B" w:rsidRDefault="00E64C8B">
            <w:pPr>
              <w:pageBreakBefore/>
              <w:jc w:val="center"/>
              <w:rPr>
                <w:i/>
                <w:caps/>
              </w:rPr>
            </w:pPr>
            <w:bookmarkStart w:id="23" w:name="_Toc480209724"/>
            <w:r>
              <w:rPr>
                <w:i/>
              </w:rPr>
              <w:lastRenderedPageBreak/>
              <w:t>Лист регистрации изменений</w:t>
            </w:r>
            <w:bookmarkEnd w:id="23"/>
          </w:p>
        </w:tc>
      </w:tr>
      <w:tr w:rsidR="00E64C8B" w14:paraId="48A802BF" w14:textId="77777777" w:rsidTr="000C3C3F">
        <w:trPr>
          <w:cantSplit/>
          <w:trHeight w:hRule="exact" w:val="454"/>
        </w:trPr>
        <w:tc>
          <w:tcPr>
            <w:tcW w:w="51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D0A2034" w14:textId="77777777" w:rsidR="00E64C8B" w:rsidRDefault="00E64C8B">
            <w:pPr>
              <w:jc w:val="center"/>
              <w:rPr>
                <w:i/>
                <w:szCs w:val="20"/>
              </w:rPr>
            </w:pPr>
            <w:r>
              <w:rPr>
                <w:i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824D45" w14:textId="77777777" w:rsidR="00E64C8B" w:rsidRDefault="00E64C8B">
            <w:pPr>
              <w:jc w:val="center"/>
              <w:rPr>
                <w:i/>
              </w:rPr>
            </w:pPr>
            <w:r>
              <w:rPr>
                <w:i/>
              </w:rPr>
              <w:t>Всего</w:t>
            </w:r>
          </w:p>
          <w:p w14:paraId="49DB3CDD" w14:textId="77777777" w:rsidR="00E64C8B" w:rsidRDefault="00E64C8B">
            <w:pPr>
              <w:jc w:val="center"/>
              <w:rPr>
                <w:i/>
              </w:rPr>
            </w:pPr>
            <w:r>
              <w:rPr>
                <w:i/>
              </w:rPr>
              <w:t>листов</w:t>
            </w:r>
          </w:p>
          <w:p w14:paraId="7ABABA3B" w14:textId="77777777" w:rsidR="00E64C8B" w:rsidRDefault="00E64C8B">
            <w:pPr>
              <w:jc w:val="center"/>
              <w:rPr>
                <w:i/>
              </w:rPr>
            </w:pPr>
            <w:r>
              <w:rPr>
                <w:i/>
              </w:rPr>
              <w:t>(страниц)</w:t>
            </w:r>
          </w:p>
          <w:p w14:paraId="6887625E" w14:textId="77777777" w:rsidR="00E64C8B" w:rsidRDefault="00E64C8B">
            <w:pPr>
              <w:pStyle w:val="a4"/>
              <w:tabs>
                <w:tab w:val="left" w:pos="708"/>
              </w:tabs>
              <w:jc w:val="center"/>
              <w:rPr>
                <w:i/>
              </w:rPr>
            </w:pPr>
            <w:r>
              <w:rPr>
                <w:i/>
              </w:rPr>
              <w:t>в докум.</w:t>
            </w:r>
          </w:p>
        </w:tc>
        <w:tc>
          <w:tcPr>
            <w:tcW w:w="13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D59095" w14:textId="77777777" w:rsidR="00E64C8B" w:rsidRDefault="00E64C8B">
            <w:pPr>
              <w:jc w:val="center"/>
              <w:rPr>
                <w:i/>
              </w:rPr>
            </w:pPr>
            <w:r>
              <w:rPr>
                <w:i/>
              </w:rPr>
              <w:t>№</w:t>
            </w:r>
          </w:p>
          <w:p w14:paraId="18187534" w14:textId="52335221" w:rsidR="00E64C8B" w:rsidRDefault="000C3C3F">
            <w:pPr>
              <w:jc w:val="center"/>
              <w:rPr>
                <w:i/>
              </w:rPr>
            </w:pPr>
            <w:r>
              <w:rPr>
                <w:i/>
              </w:rPr>
              <w:t>докумен</w:t>
            </w:r>
            <w:r w:rsidR="00E64C8B">
              <w:rPr>
                <w:i/>
              </w:rPr>
              <w:t>та</w:t>
            </w:r>
          </w:p>
        </w:tc>
        <w:tc>
          <w:tcPr>
            <w:tcW w:w="13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5513E5" w14:textId="77777777" w:rsidR="00E64C8B" w:rsidRDefault="00E64C8B">
            <w:pPr>
              <w:jc w:val="center"/>
              <w:rPr>
                <w:i/>
              </w:rPr>
            </w:pPr>
            <w:r>
              <w:rPr>
                <w:i/>
              </w:rPr>
              <w:t>Входящий</w:t>
            </w:r>
          </w:p>
          <w:p w14:paraId="43E92763" w14:textId="77777777" w:rsidR="00E64C8B" w:rsidRDefault="00E64C8B">
            <w:pPr>
              <w:jc w:val="center"/>
              <w:rPr>
                <w:i/>
              </w:rPr>
            </w:pPr>
            <w:r>
              <w:rPr>
                <w:i/>
              </w:rPr>
              <w:t xml:space="preserve">№ </w:t>
            </w:r>
            <w:proofErr w:type="spellStart"/>
            <w:r>
              <w:rPr>
                <w:i/>
              </w:rPr>
              <w:t>сопрово</w:t>
            </w:r>
            <w:proofErr w:type="spellEnd"/>
            <w:r>
              <w:rPr>
                <w:i/>
              </w:rPr>
              <w:t>-</w:t>
            </w:r>
          </w:p>
          <w:p w14:paraId="6298C9B8" w14:textId="77777777" w:rsidR="00E64C8B" w:rsidRDefault="00E64C8B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дительно</w:t>
            </w:r>
            <w:proofErr w:type="spellEnd"/>
            <w:r>
              <w:rPr>
                <w:i/>
              </w:rPr>
              <w:t>-</w:t>
            </w:r>
            <w:r>
              <w:rPr>
                <w:i/>
              </w:rPr>
              <w:br/>
            </w:r>
            <w:proofErr w:type="spellStart"/>
            <w:r>
              <w:rPr>
                <w:i/>
              </w:rPr>
              <w:t>го</w:t>
            </w:r>
            <w:proofErr w:type="spellEnd"/>
            <w:r>
              <w:rPr>
                <w:i/>
              </w:rPr>
              <w:t xml:space="preserve"> докум.</w:t>
            </w:r>
          </w:p>
          <w:p w14:paraId="1A7F7FFF" w14:textId="77777777" w:rsidR="00E64C8B" w:rsidRDefault="00E64C8B">
            <w:pPr>
              <w:jc w:val="center"/>
              <w:rPr>
                <w:i/>
              </w:rPr>
            </w:pPr>
            <w:r>
              <w:rPr>
                <w:i/>
              </w:rPr>
              <w:t>и дата</w:t>
            </w:r>
          </w:p>
        </w:tc>
        <w:tc>
          <w:tcPr>
            <w:tcW w:w="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85E1F8C" w14:textId="77777777" w:rsidR="00E64C8B" w:rsidRDefault="00E64C8B">
            <w:pPr>
              <w:jc w:val="center"/>
              <w:rPr>
                <w:i/>
              </w:rPr>
            </w:pPr>
            <w:r>
              <w:rPr>
                <w:i/>
              </w:rPr>
              <w:t>Подп.</w:t>
            </w:r>
          </w:p>
        </w:tc>
        <w:tc>
          <w:tcPr>
            <w:tcW w:w="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DED0365" w14:textId="3357661E" w:rsidR="00E64C8B" w:rsidRDefault="000C3C3F">
            <w:pPr>
              <w:jc w:val="center"/>
              <w:rPr>
                <w:i/>
              </w:rPr>
            </w:pPr>
            <w:r>
              <w:rPr>
                <w:i/>
              </w:rPr>
              <w:t>Да</w:t>
            </w:r>
            <w:r w:rsidR="00E64C8B">
              <w:rPr>
                <w:i/>
              </w:rPr>
              <w:t>та</w:t>
            </w:r>
          </w:p>
        </w:tc>
      </w:tr>
      <w:tr w:rsidR="00E64C8B" w14:paraId="2B722E34" w14:textId="77777777" w:rsidTr="00E705FD">
        <w:trPr>
          <w:cantSplit/>
          <w:trHeight w:hRule="exact" w:val="1191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7E370B" w14:textId="77777777" w:rsidR="00E64C8B" w:rsidRDefault="00E64C8B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Изм.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512A326" w14:textId="77777777" w:rsidR="00E64C8B" w:rsidRDefault="00E64C8B">
            <w:pPr>
              <w:jc w:val="center"/>
              <w:rPr>
                <w:i/>
              </w:rPr>
            </w:pPr>
            <w:r>
              <w:rPr>
                <w:i/>
              </w:rPr>
              <w:t>изменен-</w:t>
            </w:r>
          </w:p>
          <w:p w14:paraId="2709AFEA" w14:textId="77777777" w:rsidR="00E64C8B" w:rsidRDefault="00E64C8B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ных</w:t>
            </w:r>
            <w:proofErr w:type="spellEnd"/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9AE65F2" w14:textId="77777777" w:rsidR="00E64C8B" w:rsidRDefault="00E64C8B">
            <w:pPr>
              <w:jc w:val="center"/>
              <w:rPr>
                <w:i/>
              </w:rPr>
            </w:pPr>
            <w:r>
              <w:rPr>
                <w:i/>
              </w:rPr>
              <w:t xml:space="preserve">заменен-    </w:t>
            </w:r>
            <w:proofErr w:type="spellStart"/>
            <w:r>
              <w:rPr>
                <w:i/>
              </w:rPr>
              <w:t>ных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289C8C2" w14:textId="77777777" w:rsidR="00E64C8B" w:rsidRDefault="00E64C8B">
            <w:pPr>
              <w:jc w:val="center"/>
              <w:rPr>
                <w:i/>
              </w:rPr>
            </w:pPr>
            <w:r>
              <w:rPr>
                <w:i/>
              </w:rPr>
              <w:t>новых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AE79E22" w14:textId="77777777" w:rsidR="00E64C8B" w:rsidRDefault="00E64C8B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аннули</w:t>
            </w:r>
            <w:proofErr w:type="spellEnd"/>
            <w:r>
              <w:rPr>
                <w:i/>
              </w:rPr>
              <w:t>-</w:t>
            </w:r>
            <w:r>
              <w:rPr>
                <w:i/>
              </w:rPr>
              <w:br/>
            </w:r>
            <w:proofErr w:type="spellStart"/>
            <w:r>
              <w:rPr>
                <w:i/>
              </w:rPr>
              <w:t>рован</w:t>
            </w:r>
            <w:proofErr w:type="spellEnd"/>
            <w:r>
              <w:rPr>
                <w:i/>
              </w:rPr>
              <w:t>-</w:t>
            </w:r>
            <w:r>
              <w:rPr>
                <w:i/>
              </w:rPr>
              <w:br/>
            </w:r>
            <w:proofErr w:type="spellStart"/>
            <w:r>
              <w:rPr>
                <w:i/>
              </w:rPr>
              <w:t>ных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A484F" w14:textId="77777777" w:rsidR="00E64C8B" w:rsidRDefault="00E64C8B">
            <w:pPr>
              <w:rPr>
                <w:i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4BCE4" w14:textId="77777777" w:rsidR="00E64C8B" w:rsidRDefault="00E64C8B">
            <w:pPr>
              <w:rPr>
                <w:i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F4787" w14:textId="77777777" w:rsidR="00E64C8B" w:rsidRDefault="00E64C8B">
            <w:pPr>
              <w:rPr>
                <w:i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7D193" w14:textId="77777777" w:rsidR="00E64C8B" w:rsidRDefault="00E64C8B">
            <w:pPr>
              <w:rPr>
                <w:i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FAB7A" w14:textId="77777777" w:rsidR="00E64C8B" w:rsidRDefault="00E64C8B">
            <w:pPr>
              <w:rPr>
                <w:i/>
              </w:rPr>
            </w:pPr>
          </w:p>
        </w:tc>
      </w:tr>
      <w:tr w:rsidR="00E64C8B" w14:paraId="7B4B1C01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35449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554BA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0461A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E27D1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A44A2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7CE2D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D473A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23C5C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2696B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2F919" w14:textId="77777777" w:rsidR="00E64C8B" w:rsidRDefault="00E64C8B">
            <w:pPr>
              <w:jc w:val="center"/>
            </w:pPr>
          </w:p>
        </w:tc>
      </w:tr>
      <w:tr w:rsidR="00E64C8B" w14:paraId="699C8B89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E5019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7AC5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98712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F9D87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AEB4E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F011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3A920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BE84D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83DF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F0129" w14:textId="77777777" w:rsidR="00E64C8B" w:rsidRDefault="00E64C8B">
            <w:pPr>
              <w:jc w:val="center"/>
            </w:pPr>
          </w:p>
        </w:tc>
      </w:tr>
      <w:tr w:rsidR="00E64C8B" w14:paraId="5B030776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1FA89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52599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3188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8E4CE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87BC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E30F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86CED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78C96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958DE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31895" w14:textId="77777777" w:rsidR="00E64C8B" w:rsidRDefault="00E64C8B">
            <w:pPr>
              <w:jc w:val="center"/>
            </w:pPr>
          </w:p>
        </w:tc>
      </w:tr>
      <w:tr w:rsidR="00E64C8B" w14:paraId="5A23CFDB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2131C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D975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A57DD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98484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D7D83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50851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03D5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FEB0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69B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FF26A" w14:textId="77777777" w:rsidR="00E64C8B" w:rsidRDefault="00E64C8B">
            <w:pPr>
              <w:jc w:val="center"/>
            </w:pPr>
          </w:p>
        </w:tc>
      </w:tr>
      <w:tr w:rsidR="00E64C8B" w14:paraId="7B3668E8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9EE6F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CE50C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BFD90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4F0F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4D2CE" w14:textId="77777777" w:rsidR="00E64C8B" w:rsidRDefault="00E64C8B">
            <w:pPr>
              <w:pStyle w:val="a4"/>
              <w:tabs>
                <w:tab w:val="left" w:pos="708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194D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F9177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C4AAF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A0E38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02A60" w14:textId="77777777" w:rsidR="00E64C8B" w:rsidRDefault="00E64C8B">
            <w:pPr>
              <w:jc w:val="center"/>
            </w:pPr>
          </w:p>
        </w:tc>
      </w:tr>
      <w:tr w:rsidR="00E64C8B" w14:paraId="7FFE9FAD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389C9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9C774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5621E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1DC7B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454BE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3D2BE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89511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A969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EDAE9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11E93" w14:textId="77777777" w:rsidR="00E64C8B" w:rsidRDefault="00E64C8B">
            <w:pPr>
              <w:jc w:val="center"/>
            </w:pPr>
          </w:p>
        </w:tc>
      </w:tr>
      <w:tr w:rsidR="00E64C8B" w14:paraId="65022A08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0AB7B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735C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97CEB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1DCE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67141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A98C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C3F05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A7084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B5FA8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1727E" w14:textId="77777777" w:rsidR="00E64C8B" w:rsidRDefault="00E64C8B">
            <w:pPr>
              <w:jc w:val="center"/>
            </w:pPr>
          </w:p>
        </w:tc>
      </w:tr>
      <w:tr w:rsidR="00E64C8B" w14:paraId="3B7877A2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36214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665B1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81BA2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8D1A5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F7ED6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18DB1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590C0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EDA3B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0A62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42AA" w14:textId="77777777" w:rsidR="00E64C8B" w:rsidRDefault="00E64C8B">
            <w:pPr>
              <w:jc w:val="center"/>
            </w:pPr>
          </w:p>
        </w:tc>
      </w:tr>
      <w:tr w:rsidR="00E64C8B" w14:paraId="351A8B5C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24FB4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87BAA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D0957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C2D9D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EC62B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502EA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D93B1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7A81F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9774A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23D67" w14:textId="77777777" w:rsidR="00E64C8B" w:rsidRDefault="00E64C8B">
            <w:pPr>
              <w:jc w:val="center"/>
            </w:pPr>
          </w:p>
        </w:tc>
      </w:tr>
      <w:tr w:rsidR="00E64C8B" w14:paraId="3F79462D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11453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58E10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FAD1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DF931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DC1C4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F446F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1340F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70635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5E22B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246F8" w14:textId="77777777" w:rsidR="00E64C8B" w:rsidRDefault="00E64C8B">
            <w:pPr>
              <w:jc w:val="center"/>
            </w:pPr>
          </w:p>
        </w:tc>
      </w:tr>
      <w:tr w:rsidR="00E64C8B" w14:paraId="3118969C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5FB06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BE460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36DB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2C53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51E8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5FE61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CCBEC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7D9CD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B68BD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DD747" w14:textId="77777777" w:rsidR="00E64C8B" w:rsidRDefault="00E64C8B">
            <w:pPr>
              <w:jc w:val="center"/>
            </w:pPr>
          </w:p>
        </w:tc>
      </w:tr>
      <w:tr w:rsidR="00E64C8B" w14:paraId="0E282220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6B405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4D305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0514B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B6210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E0C61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B5C9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3C3F9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0D23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BDD9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0846" w14:textId="77777777" w:rsidR="00E64C8B" w:rsidRDefault="00E64C8B">
            <w:pPr>
              <w:jc w:val="center"/>
            </w:pPr>
          </w:p>
        </w:tc>
      </w:tr>
      <w:tr w:rsidR="00E64C8B" w14:paraId="597F7737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1DE0C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04395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D8112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D767D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7896E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009A5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EB9C2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937DF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12B2C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20390" w14:textId="77777777" w:rsidR="00E64C8B" w:rsidRDefault="00E64C8B">
            <w:pPr>
              <w:jc w:val="center"/>
            </w:pPr>
          </w:p>
        </w:tc>
      </w:tr>
      <w:tr w:rsidR="00E64C8B" w14:paraId="139AF1FB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D52E6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1F3D5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407A5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39E8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84184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61C53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97EE8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6738F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F04B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E41B2" w14:textId="77777777" w:rsidR="00E64C8B" w:rsidRDefault="00E64C8B">
            <w:pPr>
              <w:jc w:val="center"/>
            </w:pPr>
          </w:p>
        </w:tc>
      </w:tr>
      <w:tr w:rsidR="00E64C8B" w14:paraId="50781510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1D305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9406F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99F18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91B1C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1CE45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29C0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567D0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C9830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74C92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13C6E" w14:textId="77777777" w:rsidR="00E64C8B" w:rsidRDefault="00E64C8B">
            <w:pPr>
              <w:jc w:val="center"/>
            </w:pPr>
          </w:p>
        </w:tc>
      </w:tr>
      <w:tr w:rsidR="00E64C8B" w14:paraId="0CA49D1F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CDD22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C1E6B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7CA23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25D56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5DB3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E4B02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0614B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164B8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1C4F3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DA3DF" w14:textId="77777777" w:rsidR="00E64C8B" w:rsidRDefault="00E64C8B">
            <w:pPr>
              <w:jc w:val="center"/>
            </w:pPr>
          </w:p>
        </w:tc>
      </w:tr>
      <w:tr w:rsidR="00E64C8B" w14:paraId="40CAC402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7286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2445E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57AC8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3F9B5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F97A6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9C818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E2640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E1D73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C8117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5807" w14:textId="77777777" w:rsidR="00E64C8B" w:rsidRDefault="00E64C8B">
            <w:pPr>
              <w:jc w:val="center"/>
            </w:pPr>
          </w:p>
        </w:tc>
      </w:tr>
      <w:tr w:rsidR="00E64C8B" w14:paraId="33F90DFE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54CC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7E84F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7DC23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528D2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BCEBD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0952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D4E67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5A76E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CA8E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B67C6" w14:textId="77777777" w:rsidR="00E64C8B" w:rsidRDefault="00E64C8B">
            <w:pPr>
              <w:jc w:val="center"/>
            </w:pPr>
          </w:p>
        </w:tc>
      </w:tr>
      <w:tr w:rsidR="00E64C8B" w14:paraId="6B2A2A05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A94E0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E39C7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B706A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48CA4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44C6A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45A5E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BC84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BCACD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FF2D0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2F552" w14:textId="77777777" w:rsidR="00E64C8B" w:rsidRDefault="00E64C8B">
            <w:pPr>
              <w:jc w:val="center"/>
            </w:pPr>
          </w:p>
        </w:tc>
      </w:tr>
      <w:tr w:rsidR="00E64C8B" w14:paraId="6D43C32C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AFCD9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2F491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D0917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637D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8BBA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025D3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805E3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6C76E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AB71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6D7DB" w14:textId="77777777" w:rsidR="00E64C8B" w:rsidRDefault="00E64C8B">
            <w:pPr>
              <w:jc w:val="center"/>
            </w:pPr>
          </w:p>
        </w:tc>
      </w:tr>
      <w:tr w:rsidR="00E64C8B" w14:paraId="25707FD1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36E49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AD7BD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32BF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8EFE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09CA9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6D8F0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D24FC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0C16D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9190A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24F14" w14:textId="77777777" w:rsidR="00E64C8B" w:rsidRDefault="00E64C8B">
            <w:pPr>
              <w:jc w:val="center"/>
            </w:pPr>
          </w:p>
        </w:tc>
      </w:tr>
      <w:tr w:rsidR="00E64C8B" w14:paraId="577EB643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44EB0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BA701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2AEE0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B953A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8A158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28D8D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D393B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9728F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CC7F7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3DC6" w14:textId="77777777" w:rsidR="00E64C8B" w:rsidRDefault="00E64C8B">
            <w:pPr>
              <w:jc w:val="center"/>
            </w:pPr>
          </w:p>
        </w:tc>
      </w:tr>
      <w:tr w:rsidR="00E64C8B" w14:paraId="1190818F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30062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2737C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54B9E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2B1A2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56767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C7BD6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79B08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35706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E6835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89BB" w14:textId="77777777" w:rsidR="00E64C8B" w:rsidRDefault="00E64C8B">
            <w:pPr>
              <w:jc w:val="center"/>
            </w:pPr>
          </w:p>
        </w:tc>
      </w:tr>
      <w:tr w:rsidR="00E64C8B" w14:paraId="4A9110A6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70E62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FB1B9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1E43E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DF6CB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17C2D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58730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02929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7D2E0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1B212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1616" w14:textId="77777777" w:rsidR="00E64C8B" w:rsidRDefault="00E64C8B">
            <w:pPr>
              <w:jc w:val="center"/>
            </w:pPr>
          </w:p>
        </w:tc>
      </w:tr>
      <w:tr w:rsidR="00E64C8B" w14:paraId="64692EEA" w14:textId="77777777" w:rsidTr="00E64C8B">
        <w:trPr>
          <w:trHeight w:val="454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89529" w14:textId="77777777" w:rsidR="00E64C8B" w:rsidRDefault="00E64C8B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F0C1B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022DA" w14:textId="77777777" w:rsidR="00E64C8B" w:rsidRDefault="00E64C8B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E422" w14:textId="77777777" w:rsidR="00E64C8B" w:rsidRDefault="00E64C8B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DA527" w14:textId="77777777" w:rsidR="00E64C8B" w:rsidRDefault="00E64C8B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57082" w14:textId="77777777" w:rsidR="00E64C8B" w:rsidRDefault="00E64C8B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9EC91" w14:textId="77777777" w:rsidR="00E64C8B" w:rsidRDefault="00E64C8B">
            <w:pPr>
              <w:jc w:val="center"/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3924" w14:textId="77777777" w:rsidR="00E64C8B" w:rsidRDefault="00E64C8B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D1FA" w14:textId="77777777" w:rsidR="00E64C8B" w:rsidRDefault="00E64C8B">
            <w:pPr>
              <w:jc w:val="center"/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D2AA2" w14:textId="77777777" w:rsidR="00E64C8B" w:rsidRDefault="00E64C8B">
            <w:pPr>
              <w:jc w:val="center"/>
            </w:pPr>
          </w:p>
        </w:tc>
      </w:tr>
    </w:tbl>
    <w:p w14:paraId="472034F6" w14:textId="5924F161" w:rsidR="00DA725D" w:rsidRPr="00A358EC" w:rsidRDefault="00DA725D" w:rsidP="00CD214D">
      <w:pPr>
        <w:pStyle w:val="af4"/>
        <w:spacing w:line="360" w:lineRule="auto"/>
        <w:rPr>
          <w:lang w:val="en-US"/>
        </w:rPr>
      </w:pPr>
    </w:p>
    <w:sectPr w:rsidR="00DA725D" w:rsidRPr="00A358EC" w:rsidSect="00233032">
      <w:footerReference w:type="defaul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C131DC" w14:textId="77777777" w:rsidR="00E54263" w:rsidRDefault="00E54263">
      <w:r>
        <w:separator/>
      </w:r>
    </w:p>
  </w:endnote>
  <w:endnote w:type="continuationSeparator" w:id="0">
    <w:p w14:paraId="2A2F684B" w14:textId="77777777" w:rsidR="00E54263" w:rsidRDefault="00E54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D09EB6" w14:textId="77777777" w:rsidR="00041CBD" w:rsidRDefault="00041CBD">
    <w:pPr>
      <w:pStyle w:val="a7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8654E96" w14:textId="77777777" w:rsidR="00041CBD" w:rsidRDefault="00041CBD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1134"/>
      <w:gridCol w:w="2185"/>
    </w:tblGrid>
    <w:tr w:rsidR="00041CBD" w14:paraId="006CEFFB" w14:textId="77777777" w:rsidTr="00D14320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1ADDB7C9" w14:textId="77777777" w:rsidR="00041CBD" w:rsidRDefault="00041CBD" w:rsidP="00D14320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6E051B1" w14:textId="77777777" w:rsidR="00041CBD" w:rsidRPr="00CB12D1" w:rsidRDefault="00041CBD" w:rsidP="00D14320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6AAD9F4" w14:textId="77777777" w:rsidR="00041CBD" w:rsidRPr="00CB12D1" w:rsidRDefault="00041CBD" w:rsidP="00D14320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037839A4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3647ED72" w14:textId="23425FFA" w:rsidR="00041CBD" w:rsidRDefault="00041CBD" w:rsidP="00D14320">
          <w:pPr>
            <w:pStyle w:val="a7"/>
            <w:jc w:val="center"/>
            <w:rPr>
              <w:bCs/>
              <w:szCs w:val="28"/>
            </w:rPr>
          </w:pPr>
        </w:p>
      </w:tc>
    </w:tr>
    <w:tr w:rsidR="00041CBD" w14:paraId="1BE403FB" w14:textId="77777777" w:rsidTr="00D14320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E3F212F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6E90057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3BEB6CA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36772B2A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2185" w:type="dxa"/>
          <w:vMerge/>
          <w:tcBorders>
            <w:left w:val="nil"/>
            <w:bottom w:val="nil"/>
            <w:right w:val="nil"/>
          </w:tcBorders>
        </w:tcPr>
        <w:p w14:paraId="14BFC48D" w14:textId="77777777" w:rsidR="00041CBD" w:rsidRDefault="00041CBD" w:rsidP="00D14320">
          <w:pPr>
            <w:pStyle w:val="a7"/>
            <w:rPr>
              <w:bCs/>
              <w:szCs w:val="28"/>
            </w:rPr>
          </w:pPr>
        </w:p>
      </w:tc>
    </w:tr>
  </w:tbl>
  <w:p w14:paraId="0C96C96C" w14:textId="77777777" w:rsidR="00041CBD" w:rsidRDefault="00041CBD" w:rsidP="00D14320">
    <w:pPr>
      <w:pStyle w:val="a7"/>
      <w:spacing w:line="20" w:lineRule="exac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94FB9" w14:textId="0E3C9CD2" w:rsidR="00041CBD" w:rsidRDefault="00041CBD" w:rsidP="00D14320">
    <w:pPr>
      <w:pStyle w:val="a7"/>
      <w:jc w:val="center"/>
      <w:rPr>
        <w:bCs/>
        <w:sz w:val="28"/>
        <w:szCs w:val="28"/>
      </w:rPr>
    </w:pPr>
    <w:r>
      <w:rPr>
        <w:bCs/>
        <w:sz w:val="28"/>
        <w:szCs w:val="28"/>
      </w:rPr>
      <w:t>202__</w:t>
    </w:r>
  </w:p>
  <w:p w14:paraId="59C79ACB" w14:textId="77777777" w:rsidR="00041CBD" w:rsidRDefault="00041CBD" w:rsidP="00D14320">
    <w:pPr>
      <w:pStyle w:val="a7"/>
      <w:jc w:val="center"/>
      <w:rPr>
        <w:bCs/>
        <w:sz w:val="28"/>
        <w:szCs w:val="28"/>
      </w:rPr>
    </w:pPr>
  </w:p>
  <w:tbl>
    <w:tblPr>
      <w:tblStyle w:val="aff"/>
      <w:tblW w:w="6941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1134"/>
      <w:gridCol w:w="1556"/>
    </w:tblGrid>
    <w:tr w:rsidR="00041CBD" w14:paraId="735D71A9" w14:textId="77777777" w:rsidTr="00B821F4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05F665F" w14:textId="77777777" w:rsidR="00041CBD" w:rsidRDefault="00041CBD" w:rsidP="00D14320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6E6EBC7" w14:textId="77777777" w:rsidR="00041CBD" w:rsidRPr="00CB12D1" w:rsidRDefault="00041CBD" w:rsidP="00D14320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3F02402" w14:textId="77777777" w:rsidR="00041CBD" w:rsidRPr="00CB12D1" w:rsidRDefault="00041CBD" w:rsidP="00D14320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6EA24C79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556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635C9F70" w14:textId="77777777" w:rsidR="00041CBD" w:rsidRDefault="00041CBD" w:rsidP="00D14320">
          <w:pPr>
            <w:pStyle w:val="a7"/>
            <w:jc w:val="center"/>
            <w:rPr>
              <w:bCs/>
              <w:szCs w:val="28"/>
            </w:rPr>
          </w:pPr>
          <w:r w:rsidRPr="00F107F0">
            <w:rPr>
              <w:bCs/>
              <w:sz w:val="28"/>
              <w:szCs w:val="28"/>
            </w:rPr>
            <w:t>Литера</w:t>
          </w:r>
        </w:p>
      </w:tc>
    </w:tr>
    <w:tr w:rsidR="00041CBD" w14:paraId="08B43B74" w14:textId="77777777" w:rsidTr="00B821F4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2DE68C3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965F129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6E17016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3195CCB1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556" w:type="dxa"/>
          <w:vMerge/>
          <w:tcBorders>
            <w:left w:val="nil"/>
            <w:bottom w:val="nil"/>
            <w:right w:val="nil"/>
          </w:tcBorders>
        </w:tcPr>
        <w:p w14:paraId="5ADA6DD4" w14:textId="77777777" w:rsidR="00041CBD" w:rsidRDefault="00041CBD" w:rsidP="00D14320">
          <w:pPr>
            <w:pStyle w:val="a7"/>
            <w:rPr>
              <w:bCs/>
              <w:szCs w:val="28"/>
            </w:rPr>
          </w:pPr>
        </w:p>
      </w:tc>
    </w:tr>
  </w:tbl>
  <w:p w14:paraId="03E633D8" w14:textId="021D9DBF" w:rsidR="00041CBD" w:rsidRPr="001D1021" w:rsidRDefault="00041CBD" w:rsidP="00D14320">
    <w:pPr>
      <w:pStyle w:val="a7"/>
      <w:spacing w:line="20" w:lineRule="exact"/>
      <w:jc w:val="center"/>
      <w:rPr>
        <w:bCs/>
        <w:sz w:val="28"/>
        <w:szCs w:val="28"/>
      </w:rPr>
    </w:pPr>
    <w:r>
      <w:rPr>
        <w:bCs/>
        <w:sz w:val="28"/>
        <w:szCs w:val="28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18C2A2" w14:textId="433D10A6" w:rsidR="00041CBD" w:rsidRPr="00AB2CBF" w:rsidRDefault="00041CBD">
    <w:pPr>
      <w:pStyle w:val="a7"/>
      <w:jc w:val="center"/>
      <w:rPr>
        <w:b/>
        <w:bCs/>
        <w:sz w:val="32"/>
        <w:szCs w:val="32"/>
      </w:rPr>
    </w:pPr>
    <w:r>
      <w:rPr>
        <w:b/>
        <w:bCs/>
        <w:noProof/>
        <w:sz w:val="36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395E158" wp14:editId="5D715E15">
              <wp:simplePos x="0" y="0"/>
              <wp:positionH relativeFrom="column">
                <wp:posOffset>-247650</wp:posOffset>
              </wp:positionH>
              <wp:positionV relativeFrom="paragraph">
                <wp:posOffset>-732155</wp:posOffset>
              </wp:positionV>
              <wp:extent cx="431800" cy="5241290"/>
              <wp:effectExtent l="0" t="0" r="25400" b="35560"/>
              <wp:wrapNone/>
              <wp:docPr id="1" name="Page_ 1_Grop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1290"/>
                        <a:chOff x="397" y="8323"/>
                        <a:chExt cx="680" cy="8254"/>
                      </a:xfrm>
                    </wpg:grpSpPr>
                    <wps:wsp>
                      <wps:cNvPr id="2" name="Page_ 1_B1"/>
                      <wps:cNvCnPr/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Page_ 1_B2"/>
                      <wps:cNvCnPr/>
                      <wps:spPr bwMode="auto">
                        <a:xfrm>
                          <a:off x="397" y="833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Page_ 1_B3"/>
                      <wps:cNvCnPr/>
                      <wps:spPr bwMode="auto">
                        <a:xfrm>
                          <a:off x="397" y="1655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Page_ 1_B4"/>
                      <wps:cNvCnPr/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Page_ 1_B5"/>
                      <wps:cNvCnPr/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Page_ 1_B6"/>
                      <wps:cNvCnPr/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Page_ 1_B7"/>
                      <wps:cNvCnPr/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Page_ 1_B8"/>
                      <wps:cNvCnPr/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Page_ 1_B9"/>
                      <wps:cNvCnPr/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Page_ 1_NB1"/>
                      <wps:cNvSpPr txBox="1">
                        <a:spLocks noChangeArrowheads="1"/>
                      </wps:cNvSpPr>
                      <wps:spPr bwMode="auto">
                        <a:xfrm>
                          <a:off x="397" y="15137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6338E2" w14:textId="77777777" w:rsidR="00041CBD" w:rsidRPr="003D5F5D" w:rsidRDefault="00041CBD" w:rsidP="00FD0AB8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Инв. № подл</w:t>
                            </w:r>
                            <w:r w:rsidRPr="003D5F5D">
                              <w:rPr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12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153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AE1BF1" w14:textId="77777777" w:rsidR="00041CBD" w:rsidRPr="003D5F5D" w:rsidRDefault="00041CBD" w:rsidP="00FD0AB8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13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67ABA8" w14:textId="77777777" w:rsidR="00041CBD" w:rsidRPr="003D5F5D" w:rsidRDefault="00041CBD" w:rsidP="00FD0AB8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Взам</w:t>
                            </w:r>
                            <w:proofErr w:type="spellEnd"/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14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B8B5F" w14:textId="77777777" w:rsidR="00041CBD" w:rsidRPr="003D5F5D" w:rsidRDefault="00041CBD" w:rsidP="00FD0AB8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 xml:space="preserve">Инв. № </w:t>
                            </w:r>
                            <w:proofErr w:type="spellStart"/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дубл</w:t>
                            </w:r>
                            <w:proofErr w:type="spellEnd"/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15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54C03C" w14:textId="77777777" w:rsidR="00041CBD" w:rsidRPr="003D5F5D" w:rsidRDefault="00041CBD" w:rsidP="00FD0AB8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3D5F5D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95E158" id="Page_ 1_GropS" o:spid="_x0000_s1041" style="position:absolute;left:0;text-align:left;margin-left:-19.5pt;margin-top:-57.65pt;width:34pt;height:412.7pt;z-index:-25165107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">
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j+LwgAAANoAAAAPAAAAZHJzL2Rvd25yZXYueG1sRI/dagIx&#10;FITvC75DOIJ3NauF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Buaj+LwgAAANoAAAAPAAAA&#10;AAAAAAAAAAAAAAcCAABkcnMvZG93bnJldi54bWxQSwUGAAAAAAMAAwC3AAAA9gIAAAAA&#10;" strokeweight="1pt"/>
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6f/wgAAANoAAAAPAAAAZHJzL2Rvd25yZXYueG1sRI/dagIx&#10;FITvC75DOIJ3NauU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Dhg6f/wgAAANoAAAAPAAAA&#10;AAAAAAAAAAAAAAcCAABkcnMvZG93bnJldi54bWxQSwUGAAAAAAMAAwC3AAAA9gIAAAAA&#10;" strokeweight="1pt"/>
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JkwgAAANoAAAAPAAAAZHJzL2Rvd25yZXYueG1sRI/dagIx&#10;FITvC75DOIJ3NavQ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COzwJkwgAAANoAAAAPAAAA&#10;AAAAAAAAAAAAAAcCAABkcnMvZG93bnJldi54bWxQSwUGAAAAAAMAAwC3AAAA9gIAAAAA&#10;" strokeweight="1pt"/>
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" strokeweight="1pt"/>
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strokeweight="1pt"/>
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" filled="f" stroked="f" strokeweight="1pt">
                <v:textbox style="layout-flow:vertical;mso-layout-flow-alt:bottom-to-top" inset="1pt,2pt,0,0">
                  <w:txbxContent>
                    <w:p w14:paraId="7F6338E2" w14:textId="77777777" w:rsidR="00041CBD" w:rsidRPr="003D5F5D" w:rsidRDefault="00041CBD" w:rsidP="00FD0AB8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Инв. № подл</w:t>
                      </w:r>
                      <w:r w:rsidRPr="003D5F5D">
                        <w:rPr>
                          <w:b/>
                          <w:bCs/>
                          <w:i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" filled="f" stroked="f" strokeweight="1pt">
                <v:textbox style="layout-flow:vertical;mso-layout-flow-alt:bottom-to-top" inset="1pt,4pt,0,0">
                  <w:txbxContent>
                    <w:p w14:paraId="7DAE1BF1" w14:textId="77777777" w:rsidR="00041CBD" w:rsidRPr="003D5F5D" w:rsidRDefault="00041CBD" w:rsidP="00FD0AB8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Подпись и дата</w:t>
                      </w:r>
                    </w:p>
                  </w:txbxContent>
                </v:textbox>
              </v:shape>
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" filled="f" stroked="f" strokeweight="1pt">
                <v:textbox style="layout-flow:vertical;mso-layout-flow-alt:bottom-to-top" inset="1pt,4pt,0,0">
                  <w:txbxContent>
                    <w:p w14:paraId="2167ABA8" w14:textId="77777777" w:rsidR="00041CBD" w:rsidRPr="003D5F5D" w:rsidRDefault="00041CBD" w:rsidP="00FD0AB8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proofErr w:type="spellStart"/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Взам</w:t>
                      </w:r>
                      <w:proofErr w:type="spellEnd"/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. инв. №</w:t>
                      </w:r>
                    </w:p>
                  </w:txbxContent>
                </v:textbox>
              </v:shape>
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" filled="f" stroked="f" strokeweight="1pt">
                <v:textbox style="layout-flow:vertical;mso-layout-flow-alt:bottom-to-top" inset="1pt,3pt,0,0">
                  <w:txbxContent>
                    <w:p w14:paraId="702B8B5F" w14:textId="77777777" w:rsidR="00041CBD" w:rsidRPr="003D5F5D" w:rsidRDefault="00041CBD" w:rsidP="00FD0AB8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 xml:space="preserve">Инв. № </w:t>
                      </w:r>
                      <w:proofErr w:type="spellStart"/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дубл</w:t>
                      </w:r>
                      <w:proofErr w:type="spellEnd"/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" filled="f" stroked="f" strokeweight="1pt">
                <v:textbox style="layout-flow:vertical;mso-layout-flow-alt:bottom-to-top" inset="1pt,4pt,0,0">
                  <w:txbxContent>
                    <w:p w14:paraId="6754C03C" w14:textId="77777777" w:rsidR="00041CBD" w:rsidRPr="003D5F5D" w:rsidRDefault="00041CBD" w:rsidP="00FD0AB8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3D5F5D">
                        <w:rPr>
                          <w:bCs/>
                          <w:i/>
                          <w:sz w:val="20"/>
                          <w:szCs w:val="20"/>
                        </w:rPr>
                        <w:t>Подпись и дата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C16FED">
      <w:rPr>
        <w:b/>
        <w:sz w:val="32"/>
        <w:szCs w:val="32"/>
      </w:rPr>
      <w:t>Л</w:t>
    </w:r>
    <w:r w:rsidRPr="00AB2CBF">
      <w:rPr>
        <w:b/>
        <w:bCs/>
        <w:sz w:val="32"/>
        <w:szCs w:val="32"/>
      </w:rPr>
      <w:t xml:space="preserve">истов </w:t>
    </w:r>
    <w:r w:rsidRPr="00FA64D2">
      <w:rPr>
        <w:b/>
        <w:sz w:val="32"/>
        <w:szCs w:val="32"/>
      </w:rPr>
      <w:fldChar w:fldCharType="begin"/>
    </w:r>
    <w:r w:rsidRPr="00FA64D2">
      <w:rPr>
        <w:b/>
        <w:sz w:val="32"/>
        <w:szCs w:val="32"/>
      </w:rPr>
      <w:instrText xml:space="preserve"> = </w:instrText>
    </w:r>
    <w:r w:rsidRPr="00FA64D2">
      <w:rPr>
        <w:b/>
        <w:sz w:val="32"/>
        <w:szCs w:val="32"/>
      </w:rPr>
      <w:fldChar w:fldCharType="begin"/>
    </w:r>
    <w:r w:rsidRPr="00FA64D2">
      <w:rPr>
        <w:b/>
        <w:sz w:val="32"/>
        <w:szCs w:val="32"/>
      </w:rPr>
      <w:instrText xml:space="preserve"> NUMPAGES  \* MERGEFORMAT </w:instrText>
    </w:r>
    <w:r w:rsidRPr="00FA64D2">
      <w:rPr>
        <w:b/>
        <w:sz w:val="32"/>
        <w:szCs w:val="32"/>
      </w:rPr>
      <w:fldChar w:fldCharType="separate"/>
    </w:r>
    <w:r w:rsidR="00E705FD">
      <w:rPr>
        <w:b/>
        <w:noProof/>
        <w:sz w:val="32"/>
        <w:szCs w:val="32"/>
      </w:rPr>
      <w:instrText>11</w:instrText>
    </w:r>
    <w:r w:rsidRPr="00FA64D2">
      <w:rPr>
        <w:b/>
        <w:sz w:val="32"/>
        <w:szCs w:val="32"/>
      </w:rPr>
      <w:fldChar w:fldCharType="end"/>
    </w:r>
    <w:r w:rsidRPr="00FA64D2">
      <w:rPr>
        <w:b/>
        <w:sz w:val="32"/>
        <w:szCs w:val="32"/>
      </w:rPr>
      <w:instrText xml:space="preserve">-2 \* MERGEFORMAT </w:instrText>
    </w:r>
    <w:r w:rsidRPr="00FA64D2">
      <w:rPr>
        <w:b/>
        <w:sz w:val="32"/>
        <w:szCs w:val="32"/>
      </w:rPr>
      <w:fldChar w:fldCharType="separate"/>
    </w:r>
    <w:r w:rsidR="00E705FD">
      <w:rPr>
        <w:b/>
        <w:noProof/>
        <w:sz w:val="32"/>
        <w:szCs w:val="32"/>
      </w:rPr>
      <w:t>9</w:t>
    </w:r>
    <w:r w:rsidRPr="00FA64D2">
      <w:rPr>
        <w:b/>
        <w:sz w:val="32"/>
        <w:szCs w:val="32"/>
      </w:rPr>
      <w:fldChar w:fldCharType="end"/>
    </w:r>
  </w:p>
  <w:p w14:paraId="67EF85DC" w14:textId="00FBEAE4" w:rsidR="00041CBD" w:rsidRDefault="00041CBD">
    <w:pPr>
      <w:pStyle w:val="a7"/>
      <w:jc w:val="center"/>
      <w:rPr>
        <w:b/>
        <w:bCs/>
        <w:sz w:val="28"/>
        <w:szCs w:val="28"/>
      </w:rPr>
    </w:pPr>
  </w:p>
  <w:p w14:paraId="1E1FA8BA" w14:textId="286F77AE" w:rsidR="00041CBD" w:rsidRDefault="00041CBD">
    <w:pPr>
      <w:pStyle w:val="a7"/>
      <w:jc w:val="center"/>
      <w:rPr>
        <w:b/>
        <w:bCs/>
        <w:sz w:val="28"/>
        <w:szCs w:val="28"/>
      </w:rPr>
    </w:pPr>
  </w:p>
  <w:p w14:paraId="67D0E312" w14:textId="77777777" w:rsidR="00041CBD" w:rsidRDefault="00041CBD">
    <w:pPr>
      <w:pStyle w:val="a7"/>
      <w:jc w:val="center"/>
      <w:rPr>
        <w:b/>
        <w:bCs/>
        <w:sz w:val="28"/>
        <w:szCs w:val="28"/>
      </w:rPr>
    </w:pPr>
  </w:p>
  <w:p w14:paraId="6AEF2DED" w14:textId="6472C95D" w:rsidR="00041CBD" w:rsidRDefault="00041CBD">
    <w:pPr>
      <w:pStyle w:val="a7"/>
      <w:jc w:val="center"/>
      <w:rPr>
        <w:b/>
        <w:bCs/>
        <w:sz w:val="28"/>
        <w:szCs w:val="28"/>
      </w:rPr>
    </w:pPr>
  </w:p>
  <w:p w14:paraId="74C1C83E" w14:textId="2C9BBE9C" w:rsidR="00041CBD" w:rsidRDefault="00041CBD">
    <w:pPr>
      <w:pStyle w:val="a7"/>
      <w:jc w:val="center"/>
      <w:rPr>
        <w:b/>
        <w:bCs/>
        <w:sz w:val="28"/>
        <w:szCs w:val="28"/>
      </w:rPr>
    </w:pPr>
  </w:p>
  <w:p w14:paraId="492BE922" w14:textId="77777777" w:rsidR="00041CBD" w:rsidRDefault="00041CBD">
    <w:pPr>
      <w:pStyle w:val="a7"/>
      <w:jc w:val="center"/>
      <w:rPr>
        <w:b/>
        <w:bCs/>
        <w:sz w:val="28"/>
        <w:szCs w:val="28"/>
      </w:rPr>
    </w:pPr>
  </w:p>
  <w:p w14:paraId="349BABDF" w14:textId="27F1419B" w:rsidR="00041CBD" w:rsidRDefault="00041CBD">
    <w:pPr>
      <w:pStyle w:val="a7"/>
      <w:jc w:val="center"/>
      <w:rPr>
        <w:b/>
        <w:bCs/>
        <w:sz w:val="28"/>
        <w:szCs w:val="28"/>
      </w:rPr>
    </w:pPr>
  </w:p>
  <w:p w14:paraId="16FD0B8C" w14:textId="77777777" w:rsidR="00041CBD" w:rsidRDefault="00041CBD">
    <w:pPr>
      <w:pStyle w:val="a7"/>
      <w:jc w:val="center"/>
      <w:rPr>
        <w:b/>
        <w:bCs/>
        <w:sz w:val="28"/>
        <w:szCs w:val="28"/>
      </w:rPr>
    </w:pPr>
  </w:p>
  <w:p w14:paraId="04B0C6AA" w14:textId="4A709FE8" w:rsidR="00041CBD" w:rsidRPr="002836D3" w:rsidRDefault="00041CBD">
    <w:pPr>
      <w:pStyle w:val="a7"/>
      <w:jc w:val="cent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`</w:t>
    </w:r>
  </w:p>
  <w:p w14:paraId="0CC22235" w14:textId="5774EA74" w:rsidR="00041CBD" w:rsidRDefault="00041CBD">
    <w:pPr>
      <w:pStyle w:val="a7"/>
      <w:jc w:val="center"/>
      <w:rPr>
        <w:b/>
        <w:bCs/>
        <w:sz w:val="28"/>
        <w:szCs w:val="28"/>
      </w:rPr>
    </w:pPr>
  </w:p>
  <w:p w14:paraId="0EA6F272" w14:textId="77777777" w:rsidR="00041CBD" w:rsidRDefault="00041CBD" w:rsidP="00A457CA">
    <w:pPr>
      <w:pStyle w:val="a7"/>
      <w:tabs>
        <w:tab w:val="clear" w:pos="9355"/>
        <w:tab w:val="left" w:pos="4956"/>
      </w:tabs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</w:p>
  <w:p w14:paraId="35AFB2D1" w14:textId="77777777" w:rsidR="00041CBD" w:rsidRDefault="00041CBD">
    <w:pPr>
      <w:pStyle w:val="a7"/>
      <w:jc w:val="center"/>
      <w:rPr>
        <w:b/>
        <w:bCs/>
        <w:sz w:val="28"/>
        <w:szCs w:val="28"/>
      </w:rPr>
    </w:pPr>
  </w:p>
  <w:p w14:paraId="306BC6A1" w14:textId="5650A25A" w:rsidR="00041CBD" w:rsidRDefault="00041CBD">
    <w:pPr>
      <w:pStyle w:val="a7"/>
      <w:jc w:val="center"/>
      <w:rPr>
        <w:b/>
        <w:bCs/>
        <w:sz w:val="28"/>
        <w:szCs w:val="28"/>
      </w:rPr>
    </w:pPr>
  </w:p>
  <w:p w14:paraId="31AFEC00" w14:textId="77777777" w:rsidR="00041CBD" w:rsidRDefault="00041CBD">
    <w:pPr>
      <w:pStyle w:val="a7"/>
      <w:jc w:val="center"/>
      <w:rPr>
        <w:b/>
        <w:bCs/>
        <w:sz w:val="28"/>
        <w:szCs w:val="28"/>
      </w:rPr>
    </w:pPr>
  </w:p>
  <w:p w14:paraId="44FD89DA" w14:textId="77777777" w:rsidR="00041CBD" w:rsidRDefault="00041CBD">
    <w:pPr>
      <w:pStyle w:val="a7"/>
      <w:jc w:val="center"/>
      <w:rPr>
        <w:b/>
        <w:bCs/>
        <w:sz w:val="28"/>
        <w:szCs w:val="28"/>
      </w:rPr>
    </w:pPr>
  </w:p>
  <w:p w14:paraId="4D9E3F78" w14:textId="101CD071" w:rsidR="00041CBD" w:rsidRDefault="00041CBD">
    <w:pPr>
      <w:pStyle w:val="a7"/>
      <w:jc w:val="center"/>
      <w:rPr>
        <w:b/>
        <w:bCs/>
        <w:sz w:val="28"/>
        <w:szCs w:val="28"/>
      </w:rPr>
    </w:pPr>
  </w:p>
  <w:p w14:paraId="4AF5BF2D" w14:textId="77777777" w:rsidR="00041CBD" w:rsidRDefault="00041CBD">
    <w:pPr>
      <w:pStyle w:val="a7"/>
      <w:jc w:val="center"/>
      <w:rPr>
        <w:b/>
        <w:bCs/>
        <w:sz w:val="28"/>
        <w:szCs w:val="28"/>
      </w:rPr>
    </w:pPr>
  </w:p>
  <w:p w14:paraId="6CA89E9B" w14:textId="2ABD501B" w:rsidR="00041CBD" w:rsidRDefault="00041CBD" w:rsidP="00D14320">
    <w:pPr>
      <w:pStyle w:val="a7"/>
      <w:jc w:val="center"/>
      <w:rPr>
        <w:bCs/>
        <w:sz w:val="28"/>
        <w:szCs w:val="28"/>
      </w:rPr>
    </w:pPr>
    <w:r>
      <w:rPr>
        <w:bCs/>
        <w:sz w:val="28"/>
        <w:szCs w:val="28"/>
      </w:rPr>
      <w:t>202__</w:t>
    </w:r>
  </w:p>
  <w:p w14:paraId="41FAB395" w14:textId="77777777" w:rsidR="00041CBD" w:rsidRDefault="00041CBD" w:rsidP="00D14320">
    <w:pPr>
      <w:pStyle w:val="a7"/>
      <w:jc w:val="center"/>
      <w:rPr>
        <w:bCs/>
        <w:sz w:val="28"/>
        <w:szCs w:val="28"/>
      </w:rPr>
    </w:pPr>
  </w:p>
  <w:tbl>
    <w:tblPr>
      <w:tblStyle w:val="aff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1134"/>
      <w:gridCol w:w="2185"/>
    </w:tblGrid>
    <w:tr w:rsidR="00041CBD" w14:paraId="0EF99590" w14:textId="77777777" w:rsidTr="00D14320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E7ABABB" w14:textId="77777777" w:rsidR="00041CBD" w:rsidRDefault="00041CBD" w:rsidP="00D14320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55A6436" w14:textId="77777777" w:rsidR="00041CBD" w:rsidRPr="00CB12D1" w:rsidRDefault="00041CBD" w:rsidP="00D14320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7C34202" w14:textId="77777777" w:rsidR="00041CBD" w:rsidRPr="00CB12D1" w:rsidRDefault="00041CBD" w:rsidP="00D14320">
          <w:pPr>
            <w:pStyle w:val="a7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48C83120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43116FC4" w14:textId="77777777" w:rsidR="00041CBD" w:rsidRDefault="00041CBD" w:rsidP="00D14320">
          <w:pPr>
            <w:pStyle w:val="a7"/>
            <w:jc w:val="center"/>
            <w:rPr>
              <w:bCs/>
              <w:szCs w:val="28"/>
            </w:rPr>
          </w:pPr>
          <w:r w:rsidRPr="00F107F0">
            <w:rPr>
              <w:bCs/>
              <w:sz w:val="28"/>
              <w:szCs w:val="28"/>
            </w:rPr>
            <w:t>Литера</w:t>
          </w:r>
        </w:p>
      </w:tc>
    </w:tr>
    <w:tr w:rsidR="00041CBD" w14:paraId="78FCF8EF" w14:textId="77777777" w:rsidTr="00D14320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17EB633F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C4B28A0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A625991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1A12E88B" w14:textId="77777777" w:rsidR="00041CBD" w:rsidRDefault="00041CBD" w:rsidP="00D14320">
          <w:pPr>
            <w:pStyle w:val="a7"/>
            <w:jc w:val="right"/>
            <w:rPr>
              <w:bCs/>
              <w:szCs w:val="28"/>
            </w:rPr>
          </w:pPr>
        </w:p>
      </w:tc>
      <w:tc>
        <w:tcPr>
          <w:tcW w:w="2185" w:type="dxa"/>
          <w:vMerge/>
          <w:tcBorders>
            <w:left w:val="nil"/>
            <w:bottom w:val="nil"/>
            <w:right w:val="nil"/>
          </w:tcBorders>
        </w:tcPr>
        <w:p w14:paraId="626FE04E" w14:textId="77777777" w:rsidR="00041CBD" w:rsidRDefault="00041CBD" w:rsidP="00D14320">
          <w:pPr>
            <w:pStyle w:val="a7"/>
            <w:rPr>
              <w:bCs/>
              <w:szCs w:val="28"/>
            </w:rPr>
          </w:pPr>
        </w:p>
      </w:tc>
    </w:tr>
  </w:tbl>
  <w:p w14:paraId="247E8930" w14:textId="176DDC49" w:rsidR="00041CBD" w:rsidRPr="007C732C" w:rsidRDefault="00041CBD" w:rsidP="00D14320">
    <w:pPr>
      <w:pStyle w:val="a7"/>
      <w:spacing w:line="20" w:lineRule="exact"/>
      <w:jc w:val="center"/>
      <w:rPr>
        <w:bCs/>
        <w:sz w:val="28"/>
        <w:szCs w:val="28"/>
      </w:rPr>
    </w:pPr>
    <w:r>
      <w:rPr>
        <w:bCs/>
        <w:sz w:val="28"/>
        <w:szCs w:val="28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E912E9" w14:textId="77777777" w:rsidR="00041CBD" w:rsidRDefault="00041CBD" w:rsidP="00D14320">
    <w:pPr>
      <w:pStyle w:val="a7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2DAA81" w14:textId="77777777" w:rsidR="00E54263" w:rsidRDefault="00E54263">
      <w:r>
        <w:separator/>
      </w:r>
    </w:p>
  </w:footnote>
  <w:footnote w:type="continuationSeparator" w:id="0">
    <w:p w14:paraId="63C1CC55" w14:textId="77777777" w:rsidR="00E54263" w:rsidRDefault="00E54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CACB9" w14:textId="77777777" w:rsidR="00041CBD" w:rsidRDefault="00041CBD">
    <w:pPr>
      <w:pStyle w:val="a4"/>
      <w:jc w:val="center"/>
      <w:rPr>
        <w:bCs/>
        <w:sz w:val="28"/>
        <w:szCs w:val="28"/>
      </w:rPr>
    </w:pPr>
    <w:r>
      <w:rPr>
        <w:bCs/>
        <w:sz w:val="28"/>
        <w:szCs w:val="28"/>
      </w:rPr>
      <w:t>2</w:t>
    </w:r>
  </w:p>
  <w:p w14:paraId="054B0622" w14:textId="0800B694" w:rsidR="00041CBD" w:rsidRPr="00FA64D2" w:rsidRDefault="00041CBD" w:rsidP="00FA64D2">
    <w:pPr>
      <w:jc w:val="center"/>
    </w:pPr>
    <w:r>
      <w:rPr>
        <w:bCs/>
        <w:sz w:val="28"/>
        <w:szCs w:val="28"/>
      </w:rPr>
      <w:t>Обозначение ЛУ</w:t>
    </w:r>
  </w:p>
  <w:p w14:paraId="2A37006C" w14:textId="77777777" w:rsidR="00041CBD" w:rsidRPr="00FA64D2" w:rsidRDefault="00041CBD">
    <w:pPr>
      <w:pStyle w:val="a4"/>
      <w:jc w:val="center"/>
      <w:rPr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05058A" w14:textId="389FF4B1" w:rsidR="00041CBD" w:rsidRDefault="00041CBD">
    <w:pPr>
      <w:pStyle w:val="a4"/>
    </w:pPr>
    <w:r>
      <w:rPr>
        <w:b/>
        <w:bCs/>
        <w:noProof/>
        <w:sz w:val="20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584D2DF" wp14:editId="1DC093FF">
              <wp:simplePos x="0" y="0"/>
              <wp:positionH relativeFrom="column">
                <wp:posOffset>-344170</wp:posOffset>
              </wp:positionH>
              <wp:positionV relativeFrom="paragraph">
                <wp:posOffset>4561840</wp:posOffset>
              </wp:positionV>
              <wp:extent cx="431800" cy="5241290"/>
              <wp:effectExtent l="0" t="0" r="25400" b="35560"/>
              <wp:wrapNone/>
              <wp:docPr id="16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1290"/>
                        <a:chOff x="397" y="8323"/>
                        <a:chExt cx="680" cy="8254"/>
                      </a:xfrm>
                    </wpg:grpSpPr>
                    <wps:wsp>
                      <wps:cNvPr id="17" name="Page_ 1_B1"/>
                      <wps:cNvCnPr/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Page_ 1_B2"/>
                      <wps:cNvCnPr/>
                      <wps:spPr bwMode="auto">
                        <a:xfrm>
                          <a:off x="397" y="833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Page_ 1_B3"/>
                      <wps:cNvCnPr/>
                      <wps:spPr bwMode="auto">
                        <a:xfrm>
                          <a:off x="397" y="1655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Page_ 1_B4"/>
                      <wps:cNvCnPr/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Page_ 1_B5"/>
                      <wps:cNvCnPr/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Page_ 1_B6"/>
                      <wps:cNvCnPr/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Page_ 1_B7"/>
                      <wps:cNvCnPr/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Page_ 1_B8"/>
                      <wps:cNvCnPr/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Page_ 1_B9"/>
                      <wps:cNvCnPr/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Page_ 1_NB1"/>
                      <wps:cNvSpPr txBox="1">
                        <a:spLocks noChangeArrowheads="1"/>
                      </wps:cNvSpPr>
                      <wps:spPr bwMode="auto">
                        <a:xfrm>
                          <a:off x="397" y="15137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83E2FC" w14:textId="77777777" w:rsidR="00041CBD" w:rsidRPr="003D5F5D" w:rsidRDefault="00041CBD" w:rsidP="00FD0AB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27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153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18C159" w14:textId="77777777" w:rsidR="00041CBD" w:rsidRPr="003D5F5D" w:rsidRDefault="00041CBD" w:rsidP="00FD0AB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28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166BD" w14:textId="77777777" w:rsidR="00041CBD" w:rsidRPr="003D5F5D" w:rsidRDefault="00041CBD" w:rsidP="00FD0AB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Взам</w:t>
                            </w:r>
                            <w:proofErr w:type="spellEnd"/>
                            <w:r w:rsidRPr="003D5F5D">
                              <w:rPr>
                                <w:i/>
                                <w:sz w:val="20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29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47B4E4" w14:textId="77777777" w:rsidR="00041CBD" w:rsidRDefault="00041CBD" w:rsidP="00FD0AB8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 xml:space="preserve">Инв. №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30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ADABB6" w14:textId="77777777" w:rsidR="00041CBD" w:rsidRPr="003D5F5D" w:rsidRDefault="00041CBD" w:rsidP="00FD0AB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84D2DF" id="Group 32" o:spid="_x0000_s1026" style="position:absolute;margin-left:-27.1pt;margin-top:359.2pt;width:34pt;height:412.7pt;z-index:-251653120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">
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" filled="f" stroked="f" strokeweight="1pt">
                <v:textbox style="layout-flow:vertical;mso-layout-flow-alt:bottom-to-top" inset="1pt,2pt,0,0">
                  <w:txbxContent>
                    <w:p w14:paraId="7383E2FC" w14:textId="77777777" w:rsidR="00041CBD" w:rsidRPr="003D5F5D" w:rsidRDefault="00041CBD" w:rsidP="00FD0AB8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Инв. № подл.</w:t>
                      </w:r>
                    </w:p>
                  </w:txbxContent>
                </v:textbox>
              </v:shape>
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" filled="f" stroked="f" strokeweight="1pt">
                <v:textbox style="layout-flow:vertical;mso-layout-flow-alt:bottom-to-top" inset="1pt,4pt,0,0">
                  <w:txbxContent>
                    <w:p w14:paraId="3118C159" w14:textId="77777777" w:rsidR="00041CBD" w:rsidRPr="003D5F5D" w:rsidRDefault="00041CBD" w:rsidP="00FD0AB8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" filled="f" stroked="f" strokeweight="1pt">
                <v:textbox style="layout-flow:vertical;mso-layout-flow-alt:bottom-to-top" inset="1pt,4pt,0,0">
                  <w:txbxContent>
                    <w:p w14:paraId="258166BD" w14:textId="77777777" w:rsidR="00041CBD" w:rsidRPr="003D5F5D" w:rsidRDefault="00041CBD" w:rsidP="00FD0AB8">
                      <w:pPr>
                        <w:jc w:val="center"/>
                        <w:rPr>
                          <w:i/>
                          <w:sz w:val="20"/>
                        </w:rPr>
                      </w:pP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Взам</w:t>
                      </w:r>
                      <w:proofErr w:type="spellEnd"/>
                      <w:r w:rsidRPr="003D5F5D">
                        <w:rPr>
                          <w:i/>
                          <w:sz w:val="20"/>
                        </w:rPr>
                        <w:t>. инв. №</w:t>
                      </w:r>
                    </w:p>
                  </w:txbxContent>
                </v:textbox>
              </v:shape>
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" filled="f" stroked="f" strokeweight="1pt">
                <v:textbox style="layout-flow:vertical;mso-layout-flow-alt:bottom-to-top" inset="1pt,3pt,0,0">
                  <w:txbxContent>
                    <w:p w14:paraId="2A47B4E4" w14:textId="77777777" w:rsidR="00041CBD" w:rsidRDefault="00041CBD" w:rsidP="00FD0AB8">
                      <w:pPr>
                        <w:jc w:val="center"/>
                        <w:rPr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 xml:space="preserve">Инв. №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дубл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" filled="f" stroked="f" strokeweight="1pt">
                <v:textbox style="layout-flow:vertical;mso-layout-flow-alt:bottom-to-top" inset="1pt,4pt,0,0">
                  <w:txbxContent>
                    <w:p w14:paraId="5FADABB6" w14:textId="77777777" w:rsidR="00041CBD" w:rsidRPr="003D5F5D" w:rsidRDefault="00041CBD" w:rsidP="00FD0AB8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47BB6D" w14:textId="7E884D37" w:rsidR="00041CBD" w:rsidRDefault="00041CB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104188" w14:textId="1C53D9D2" w:rsidR="00041CBD" w:rsidRPr="008154B1" w:rsidRDefault="00041CBD" w:rsidP="00246752">
    <w:pPr>
      <w:pStyle w:val="a4"/>
      <w:framePr w:wrap="auto" w:vAnchor="text" w:hAnchor="page" w:x="6253" w:y="-26"/>
      <w:rPr>
        <w:rStyle w:val="a6"/>
        <w:bCs/>
        <w:sz w:val="28"/>
        <w:szCs w:val="28"/>
      </w:rPr>
    </w:pPr>
    <w:r w:rsidRPr="008154B1">
      <w:rPr>
        <w:rStyle w:val="a6"/>
        <w:bCs/>
        <w:sz w:val="28"/>
        <w:szCs w:val="28"/>
      </w:rPr>
      <w:fldChar w:fldCharType="begin"/>
    </w:r>
    <w:r w:rsidRPr="008154B1">
      <w:rPr>
        <w:rStyle w:val="a6"/>
        <w:bCs/>
        <w:sz w:val="28"/>
        <w:szCs w:val="28"/>
      </w:rPr>
      <w:instrText xml:space="preserve">PAGE  </w:instrText>
    </w:r>
    <w:r w:rsidRPr="008154B1">
      <w:rPr>
        <w:rStyle w:val="a6"/>
        <w:bCs/>
        <w:sz w:val="28"/>
        <w:szCs w:val="28"/>
      </w:rPr>
      <w:fldChar w:fldCharType="separate"/>
    </w:r>
    <w:r w:rsidR="00E705FD">
      <w:rPr>
        <w:rStyle w:val="a6"/>
        <w:bCs/>
        <w:noProof/>
        <w:sz w:val="28"/>
        <w:szCs w:val="28"/>
      </w:rPr>
      <w:t>4</w:t>
    </w:r>
    <w:r w:rsidRPr="008154B1">
      <w:rPr>
        <w:rStyle w:val="a6"/>
        <w:bCs/>
        <w:sz w:val="28"/>
        <w:szCs w:val="28"/>
      </w:rPr>
      <w:fldChar w:fldCharType="end"/>
    </w:r>
  </w:p>
  <w:p w14:paraId="34AEBD59" w14:textId="77777777" w:rsidR="00041CBD" w:rsidRPr="008154B1" w:rsidRDefault="00041CBD">
    <w:pPr>
      <w:pStyle w:val="a4"/>
      <w:rPr>
        <w:sz w:val="28"/>
        <w:szCs w:val="28"/>
      </w:rPr>
    </w:pPr>
  </w:p>
  <w:p w14:paraId="2EA2C8FD" w14:textId="0F56884F" w:rsidR="00041CBD" w:rsidRPr="00C97516" w:rsidRDefault="00041CBD" w:rsidP="00C97516">
    <w:pPr>
      <w:jc w:val="center"/>
    </w:pPr>
    <w:r>
      <w:t>(Обозначение программного документа)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E7D49"/>
    <w:multiLevelType w:val="hybridMultilevel"/>
    <w:tmpl w:val="F176E540"/>
    <w:lvl w:ilvl="0" w:tplc="1CF8ACF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1423EA"/>
    <w:multiLevelType w:val="hybridMultilevel"/>
    <w:tmpl w:val="1C8EEDFA"/>
    <w:lvl w:ilvl="0" w:tplc="2130716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51468B"/>
    <w:multiLevelType w:val="hybridMultilevel"/>
    <w:tmpl w:val="92543C58"/>
    <w:lvl w:ilvl="0" w:tplc="46ACB53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4F67E4"/>
    <w:multiLevelType w:val="hybridMultilevel"/>
    <w:tmpl w:val="ABCC4E54"/>
    <w:lvl w:ilvl="0" w:tplc="1CF8ACF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391CBF"/>
    <w:multiLevelType w:val="hybridMultilevel"/>
    <w:tmpl w:val="1042329A"/>
    <w:lvl w:ilvl="0" w:tplc="46ACB5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07F11F9"/>
    <w:multiLevelType w:val="hybridMultilevel"/>
    <w:tmpl w:val="EB583E9C"/>
    <w:lvl w:ilvl="0" w:tplc="B54A68D4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7461DEB"/>
    <w:multiLevelType w:val="hybridMultilevel"/>
    <w:tmpl w:val="D63E86FE"/>
    <w:lvl w:ilvl="0" w:tplc="1CF8ACF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972654"/>
    <w:multiLevelType w:val="hybridMultilevel"/>
    <w:tmpl w:val="22A46D4A"/>
    <w:lvl w:ilvl="0" w:tplc="1CF8ACF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0E27B6"/>
    <w:multiLevelType w:val="multilevel"/>
    <w:tmpl w:val="6CF46C4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60" w:firstLine="0"/>
      </w:pPr>
    </w:lvl>
    <w:lvl w:ilvl="2">
      <w:start w:val="1"/>
      <w:numFmt w:val="decimal"/>
      <w:isLgl/>
      <w:lvlText w:val="%1.%2.%3."/>
      <w:lvlJc w:val="left"/>
      <w:pPr>
        <w:ind w:left="360" w:firstLine="0"/>
      </w:pPr>
    </w:lvl>
    <w:lvl w:ilvl="3">
      <w:start w:val="1"/>
      <w:numFmt w:val="decimal"/>
      <w:isLgl/>
      <w:lvlText w:val="%1.%2.%3.%4."/>
      <w:lvlJc w:val="left"/>
      <w:pPr>
        <w:ind w:left="360" w:firstLine="0"/>
      </w:pPr>
    </w:lvl>
    <w:lvl w:ilvl="4">
      <w:start w:val="1"/>
      <w:numFmt w:val="decimal"/>
      <w:isLgl/>
      <w:lvlText w:val="%1.%2.%3.%4.%5."/>
      <w:lvlJc w:val="left"/>
      <w:pPr>
        <w:ind w:left="360" w:firstLine="0"/>
      </w:pPr>
    </w:lvl>
    <w:lvl w:ilvl="5">
      <w:start w:val="1"/>
      <w:numFmt w:val="decimal"/>
      <w:isLgl/>
      <w:lvlText w:val="%1.%2.%3.%4.%5.%6."/>
      <w:lvlJc w:val="left"/>
      <w:pPr>
        <w:ind w:left="435" w:hanging="75"/>
      </w:pPr>
    </w:lvl>
    <w:lvl w:ilvl="6">
      <w:start w:val="1"/>
      <w:numFmt w:val="decimal"/>
      <w:isLgl/>
      <w:lvlText w:val="%1.%2.%3.%4.%5.%6.%7."/>
      <w:lvlJc w:val="left"/>
      <w:pPr>
        <w:ind w:left="795" w:hanging="435"/>
      </w:pPr>
    </w:lvl>
    <w:lvl w:ilvl="7">
      <w:start w:val="1"/>
      <w:numFmt w:val="decimal"/>
      <w:isLgl/>
      <w:lvlText w:val="%1.%2.%3.%4.%5.%6.%7.%8."/>
      <w:lvlJc w:val="left"/>
      <w:pPr>
        <w:ind w:left="795" w:hanging="435"/>
      </w:pPr>
    </w:lvl>
    <w:lvl w:ilvl="8">
      <w:start w:val="1"/>
      <w:numFmt w:val="decimal"/>
      <w:isLgl/>
      <w:lvlText w:val="%1.%2.%3.%4.%5.%6.%7.%8.%9."/>
      <w:lvlJc w:val="left"/>
      <w:pPr>
        <w:ind w:left="1155" w:hanging="795"/>
      </w:pPr>
    </w:lvl>
  </w:abstractNum>
  <w:abstractNum w:abstractNumId="9" w15:restartNumberingAfterBreak="0">
    <w:nsid w:val="21200722"/>
    <w:multiLevelType w:val="hybridMultilevel"/>
    <w:tmpl w:val="4F3874FC"/>
    <w:lvl w:ilvl="0" w:tplc="04190011">
      <w:start w:val="1"/>
      <w:numFmt w:val="decimal"/>
      <w:lvlText w:val="%1)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219874AF"/>
    <w:multiLevelType w:val="hybridMultilevel"/>
    <w:tmpl w:val="4EDCA884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0C102F"/>
    <w:multiLevelType w:val="hybridMultilevel"/>
    <w:tmpl w:val="5C7210C0"/>
    <w:lvl w:ilvl="0" w:tplc="2130716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A7C0C37"/>
    <w:multiLevelType w:val="hybridMultilevel"/>
    <w:tmpl w:val="17C40494"/>
    <w:lvl w:ilvl="0" w:tplc="1CF8ACFA">
      <w:start w:val="1"/>
      <w:numFmt w:val="bullet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A8B40B4"/>
    <w:multiLevelType w:val="hybridMultilevel"/>
    <w:tmpl w:val="463A8ECA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4" w15:restartNumberingAfterBreak="0">
    <w:nsid w:val="37BB461F"/>
    <w:multiLevelType w:val="multilevel"/>
    <w:tmpl w:val="C7B4F87E"/>
    <w:lvl w:ilvl="0">
      <w:start w:val="1"/>
      <w:numFmt w:val="russianLower"/>
      <w:lvlText w:val="%1)"/>
      <w:lvlJc w:val="left"/>
      <w:pPr>
        <w:ind w:left="720" w:hanging="360"/>
      </w:pPr>
      <w:rPr>
        <w:sz w:val="28"/>
      </w:rPr>
    </w:lvl>
    <w:lvl w:ilvl="1">
      <w:start w:val="1"/>
      <w:numFmt w:val="decimal"/>
      <w:isLgl/>
      <w:lvlText w:val="%1.%2."/>
      <w:lvlJc w:val="left"/>
      <w:pPr>
        <w:ind w:left="360" w:firstLine="0"/>
      </w:pPr>
    </w:lvl>
    <w:lvl w:ilvl="2">
      <w:start w:val="1"/>
      <w:numFmt w:val="decimal"/>
      <w:isLgl/>
      <w:lvlText w:val="%1.%2.%3."/>
      <w:lvlJc w:val="left"/>
      <w:pPr>
        <w:ind w:left="360" w:firstLine="0"/>
      </w:pPr>
    </w:lvl>
    <w:lvl w:ilvl="3">
      <w:start w:val="1"/>
      <w:numFmt w:val="decimal"/>
      <w:isLgl/>
      <w:lvlText w:val="%1.%2.%3.%4."/>
      <w:lvlJc w:val="left"/>
      <w:pPr>
        <w:ind w:left="360" w:firstLine="0"/>
      </w:pPr>
    </w:lvl>
    <w:lvl w:ilvl="4">
      <w:start w:val="1"/>
      <w:numFmt w:val="decimal"/>
      <w:isLgl/>
      <w:lvlText w:val="%1.%2.%3.%4.%5."/>
      <w:lvlJc w:val="left"/>
      <w:pPr>
        <w:ind w:left="360" w:firstLine="0"/>
      </w:pPr>
    </w:lvl>
    <w:lvl w:ilvl="5">
      <w:start w:val="1"/>
      <w:numFmt w:val="decimal"/>
      <w:isLgl/>
      <w:lvlText w:val="%1.%2.%3.%4.%5.%6."/>
      <w:lvlJc w:val="left"/>
      <w:pPr>
        <w:ind w:left="435" w:hanging="75"/>
      </w:pPr>
    </w:lvl>
    <w:lvl w:ilvl="6">
      <w:start w:val="1"/>
      <w:numFmt w:val="decimal"/>
      <w:isLgl/>
      <w:lvlText w:val="%1.%2.%3.%4.%5.%6.%7."/>
      <w:lvlJc w:val="left"/>
      <w:pPr>
        <w:ind w:left="795" w:hanging="435"/>
      </w:pPr>
    </w:lvl>
    <w:lvl w:ilvl="7">
      <w:start w:val="1"/>
      <w:numFmt w:val="decimal"/>
      <w:isLgl/>
      <w:lvlText w:val="%1.%2.%3.%4.%5.%6.%7.%8."/>
      <w:lvlJc w:val="left"/>
      <w:pPr>
        <w:ind w:left="795" w:hanging="435"/>
      </w:pPr>
    </w:lvl>
    <w:lvl w:ilvl="8">
      <w:start w:val="1"/>
      <w:numFmt w:val="decimal"/>
      <w:isLgl/>
      <w:lvlText w:val="%1.%2.%3.%4.%5.%6.%7.%8.%9."/>
      <w:lvlJc w:val="left"/>
      <w:pPr>
        <w:ind w:left="1155" w:hanging="795"/>
      </w:pPr>
    </w:lvl>
  </w:abstractNum>
  <w:abstractNum w:abstractNumId="15" w15:restartNumberingAfterBreak="0">
    <w:nsid w:val="3B6021B9"/>
    <w:multiLevelType w:val="hybridMultilevel"/>
    <w:tmpl w:val="DA4076BE"/>
    <w:lvl w:ilvl="0" w:tplc="FA72AE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145845"/>
    <w:multiLevelType w:val="multilevel"/>
    <w:tmpl w:val="47563C96"/>
    <w:lvl w:ilvl="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firstLine="0"/>
      </w:pPr>
    </w:lvl>
    <w:lvl w:ilvl="2">
      <w:start w:val="1"/>
      <w:numFmt w:val="decimal"/>
      <w:isLgl/>
      <w:lvlText w:val="%1.%2.%3."/>
      <w:lvlJc w:val="left"/>
      <w:pPr>
        <w:ind w:left="1080" w:firstLine="0"/>
      </w:pPr>
    </w:lvl>
    <w:lvl w:ilvl="3">
      <w:start w:val="1"/>
      <w:numFmt w:val="decimal"/>
      <w:isLgl/>
      <w:lvlText w:val="%1.%2.%3.%4."/>
      <w:lvlJc w:val="left"/>
      <w:pPr>
        <w:ind w:left="1080" w:firstLine="0"/>
      </w:pPr>
    </w:lvl>
    <w:lvl w:ilvl="4">
      <w:start w:val="1"/>
      <w:numFmt w:val="decimal"/>
      <w:isLgl/>
      <w:lvlText w:val="%1.%2.%3.%4.%5."/>
      <w:lvlJc w:val="left"/>
      <w:pPr>
        <w:ind w:left="1080" w:firstLine="0"/>
      </w:pPr>
    </w:lvl>
    <w:lvl w:ilvl="5">
      <w:start w:val="1"/>
      <w:numFmt w:val="decimal"/>
      <w:isLgl/>
      <w:lvlText w:val="%1.%2.%3.%4.%5.%6."/>
      <w:lvlJc w:val="left"/>
      <w:pPr>
        <w:ind w:left="1155" w:hanging="75"/>
      </w:pPr>
    </w:lvl>
    <w:lvl w:ilvl="6">
      <w:start w:val="1"/>
      <w:numFmt w:val="decimal"/>
      <w:isLgl/>
      <w:lvlText w:val="%1.%2.%3.%4.%5.%6.%7."/>
      <w:lvlJc w:val="left"/>
      <w:pPr>
        <w:ind w:left="1515" w:hanging="435"/>
      </w:pPr>
    </w:lvl>
    <w:lvl w:ilvl="7">
      <w:start w:val="1"/>
      <w:numFmt w:val="decimal"/>
      <w:isLgl/>
      <w:lvlText w:val="%1.%2.%3.%4.%5.%6.%7.%8."/>
      <w:lvlJc w:val="left"/>
      <w:pPr>
        <w:ind w:left="1515" w:hanging="435"/>
      </w:pPr>
    </w:lvl>
    <w:lvl w:ilvl="8">
      <w:start w:val="1"/>
      <w:numFmt w:val="decimal"/>
      <w:isLgl/>
      <w:lvlText w:val="%1.%2.%3.%4.%5.%6.%7.%8.%9."/>
      <w:lvlJc w:val="left"/>
      <w:pPr>
        <w:ind w:left="1875" w:hanging="795"/>
      </w:pPr>
    </w:lvl>
  </w:abstractNum>
  <w:abstractNum w:abstractNumId="17" w15:restartNumberingAfterBreak="0">
    <w:nsid w:val="47AD72F4"/>
    <w:multiLevelType w:val="hybridMultilevel"/>
    <w:tmpl w:val="A28AF13A"/>
    <w:lvl w:ilvl="0" w:tplc="C46ABDDE">
      <w:start w:val="1"/>
      <w:numFmt w:val="russianLower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A6C5833"/>
    <w:multiLevelType w:val="hybridMultilevel"/>
    <w:tmpl w:val="348C4EEC"/>
    <w:lvl w:ilvl="0" w:tplc="8938BFA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AD4729B"/>
    <w:multiLevelType w:val="hybridMultilevel"/>
    <w:tmpl w:val="C82E3EE6"/>
    <w:lvl w:ilvl="0" w:tplc="04190011">
      <w:start w:val="1"/>
      <w:numFmt w:val="decimal"/>
      <w:lvlText w:val="%1)"/>
      <w:lvlJc w:val="left"/>
      <w:pPr>
        <w:ind w:left="2505" w:hanging="360"/>
      </w:pPr>
    </w:lvl>
    <w:lvl w:ilvl="1" w:tplc="04190019" w:tentative="1">
      <w:start w:val="1"/>
      <w:numFmt w:val="lowerLetter"/>
      <w:lvlText w:val="%2."/>
      <w:lvlJc w:val="left"/>
      <w:pPr>
        <w:ind w:left="3225" w:hanging="360"/>
      </w:pPr>
    </w:lvl>
    <w:lvl w:ilvl="2" w:tplc="0419001B" w:tentative="1">
      <w:start w:val="1"/>
      <w:numFmt w:val="lowerRoman"/>
      <w:lvlText w:val="%3."/>
      <w:lvlJc w:val="right"/>
      <w:pPr>
        <w:ind w:left="3945" w:hanging="180"/>
      </w:pPr>
    </w:lvl>
    <w:lvl w:ilvl="3" w:tplc="0419000F" w:tentative="1">
      <w:start w:val="1"/>
      <w:numFmt w:val="decimal"/>
      <w:lvlText w:val="%4."/>
      <w:lvlJc w:val="left"/>
      <w:pPr>
        <w:ind w:left="4665" w:hanging="360"/>
      </w:pPr>
    </w:lvl>
    <w:lvl w:ilvl="4" w:tplc="04190019" w:tentative="1">
      <w:start w:val="1"/>
      <w:numFmt w:val="lowerLetter"/>
      <w:lvlText w:val="%5."/>
      <w:lvlJc w:val="left"/>
      <w:pPr>
        <w:ind w:left="5385" w:hanging="360"/>
      </w:pPr>
    </w:lvl>
    <w:lvl w:ilvl="5" w:tplc="0419001B" w:tentative="1">
      <w:start w:val="1"/>
      <w:numFmt w:val="lowerRoman"/>
      <w:lvlText w:val="%6."/>
      <w:lvlJc w:val="right"/>
      <w:pPr>
        <w:ind w:left="6105" w:hanging="180"/>
      </w:pPr>
    </w:lvl>
    <w:lvl w:ilvl="6" w:tplc="0419000F" w:tentative="1">
      <w:start w:val="1"/>
      <w:numFmt w:val="decimal"/>
      <w:lvlText w:val="%7."/>
      <w:lvlJc w:val="left"/>
      <w:pPr>
        <w:ind w:left="6825" w:hanging="360"/>
      </w:pPr>
    </w:lvl>
    <w:lvl w:ilvl="7" w:tplc="04190019" w:tentative="1">
      <w:start w:val="1"/>
      <w:numFmt w:val="lowerLetter"/>
      <w:lvlText w:val="%8."/>
      <w:lvlJc w:val="left"/>
      <w:pPr>
        <w:ind w:left="7545" w:hanging="360"/>
      </w:pPr>
    </w:lvl>
    <w:lvl w:ilvl="8" w:tplc="0419001B" w:tentative="1">
      <w:start w:val="1"/>
      <w:numFmt w:val="lowerRoman"/>
      <w:lvlText w:val="%9."/>
      <w:lvlJc w:val="right"/>
      <w:pPr>
        <w:ind w:left="8265" w:hanging="180"/>
      </w:pPr>
    </w:lvl>
  </w:abstractNum>
  <w:abstractNum w:abstractNumId="20" w15:restartNumberingAfterBreak="0">
    <w:nsid w:val="4F650D76"/>
    <w:multiLevelType w:val="hybridMultilevel"/>
    <w:tmpl w:val="22BCCB5E"/>
    <w:lvl w:ilvl="0" w:tplc="0419000F">
      <w:start w:val="1"/>
      <w:numFmt w:val="decimal"/>
      <w:lvlText w:val="%1."/>
      <w:lvlJc w:val="left"/>
      <w:pPr>
        <w:ind w:left="621" w:hanging="360"/>
      </w:pPr>
    </w:lvl>
    <w:lvl w:ilvl="1" w:tplc="04190019" w:tentative="1">
      <w:start w:val="1"/>
      <w:numFmt w:val="lowerLetter"/>
      <w:lvlText w:val="%2."/>
      <w:lvlJc w:val="left"/>
      <w:pPr>
        <w:ind w:left="1341" w:hanging="360"/>
      </w:pPr>
    </w:lvl>
    <w:lvl w:ilvl="2" w:tplc="0419001B" w:tentative="1">
      <w:start w:val="1"/>
      <w:numFmt w:val="lowerRoman"/>
      <w:lvlText w:val="%3."/>
      <w:lvlJc w:val="right"/>
      <w:pPr>
        <w:ind w:left="2061" w:hanging="180"/>
      </w:pPr>
    </w:lvl>
    <w:lvl w:ilvl="3" w:tplc="0419000F" w:tentative="1">
      <w:start w:val="1"/>
      <w:numFmt w:val="decimal"/>
      <w:lvlText w:val="%4."/>
      <w:lvlJc w:val="left"/>
      <w:pPr>
        <w:ind w:left="2781" w:hanging="360"/>
      </w:pPr>
    </w:lvl>
    <w:lvl w:ilvl="4" w:tplc="04190019" w:tentative="1">
      <w:start w:val="1"/>
      <w:numFmt w:val="lowerLetter"/>
      <w:lvlText w:val="%5."/>
      <w:lvlJc w:val="left"/>
      <w:pPr>
        <w:ind w:left="3501" w:hanging="360"/>
      </w:pPr>
    </w:lvl>
    <w:lvl w:ilvl="5" w:tplc="0419001B" w:tentative="1">
      <w:start w:val="1"/>
      <w:numFmt w:val="lowerRoman"/>
      <w:lvlText w:val="%6."/>
      <w:lvlJc w:val="right"/>
      <w:pPr>
        <w:ind w:left="4221" w:hanging="180"/>
      </w:pPr>
    </w:lvl>
    <w:lvl w:ilvl="6" w:tplc="0419000F" w:tentative="1">
      <w:start w:val="1"/>
      <w:numFmt w:val="decimal"/>
      <w:lvlText w:val="%7."/>
      <w:lvlJc w:val="left"/>
      <w:pPr>
        <w:ind w:left="4941" w:hanging="360"/>
      </w:pPr>
    </w:lvl>
    <w:lvl w:ilvl="7" w:tplc="04190019" w:tentative="1">
      <w:start w:val="1"/>
      <w:numFmt w:val="lowerLetter"/>
      <w:lvlText w:val="%8."/>
      <w:lvlJc w:val="left"/>
      <w:pPr>
        <w:ind w:left="5661" w:hanging="360"/>
      </w:pPr>
    </w:lvl>
    <w:lvl w:ilvl="8" w:tplc="0419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21" w15:restartNumberingAfterBreak="0">
    <w:nsid w:val="4F9253D3"/>
    <w:multiLevelType w:val="hybridMultilevel"/>
    <w:tmpl w:val="1A2C81C0"/>
    <w:lvl w:ilvl="0" w:tplc="91F01C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2E61210"/>
    <w:multiLevelType w:val="multilevel"/>
    <w:tmpl w:val="47563C96"/>
    <w:lvl w:ilvl="0">
      <w:start w:val="1"/>
      <w:numFmt w:val="bullet"/>
      <w:suff w:val="space"/>
      <w:lvlText w:val="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134" w:firstLine="0"/>
      </w:pPr>
    </w:lvl>
    <w:lvl w:ilvl="2">
      <w:start w:val="1"/>
      <w:numFmt w:val="decimal"/>
      <w:isLgl/>
      <w:lvlText w:val="%1.%2.%3."/>
      <w:lvlJc w:val="left"/>
      <w:pPr>
        <w:ind w:left="1134" w:firstLine="0"/>
      </w:pPr>
    </w:lvl>
    <w:lvl w:ilvl="3">
      <w:start w:val="1"/>
      <w:numFmt w:val="decimal"/>
      <w:isLgl/>
      <w:lvlText w:val="%1.%2.%3.%4."/>
      <w:lvlJc w:val="left"/>
      <w:pPr>
        <w:ind w:left="1134" w:firstLine="0"/>
      </w:pPr>
    </w:lvl>
    <w:lvl w:ilvl="4">
      <w:start w:val="1"/>
      <w:numFmt w:val="decimal"/>
      <w:isLgl/>
      <w:lvlText w:val="%1.%2.%3.%4.%5."/>
      <w:lvlJc w:val="left"/>
      <w:pPr>
        <w:ind w:left="1134" w:firstLine="0"/>
      </w:pPr>
    </w:lvl>
    <w:lvl w:ilvl="5">
      <w:start w:val="1"/>
      <w:numFmt w:val="decimal"/>
      <w:isLgl/>
      <w:lvlText w:val="%1.%2.%3.%4.%5.%6."/>
      <w:lvlJc w:val="left"/>
      <w:pPr>
        <w:ind w:left="1209" w:hanging="75"/>
      </w:pPr>
    </w:lvl>
    <w:lvl w:ilvl="6">
      <w:start w:val="1"/>
      <w:numFmt w:val="decimal"/>
      <w:isLgl/>
      <w:lvlText w:val="%1.%2.%3.%4.%5.%6.%7."/>
      <w:lvlJc w:val="left"/>
      <w:pPr>
        <w:ind w:left="1569" w:hanging="435"/>
      </w:pPr>
    </w:lvl>
    <w:lvl w:ilvl="7">
      <w:start w:val="1"/>
      <w:numFmt w:val="decimal"/>
      <w:isLgl/>
      <w:lvlText w:val="%1.%2.%3.%4.%5.%6.%7.%8."/>
      <w:lvlJc w:val="left"/>
      <w:pPr>
        <w:ind w:left="1569" w:hanging="435"/>
      </w:pPr>
    </w:lvl>
    <w:lvl w:ilvl="8">
      <w:start w:val="1"/>
      <w:numFmt w:val="decimal"/>
      <w:isLgl/>
      <w:lvlText w:val="%1.%2.%3.%4.%5.%6.%7.%8.%9."/>
      <w:lvlJc w:val="left"/>
      <w:pPr>
        <w:ind w:left="1929" w:hanging="795"/>
      </w:pPr>
    </w:lvl>
  </w:abstractNum>
  <w:abstractNum w:abstractNumId="23" w15:restartNumberingAfterBreak="0">
    <w:nsid w:val="53D9768A"/>
    <w:multiLevelType w:val="multilevel"/>
    <w:tmpl w:val="0EF648A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108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9264D87"/>
    <w:multiLevelType w:val="hybridMultilevel"/>
    <w:tmpl w:val="D482F70C"/>
    <w:lvl w:ilvl="0" w:tplc="C46ABDDE">
      <w:start w:val="1"/>
      <w:numFmt w:val="russianLower"/>
      <w:lvlText w:val="%1)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B2A18C5"/>
    <w:multiLevelType w:val="hybridMultilevel"/>
    <w:tmpl w:val="23CE0C4C"/>
    <w:lvl w:ilvl="0" w:tplc="75583CA6">
      <w:start w:val="1"/>
      <w:numFmt w:val="bullet"/>
      <w:suff w:val="space"/>
      <w:lvlText w:val=""/>
      <w:lvlJc w:val="left"/>
      <w:pPr>
        <w:ind w:left="1034" w:hanging="360"/>
      </w:pPr>
      <w:rPr>
        <w:rFonts w:ascii="Symbol" w:hAnsi="Symbol" w:hint="default"/>
      </w:rPr>
    </w:lvl>
    <w:lvl w:ilvl="1" w:tplc="A4B2B33A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5CFC83BE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82FA43BE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490A78A8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43A0C03C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62BC5EB8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41D612A6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E53855DC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26" w15:restartNumberingAfterBreak="0">
    <w:nsid w:val="5E925CE9"/>
    <w:multiLevelType w:val="hybridMultilevel"/>
    <w:tmpl w:val="22BCCB5E"/>
    <w:lvl w:ilvl="0" w:tplc="0419000F">
      <w:start w:val="1"/>
      <w:numFmt w:val="decimal"/>
      <w:lvlText w:val="%1."/>
      <w:lvlJc w:val="left"/>
      <w:pPr>
        <w:ind w:left="621" w:hanging="360"/>
      </w:pPr>
    </w:lvl>
    <w:lvl w:ilvl="1" w:tplc="04190019" w:tentative="1">
      <w:start w:val="1"/>
      <w:numFmt w:val="lowerLetter"/>
      <w:lvlText w:val="%2."/>
      <w:lvlJc w:val="left"/>
      <w:pPr>
        <w:ind w:left="1341" w:hanging="360"/>
      </w:pPr>
    </w:lvl>
    <w:lvl w:ilvl="2" w:tplc="0419001B" w:tentative="1">
      <w:start w:val="1"/>
      <w:numFmt w:val="lowerRoman"/>
      <w:lvlText w:val="%3."/>
      <w:lvlJc w:val="right"/>
      <w:pPr>
        <w:ind w:left="2061" w:hanging="180"/>
      </w:pPr>
    </w:lvl>
    <w:lvl w:ilvl="3" w:tplc="0419000F" w:tentative="1">
      <w:start w:val="1"/>
      <w:numFmt w:val="decimal"/>
      <w:lvlText w:val="%4."/>
      <w:lvlJc w:val="left"/>
      <w:pPr>
        <w:ind w:left="2781" w:hanging="360"/>
      </w:pPr>
    </w:lvl>
    <w:lvl w:ilvl="4" w:tplc="04190019" w:tentative="1">
      <w:start w:val="1"/>
      <w:numFmt w:val="lowerLetter"/>
      <w:lvlText w:val="%5."/>
      <w:lvlJc w:val="left"/>
      <w:pPr>
        <w:ind w:left="3501" w:hanging="360"/>
      </w:pPr>
    </w:lvl>
    <w:lvl w:ilvl="5" w:tplc="0419001B" w:tentative="1">
      <w:start w:val="1"/>
      <w:numFmt w:val="lowerRoman"/>
      <w:lvlText w:val="%6."/>
      <w:lvlJc w:val="right"/>
      <w:pPr>
        <w:ind w:left="4221" w:hanging="180"/>
      </w:pPr>
    </w:lvl>
    <w:lvl w:ilvl="6" w:tplc="0419000F" w:tentative="1">
      <w:start w:val="1"/>
      <w:numFmt w:val="decimal"/>
      <w:lvlText w:val="%7."/>
      <w:lvlJc w:val="left"/>
      <w:pPr>
        <w:ind w:left="4941" w:hanging="360"/>
      </w:pPr>
    </w:lvl>
    <w:lvl w:ilvl="7" w:tplc="04190019" w:tentative="1">
      <w:start w:val="1"/>
      <w:numFmt w:val="lowerLetter"/>
      <w:lvlText w:val="%8."/>
      <w:lvlJc w:val="left"/>
      <w:pPr>
        <w:ind w:left="5661" w:hanging="360"/>
      </w:pPr>
    </w:lvl>
    <w:lvl w:ilvl="8" w:tplc="0419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27" w15:restartNumberingAfterBreak="0">
    <w:nsid w:val="60A565BD"/>
    <w:multiLevelType w:val="hybridMultilevel"/>
    <w:tmpl w:val="13286B84"/>
    <w:lvl w:ilvl="0" w:tplc="8938BFA2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35B5C04"/>
    <w:multiLevelType w:val="hybridMultilevel"/>
    <w:tmpl w:val="3AD435E2"/>
    <w:lvl w:ilvl="0" w:tplc="5C64E28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E50BF5"/>
    <w:multiLevelType w:val="multilevel"/>
    <w:tmpl w:val="07DC06BC"/>
    <w:lvl w:ilvl="0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6DCC0A7D"/>
    <w:multiLevelType w:val="hybridMultilevel"/>
    <w:tmpl w:val="A4364162"/>
    <w:lvl w:ilvl="0" w:tplc="75F8209E">
      <w:start w:val="1"/>
      <w:numFmt w:val="bullet"/>
      <w:suff w:val="space"/>
      <w:lvlText w:val=""/>
      <w:lvlJc w:val="left"/>
      <w:pPr>
        <w:ind w:left="1034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15D415A"/>
    <w:multiLevelType w:val="hybridMultilevel"/>
    <w:tmpl w:val="C226ADE4"/>
    <w:lvl w:ilvl="0" w:tplc="46ACB5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3026D65"/>
    <w:multiLevelType w:val="hybridMultilevel"/>
    <w:tmpl w:val="37B467C8"/>
    <w:lvl w:ilvl="0" w:tplc="91F01C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251FFA"/>
    <w:multiLevelType w:val="hybridMultilevel"/>
    <w:tmpl w:val="D8804A88"/>
    <w:lvl w:ilvl="0" w:tplc="0419000F">
      <w:start w:val="1"/>
      <w:numFmt w:val="decimal"/>
      <w:lvlText w:val="%1."/>
      <w:lvlJc w:val="left"/>
      <w:pPr>
        <w:ind w:left="679" w:hanging="360"/>
      </w:pPr>
    </w:lvl>
    <w:lvl w:ilvl="1" w:tplc="0419000F">
      <w:start w:val="1"/>
      <w:numFmt w:val="decimal"/>
      <w:lvlText w:val="%2."/>
      <w:lvlJc w:val="left"/>
      <w:pPr>
        <w:ind w:left="1399" w:hanging="360"/>
      </w:pPr>
    </w:lvl>
    <w:lvl w:ilvl="2" w:tplc="0419001B" w:tentative="1">
      <w:start w:val="1"/>
      <w:numFmt w:val="lowerRoman"/>
      <w:lvlText w:val="%3."/>
      <w:lvlJc w:val="right"/>
      <w:pPr>
        <w:ind w:left="2119" w:hanging="180"/>
      </w:pPr>
    </w:lvl>
    <w:lvl w:ilvl="3" w:tplc="0419000F" w:tentative="1">
      <w:start w:val="1"/>
      <w:numFmt w:val="decimal"/>
      <w:lvlText w:val="%4."/>
      <w:lvlJc w:val="left"/>
      <w:pPr>
        <w:ind w:left="2839" w:hanging="360"/>
      </w:pPr>
    </w:lvl>
    <w:lvl w:ilvl="4" w:tplc="04190019" w:tentative="1">
      <w:start w:val="1"/>
      <w:numFmt w:val="lowerLetter"/>
      <w:lvlText w:val="%5."/>
      <w:lvlJc w:val="left"/>
      <w:pPr>
        <w:ind w:left="3559" w:hanging="360"/>
      </w:pPr>
    </w:lvl>
    <w:lvl w:ilvl="5" w:tplc="0419001B" w:tentative="1">
      <w:start w:val="1"/>
      <w:numFmt w:val="lowerRoman"/>
      <w:lvlText w:val="%6."/>
      <w:lvlJc w:val="right"/>
      <w:pPr>
        <w:ind w:left="4279" w:hanging="180"/>
      </w:pPr>
    </w:lvl>
    <w:lvl w:ilvl="6" w:tplc="0419000F" w:tentative="1">
      <w:start w:val="1"/>
      <w:numFmt w:val="decimal"/>
      <w:lvlText w:val="%7."/>
      <w:lvlJc w:val="left"/>
      <w:pPr>
        <w:ind w:left="4999" w:hanging="360"/>
      </w:pPr>
    </w:lvl>
    <w:lvl w:ilvl="7" w:tplc="04190019" w:tentative="1">
      <w:start w:val="1"/>
      <w:numFmt w:val="lowerLetter"/>
      <w:lvlText w:val="%8."/>
      <w:lvlJc w:val="left"/>
      <w:pPr>
        <w:ind w:left="5719" w:hanging="360"/>
      </w:pPr>
    </w:lvl>
    <w:lvl w:ilvl="8" w:tplc="0419001B" w:tentative="1">
      <w:start w:val="1"/>
      <w:numFmt w:val="lowerRoman"/>
      <w:lvlText w:val="%9."/>
      <w:lvlJc w:val="right"/>
      <w:pPr>
        <w:ind w:left="6439" w:hanging="180"/>
      </w:pPr>
    </w:lvl>
  </w:abstractNum>
  <w:abstractNum w:abstractNumId="34" w15:restartNumberingAfterBreak="0">
    <w:nsid w:val="732E01FD"/>
    <w:multiLevelType w:val="hybridMultilevel"/>
    <w:tmpl w:val="C436D1BE"/>
    <w:lvl w:ilvl="0" w:tplc="556477C8">
      <w:start w:val="1"/>
      <w:numFmt w:val="bullet"/>
      <w:suff w:val="space"/>
      <w:lvlText w:val=""/>
      <w:lvlJc w:val="left"/>
      <w:pPr>
        <w:ind w:left="709" w:hanging="34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D22E50"/>
    <w:multiLevelType w:val="hybridMultilevel"/>
    <w:tmpl w:val="000E68DC"/>
    <w:lvl w:ilvl="0" w:tplc="1CF8ACFA">
      <w:start w:val="1"/>
      <w:numFmt w:val="bullet"/>
      <w:lvlText w:val="­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E584AFA"/>
    <w:multiLevelType w:val="hybridMultilevel"/>
    <w:tmpl w:val="4D6ED9B0"/>
    <w:lvl w:ilvl="0" w:tplc="3FECD6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6"/>
  </w:num>
  <w:num w:numId="3">
    <w:abstractNumId w:val="3"/>
  </w:num>
  <w:num w:numId="4">
    <w:abstractNumId w:val="11"/>
  </w:num>
  <w:num w:numId="5">
    <w:abstractNumId w:val="1"/>
  </w:num>
  <w:num w:numId="6">
    <w:abstractNumId w:val="12"/>
  </w:num>
  <w:num w:numId="7">
    <w:abstractNumId w:val="4"/>
  </w:num>
  <w:num w:numId="8">
    <w:abstractNumId w:val="31"/>
  </w:num>
  <w:num w:numId="9">
    <w:abstractNumId w:val="15"/>
  </w:num>
  <w:num w:numId="10">
    <w:abstractNumId w:val="5"/>
  </w:num>
  <w:num w:numId="11">
    <w:abstractNumId w:val="35"/>
  </w:num>
  <w:num w:numId="12">
    <w:abstractNumId w:val="0"/>
  </w:num>
  <w:num w:numId="13">
    <w:abstractNumId w:val="13"/>
  </w:num>
  <w:num w:numId="14">
    <w:abstractNumId w:val="19"/>
  </w:num>
  <w:num w:numId="15">
    <w:abstractNumId w:val="7"/>
  </w:num>
  <w:num w:numId="16">
    <w:abstractNumId w:val="21"/>
  </w:num>
  <w:num w:numId="17">
    <w:abstractNumId w:val="10"/>
  </w:num>
  <w:num w:numId="18">
    <w:abstractNumId w:val="33"/>
  </w:num>
  <w:num w:numId="19">
    <w:abstractNumId w:val="20"/>
  </w:num>
  <w:num w:numId="20">
    <w:abstractNumId w:val="26"/>
  </w:num>
  <w:num w:numId="21">
    <w:abstractNumId w:val="32"/>
  </w:num>
  <w:num w:numId="22">
    <w:abstractNumId w:val="2"/>
  </w:num>
  <w:num w:numId="23">
    <w:abstractNumId w:val="23"/>
  </w:num>
  <w:num w:numId="24">
    <w:abstractNumId w:val="28"/>
  </w:num>
  <w:num w:numId="25">
    <w:abstractNumId w:val="25"/>
  </w:num>
  <w:num w:numId="26">
    <w:abstractNumId w:val="30"/>
  </w:num>
  <w:num w:numId="27">
    <w:abstractNumId w:val="18"/>
  </w:num>
  <w:num w:numId="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4"/>
  </w:num>
  <w:num w:numId="36">
    <w:abstractNumId w:val="9"/>
  </w:num>
  <w:num w:numId="37">
    <w:abstractNumId w:val="3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286"/>
    <w:rsid w:val="00000A56"/>
    <w:rsid w:val="000012BF"/>
    <w:rsid w:val="0000228E"/>
    <w:rsid w:val="000043D3"/>
    <w:rsid w:val="00004CED"/>
    <w:rsid w:val="000077EC"/>
    <w:rsid w:val="0001511E"/>
    <w:rsid w:val="000153A5"/>
    <w:rsid w:val="00015CF4"/>
    <w:rsid w:val="000160CC"/>
    <w:rsid w:val="000167E4"/>
    <w:rsid w:val="00017A09"/>
    <w:rsid w:val="0002020E"/>
    <w:rsid w:val="00020BA3"/>
    <w:rsid w:val="00023ADF"/>
    <w:rsid w:val="000256EB"/>
    <w:rsid w:val="000268FC"/>
    <w:rsid w:val="00027996"/>
    <w:rsid w:val="00030224"/>
    <w:rsid w:val="000305A1"/>
    <w:rsid w:val="000318D5"/>
    <w:rsid w:val="00035359"/>
    <w:rsid w:val="000357D1"/>
    <w:rsid w:val="00040944"/>
    <w:rsid w:val="0004147D"/>
    <w:rsid w:val="00041CBD"/>
    <w:rsid w:val="00042001"/>
    <w:rsid w:val="00042A16"/>
    <w:rsid w:val="00042B4E"/>
    <w:rsid w:val="00043ED7"/>
    <w:rsid w:val="00045CD9"/>
    <w:rsid w:val="00050B23"/>
    <w:rsid w:val="00051534"/>
    <w:rsid w:val="00051E5A"/>
    <w:rsid w:val="0005205D"/>
    <w:rsid w:val="00053B77"/>
    <w:rsid w:val="0005437A"/>
    <w:rsid w:val="00054AA9"/>
    <w:rsid w:val="000550D6"/>
    <w:rsid w:val="000552FE"/>
    <w:rsid w:val="00055AA1"/>
    <w:rsid w:val="00057FCE"/>
    <w:rsid w:val="00060142"/>
    <w:rsid w:val="0006062E"/>
    <w:rsid w:val="00061647"/>
    <w:rsid w:val="00061763"/>
    <w:rsid w:val="000620D0"/>
    <w:rsid w:val="00062394"/>
    <w:rsid w:val="000641D5"/>
    <w:rsid w:val="00064B73"/>
    <w:rsid w:val="000654B3"/>
    <w:rsid w:val="00065F23"/>
    <w:rsid w:val="00066DD6"/>
    <w:rsid w:val="0007146F"/>
    <w:rsid w:val="0007202B"/>
    <w:rsid w:val="00072EB1"/>
    <w:rsid w:val="000731F3"/>
    <w:rsid w:val="0007386B"/>
    <w:rsid w:val="00074374"/>
    <w:rsid w:val="000743B5"/>
    <w:rsid w:val="000749AD"/>
    <w:rsid w:val="00077D5E"/>
    <w:rsid w:val="00077E36"/>
    <w:rsid w:val="000825CD"/>
    <w:rsid w:val="00083880"/>
    <w:rsid w:val="00086208"/>
    <w:rsid w:val="00091071"/>
    <w:rsid w:val="000923A9"/>
    <w:rsid w:val="0009251C"/>
    <w:rsid w:val="00093284"/>
    <w:rsid w:val="00094871"/>
    <w:rsid w:val="000958B8"/>
    <w:rsid w:val="00096E62"/>
    <w:rsid w:val="000A1154"/>
    <w:rsid w:val="000A1871"/>
    <w:rsid w:val="000A2355"/>
    <w:rsid w:val="000A244E"/>
    <w:rsid w:val="000A3EBF"/>
    <w:rsid w:val="000A43A4"/>
    <w:rsid w:val="000A4D05"/>
    <w:rsid w:val="000A5A8F"/>
    <w:rsid w:val="000A5CC0"/>
    <w:rsid w:val="000A5F2C"/>
    <w:rsid w:val="000A60A8"/>
    <w:rsid w:val="000A6166"/>
    <w:rsid w:val="000A72D7"/>
    <w:rsid w:val="000B071A"/>
    <w:rsid w:val="000B0CE9"/>
    <w:rsid w:val="000B2552"/>
    <w:rsid w:val="000B3601"/>
    <w:rsid w:val="000B3878"/>
    <w:rsid w:val="000B4AC4"/>
    <w:rsid w:val="000B74B1"/>
    <w:rsid w:val="000C09D0"/>
    <w:rsid w:val="000C0C5D"/>
    <w:rsid w:val="000C1A14"/>
    <w:rsid w:val="000C2CDD"/>
    <w:rsid w:val="000C2E9B"/>
    <w:rsid w:val="000C3201"/>
    <w:rsid w:val="000C3C3F"/>
    <w:rsid w:val="000C40B2"/>
    <w:rsid w:val="000C4956"/>
    <w:rsid w:val="000C6B20"/>
    <w:rsid w:val="000C70D0"/>
    <w:rsid w:val="000C7310"/>
    <w:rsid w:val="000C7C1D"/>
    <w:rsid w:val="000D2AC2"/>
    <w:rsid w:val="000D37B8"/>
    <w:rsid w:val="000D5834"/>
    <w:rsid w:val="000D6D99"/>
    <w:rsid w:val="000E1F11"/>
    <w:rsid w:val="000E218D"/>
    <w:rsid w:val="000E2CBF"/>
    <w:rsid w:val="000E4AD0"/>
    <w:rsid w:val="000E67A5"/>
    <w:rsid w:val="000E6EC5"/>
    <w:rsid w:val="000F0F24"/>
    <w:rsid w:val="000F3CA1"/>
    <w:rsid w:val="000F4AD8"/>
    <w:rsid w:val="000F4D4C"/>
    <w:rsid w:val="000F516C"/>
    <w:rsid w:val="000F552B"/>
    <w:rsid w:val="000F6277"/>
    <w:rsid w:val="000F671D"/>
    <w:rsid w:val="000F7E00"/>
    <w:rsid w:val="00100BAC"/>
    <w:rsid w:val="00101C0C"/>
    <w:rsid w:val="00104366"/>
    <w:rsid w:val="001049D6"/>
    <w:rsid w:val="00106137"/>
    <w:rsid w:val="001106CB"/>
    <w:rsid w:val="00110ED8"/>
    <w:rsid w:val="00112A68"/>
    <w:rsid w:val="00112D35"/>
    <w:rsid w:val="001141AD"/>
    <w:rsid w:val="00115A56"/>
    <w:rsid w:val="00117BED"/>
    <w:rsid w:val="00122189"/>
    <w:rsid w:val="001226DD"/>
    <w:rsid w:val="00123347"/>
    <w:rsid w:val="001247E8"/>
    <w:rsid w:val="001262F6"/>
    <w:rsid w:val="00126C87"/>
    <w:rsid w:val="00127EE4"/>
    <w:rsid w:val="001307FD"/>
    <w:rsid w:val="001322A2"/>
    <w:rsid w:val="00133DDB"/>
    <w:rsid w:val="001376FA"/>
    <w:rsid w:val="00140C12"/>
    <w:rsid w:val="0014509C"/>
    <w:rsid w:val="00145E6B"/>
    <w:rsid w:val="001466FC"/>
    <w:rsid w:val="0015039E"/>
    <w:rsid w:val="0015073F"/>
    <w:rsid w:val="00150BCF"/>
    <w:rsid w:val="00150F82"/>
    <w:rsid w:val="00152589"/>
    <w:rsid w:val="00155784"/>
    <w:rsid w:val="00156009"/>
    <w:rsid w:val="00157F70"/>
    <w:rsid w:val="001604B3"/>
    <w:rsid w:val="001604BD"/>
    <w:rsid w:val="00161EB8"/>
    <w:rsid w:val="00163EB9"/>
    <w:rsid w:val="00164EE5"/>
    <w:rsid w:val="0016674E"/>
    <w:rsid w:val="001679E7"/>
    <w:rsid w:val="0017193B"/>
    <w:rsid w:val="00171C46"/>
    <w:rsid w:val="00172D08"/>
    <w:rsid w:val="001805B0"/>
    <w:rsid w:val="00180738"/>
    <w:rsid w:val="0018334F"/>
    <w:rsid w:val="001835F7"/>
    <w:rsid w:val="00184D49"/>
    <w:rsid w:val="001870E8"/>
    <w:rsid w:val="001878B2"/>
    <w:rsid w:val="00187F97"/>
    <w:rsid w:val="00190CF7"/>
    <w:rsid w:val="00191054"/>
    <w:rsid w:val="001923D3"/>
    <w:rsid w:val="0019300F"/>
    <w:rsid w:val="00194124"/>
    <w:rsid w:val="00194BDF"/>
    <w:rsid w:val="00197A11"/>
    <w:rsid w:val="001A172B"/>
    <w:rsid w:val="001A20C1"/>
    <w:rsid w:val="001A2547"/>
    <w:rsid w:val="001A2BEB"/>
    <w:rsid w:val="001A4E41"/>
    <w:rsid w:val="001A5A25"/>
    <w:rsid w:val="001A6EB7"/>
    <w:rsid w:val="001B37C3"/>
    <w:rsid w:val="001B4772"/>
    <w:rsid w:val="001B54F8"/>
    <w:rsid w:val="001B6ACA"/>
    <w:rsid w:val="001B7ADD"/>
    <w:rsid w:val="001C0EE7"/>
    <w:rsid w:val="001C1164"/>
    <w:rsid w:val="001C1509"/>
    <w:rsid w:val="001C1970"/>
    <w:rsid w:val="001C271C"/>
    <w:rsid w:val="001C47E9"/>
    <w:rsid w:val="001C4DA6"/>
    <w:rsid w:val="001C6400"/>
    <w:rsid w:val="001C75E1"/>
    <w:rsid w:val="001C77B4"/>
    <w:rsid w:val="001D0558"/>
    <w:rsid w:val="001D1021"/>
    <w:rsid w:val="001D1035"/>
    <w:rsid w:val="001D1E2A"/>
    <w:rsid w:val="001D1E90"/>
    <w:rsid w:val="001D23E9"/>
    <w:rsid w:val="001D264E"/>
    <w:rsid w:val="001D294E"/>
    <w:rsid w:val="001D29A7"/>
    <w:rsid w:val="001D7AC4"/>
    <w:rsid w:val="001E019C"/>
    <w:rsid w:val="001E1EDD"/>
    <w:rsid w:val="001E28A5"/>
    <w:rsid w:val="001E2AAC"/>
    <w:rsid w:val="001E2F49"/>
    <w:rsid w:val="001E5A3B"/>
    <w:rsid w:val="001F08C4"/>
    <w:rsid w:val="001F105B"/>
    <w:rsid w:val="001F1B72"/>
    <w:rsid w:val="001F2E1C"/>
    <w:rsid w:val="001F3D17"/>
    <w:rsid w:val="001F5347"/>
    <w:rsid w:val="001F5DB5"/>
    <w:rsid w:val="001F7B4B"/>
    <w:rsid w:val="00200289"/>
    <w:rsid w:val="00201982"/>
    <w:rsid w:val="00201C9C"/>
    <w:rsid w:val="00203417"/>
    <w:rsid w:val="002072CE"/>
    <w:rsid w:val="00207AE4"/>
    <w:rsid w:val="00211159"/>
    <w:rsid w:val="0021268C"/>
    <w:rsid w:val="00215205"/>
    <w:rsid w:val="002159AE"/>
    <w:rsid w:val="00216305"/>
    <w:rsid w:val="002175A0"/>
    <w:rsid w:val="00220054"/>
    <w:rsid w:val="0022039E"/>
    <w:rsid w:val="00222363"/>
    <w:rsid w:val="002236BD"/>
    <w:rsid w:val="002246C9"/>
    <w:rsid w:val="00225A7A"/>
    <w:rsid w:val="00225E0C"/>
    <w:rsid w:val="00226C5F"/>
    <w:rsid w:val="00230A40"/>
    <w:rsid w:val="0023282F"/>
    <w:rsid w:val="00233032"/>
    <w:rsid w:val="00234276"/>
    <w:rsid w:val="0023429E"/>
    <w:rsid w:val="0024042E"/>
    <w:rsid w:val="00240F6F"/>
    <w:rsid w:val="00241855"/>
    <w:rsid w:val="00243955"/>
    <w:rsid w:val="0024520E"/>
    <w:rsid w:val="00245AFF"/>
    <w:rsid w:val="00246015"/>
    <w:rsid w:val="00246752"/>
    <w:rsid w:val="002467BD"/>
    <w:rsid w:val="0024685B"/>
    <w:rsid w:val="00247AB7"/>
    <w:rsid w:val="00250D74"/>
    <w:rsid w:val="00253601"/>
    <w:rsid w:val="00254627"/>
    <w:rsid w:val="002549B0"/>
    <w:rsid w:val="00255922"/>
    <w:rsid w:val="00256E27"/>
    <w:rsid w:val="0025706E"/>
    <w:rsid w:val="0025760A"/>
    <w:rsid w:val="0025792D"/>
    <w:rsid w:val="0026057A"/>
    <w:rsid w:val="00262303"/>
    <w:rsid w:val="0026388D"/>
    <w:rsid w:val="0026480D"/>
    <w:rsid w:val="00265927"/>
    <w:rsid w:val="00265BD3"/>
    <w:rsid w:val="002666CC"/>
    <w:rsid w:val="0026693B"/>
    <w:rsid w:val="00267220"/>
    <w:rsid w:val="00267D06"/>
    <w:rsid w:val="0027138D"/>
    <w:rsid w:val="002719F8"/>
    <w:rsid w:val="002736EC"/>
    <w:rsid w:val="00274AF2"/>
    <w:rsid w:val="00275205"/>
    <w:rsid w:val="0027538E"/>
    <w:rsid w:val="00276F68"/>
    <w:rsid w:val="00277B2E"/>
    <w:rsid w:val="002830C1"/>
    <w:rsid w:val="002836D3"/>
    <w:rsid w:val="00284B96"/>
    <w:rsid w:val="00284C96"/>
    <w:rsid w:val="002861D7"/>
    <w:rsid w:val="0028646F"/>
    <w:rsid w:val="002869F5"/>
    <w:rsid w:val="00287EE9"/>
    <w:rsid w:val="00291148"/>
    <w:rsid w:val="002914F1"/>
    <w:rsid w:val="00291828"/>
    <w:rsid w:val="002921FD"/>
    <w:rsid w:val="0029244A"/>
    <w:rsid w:val="00293EF8"/>
    <w:rsid w:val="002948E7"/>
    <w:rsid w:val="002970C6"/>
    <w:rsid w:val="002A0938"/>
    <w:rsid w:val="002A353E"/>
    <w:rsid w:val="002A3E57"/>
    <w:rsid w:val="002A458C"/>
    <w:rsid w:val="002A4A7E"/>
    <w:rsid w:val="002A5211"/>
    <w:rsid w:val="002A5234"/>
    <w:rsid w:val="002A532D"/>
    <w:rsid w:val="002A5D67"/>
    <w:rsid w:val="002B075B"/>
    <w:rsid w:val="002B14B0"/>
    <w:rsid w:val="002B1873"/>
    <w:rsid w:val="002B2B43"/>
    <w:rsid w:val="002B2FB0"/>
    <w:rsid w:val="002B4000"/>
    <w:rsid w:val="002B4009"/>
    <w:rsid w:val="002B403A"/>
    <w:rsid w:val="002B5866"/>
    <w:rsid w:val="002B733E"/>
    <w:rsid w:val="002B7D59"/>
    <w:rsid w:val="002C0057"/>
    <w:rsid w:val="002C057A"/>
    <w:rsid w:val="002C063B"/>
    <w:rsid w:val="002C0E41"/>
    <w:rsid w:val="002C2DEE"/>
    <w:rsid w:val="002C571F"/>
    <w:rsid w:val="002C5E6D"/>
    <w:rsid w:val="002C6CF2"/>
    <w:rsid w:val="002C7CCF"/>
    <w:rsid w:val="002D055F"/>
    <w:rsid w:val="002D0CFC"/>
    <w:rsid w:val="002D1A80"/>
    <w:rsid w:val="002D3033"/>
    <w:rsid w:val="002D3DB6"/>
    <w:rsid w:val="002D6EE0"/>
    <w:rsid w:val="002D6EF4"/>
    <w:rsid w:val="002D7602"/>
    <w:rsid w:val="002E21D4"/>
    <w:rsid w:val="002E259B"/>
    <w:rsid w:val="002E2732"/>
    <w:rsid w:val="002E287B"/>
    <w:rsid w:val="002E2DA6"/>
    <w:rsid w:val="002E2FF0"/>
    <w:rsid w:val="002E3273"/>
    <w:rsid w:val="002E35FD"/>
    <w:rsid w:val="002E3894"/>
    <w:rsid w:val="002E3BEF"/>
    <w:rsid w:val="002E3CB0"/>
    <w:rsid w:val="002E417D"/>
    <w:rsid w:val="002E43C7"/>
    <w:rsid w:val="002E51CF"/>
    <w:rsid w:val="002E7CE7"/>
    <w:rsid w:val="002F0636"/>
    <w:rsid w:val="002F25E1"/>
    <w:rsid w:val="002F65C3"/>
    <w:rsid w:val="002F6986"/>
    <w:rsid w:val="002F7515"/>
    <w:rsid w:val="00301FB0"/>
    <w:rsid w:val="00302BF2"/>
    <w:rsid w:val="00303C32"/>
    <w:rsid w:val="00303CB9"/>
    <w:rsid w:val="003059F8"/>
    <w:rsid w:val="00305FE2"/>
    <w:rsid w:val="0030647C"/>
    <w:rsid w:val="00306999"/>
    <w:rsid w:val="00311028"/>
    <w:rsid w:val="0031236C"/>
    <w:rsid w:val="00312BAE"/>
    <w:rsid w:val="00313C98"/>
    <w:rsid w:val="00316096"/>
    <w:rsid w:val="003166EF"/>
    <w:rsid w:val="003175D2"/>
    <w:rsid w:val="00317B70"/>
    <w:rsid w:val="00317C26"/>
    <w:rsid w:val="00317FA0"/>
    <w:rsid w:val="0032094F"/>
    <w:rsid w:val="003226DF"/>
    <w:rsid w:val="003226E2"/>
    <w:rsid w:val="003245ED"/>
    <w:rsid w:val="00324660"/>
    <w:rsid w:val="003247CD"/>
    <w:rsid w:val="00325294"/>
    <w:rsid w:val="00326BDB"/>
    <w:rsid w:val="00326EAB"/>
    <w:rsid w:val="00327835"/>
    <w:rsid w:val="00330E28"/>
    <w:rsid w:val="00331320"/>
    <w:rsid w:val="003314EE"/>
    <w:rsid w:val="00331A5B"/>
    <w:rsid w:val="0033275A"/>
    <w:rsid w:val="00334518"/>
    <w:rsid w:val="003353B7"/>
    <w:rsid w:val="00335EC0"/>
    <w:rsid w:val="00336287"/>
    <w:rsid w:val="0033718B"/>
    <w:rsid w:val="00337A04"/>
    <w:rsid w:val="00340147"/>
    <w:rsid w:val="00340B66"/>
    <w:rsid w:val="00340C64"/>
    <w:rsid w:val="00341E0E"/>
    <w:rsid w:val="003423EC"/>
    <w:rsid w:val="00342478"/>
    <w:rsid w:val="00342D4A"/>
    <w:rsid w:val="00343E6E"/>
    <w:rsid w:val="00344F2E"/>
    <w:rsid w:val="0034582E"/>
    <w:rsid w:val="00345E55"/>
    <w:rsid w:val="003476C2"/>
    <w:rsid w:val="00347F77"/>
    <w:rsid w:val="003508E4"/>
    <w:rsid w:val="00350E37"/>
    <w:rsid w:val="0035142A"/>
    <w:rsid w:val="0035165D"/>
    <w:rsid w:val="00354218"/>
    <w:rsid w:val="003571F5"/>
    <w:rsid w:val="00357817"/>
    <w:rsid w:val="00357900"/>
    <w:rsid w:val="003579DA"/>
    <w:rsid w:val="00361690"/>
    <w:rsid w:val="00361912"/>
    <w:rsid w:val="0036303F"/>
    <w:rsid w:val="00363313"/>
    <w:rsid w:val="00363E11"/>
    <w:rsid w:val="0036430A"/>
    <w:rsid w:val="00366BF8"/>
    <w:rsid w:val="00367AF9"/>
    <w:rsid w:val="00372558"/>
    <w:rsid w:val="00372758"/>
    <w:rsid w:val="00372D4F"/>
    <w:rsid w:val="00373565"/>
    <w:rsid w:val="0037548E"/>
    <w:rsid w:val="00375B2B"/>
    <w:rsid w:val="003770D9"/>
    <w:rsid w:val="00377182"/>
    <w:rsid w:val="003802C3"/>
    <w:rsid w:val="003809DE"/>
    <w:rsid w:val="00380B69"/>
    <w:rsid w:val="003812F6"/>
    <w:rsid w:val="0038215D"/>
    <w:rsid w:val="003835DF"/>
    <w:rsid w:val="00386037"/>
    <w:rsid w:val="003866AE"/>
    <w:rsid w:val="003878F5"/>
    <w:rsid w:val="00391EC5"/>
    <w:rsid w:val="00392DA1"/>
    <w:rsid w:val="00392ED9"/>
    <w:rsid w:val="00394278"/>
    <w:rsid w:val="00394FFA"/>
    <w:rsid w:val="003957F7"/>
    <w:rsid w:val="003963D0"/>
    <w:rsid w:val="003968A1"/>
    <w:rsid w:val="003973A3"/>
    <w:rsid w:val="00397C59"/>
    <w:rsid w:val="003A2C58"/>
    <w:rsid w:val="003A41FD"/>
    <w:rsid w:val="003A4B6D"/>
    <w:rsid w:val="003A4BEE"/>
    <w:rsid w:val="003A6418"/>
    <w:rsid w:val="003A7308"/>
    <w:rsid w:val="003B164C"/>
    <w:rsid w:val="003B2877"/>
    <w:rsid w:val="003B3723"/>
    <w:rsid w:val="003B4DB9"/>
    <w:rsid w:val="003B64E1"/>
    <w:rsid w:val="003C0AE8"/>
    <w:rsid w:val="003C40CC"/>
    <w:rsid w:val="003C45F1"/>
    <w:rsid w:val="003C46C5"/>
    <w:rsid w:val="003C46E6"/>
    <w:rsid w:val="003D024F"/>
    <w:rsid w:val="003D2E06"/>
    <w:rsid w:val="003D5F5D"/>
    <w:rsid w:val="003D5FCA"/>
    <w:rsid w:val="003D60A2"/>
    <w:rsid w:val="003D68A3"/>
    <w:rsid w:val="003E0B2B"/>
    <w:rsid w:val="003E2166"/>
    <w:rsid w:val="003E5496"/>
    <w:rsid w:val="003E5D08"/>
    <w:rsid w:val="003E5FD3"/>
    <w:rsid w:val="003E6B97"/>
    <w:rsid w:val="003E6CB2"/>
    <w:rsid w:val="003E798D"/>
    <w:rsid w:val="003F02ED"/>
    <w:rsid w:val="003F0EA8"/>
    <w:rsid w:val="003F1ADB"/>
    <w:rsid w:val="003F3F50"/>
    <w:rsid w:val="003F440F"/>
    <w:rsid w:val="003F4D5A"/>
    <w:rsid w:val="003F5786"/>
    <w:rsid w:val="003F783A"/>
    <w:rsid w:val="0040042A"/>
    <w:rsid w:val="00400DE5"/>
    <w:rsid w:val="00401151"/>
    <w:rsid w:val="004041F7"/>
    <w:rsid w:val="00404339"/>
    <w:rsid w:val="00404613"/>
    <w:rsid w:val="00406438"/>
    <w:rsid w:val="0040662E"/>
    <w:rsid w:val="00406980"/>
    <w:rsid w:val="00407D73"/>
    <w:rsid w:val="004103A0"/>
    <w:rsid w:val="004109A5"/>
    <w:rsid w:val="004119B0"/>
    <w:rsid w:val="0041293D"/>
    <w:rsid w:val="004153BF"/>
    <w:rsid w:val="00416897"/>
    <w:rsid w:val="00417D70"/>
    <w:rsid w:val="0042126C"/>
    <w:rsid w:val="0042176B"/>
    <w:rsid w:val="00422E25"/>
    <w:rsid w:val="00424016"/>
    <w:rsid w:val="0042490F"/>
    <w:rsid w:val="00424F6B"/>
    <w:rsid w:val="0042787F"/>
    <w:rsid w:val="00427CCA"/>
    <w:rsid w:val="0043023A"/>
    <w:rsid w:val="00430378"/>
    <w:rsid w:val="00432469"/>
    <w:rsid w:val="00433A13"/>
    <w:rsid w:val="00433F4C"/>
    <w:rsid w:val="00435BDD"/>
    <w:rsid w:val="0043658E"/>
    <w:rsid w:val="00436A8A"/>
    <w:rsid w:val="00437C1F"/>
    <w:rsid w:val="00440951"/>
    <w:rsid w:val="0044171B"/>
    <w:rsid w:val="004435C8"/>
    <w:rsid w:val="004441B5"/>
    <w:rsid w:val="00444AB9"/>
    <w:rsid w:val="00444FE0"/>
    <w:rsid w:val="00445379"/>
    <w:rsid w:val="004462F9"/>
    <w:rsid w:val="00447FC2"/>
    <w:rsid w:val="004506D5"/>
    <w:rsid w:val="00451CED"/>
    <w:rsid w:val="00452D77"/>
    <w:rsid w:val="00452DDA"/>
    <w:rsid w:val="00453247"/>
    <w:rsid w:val="0045453A"/>
    <w:rsid w:val="00454CDD"/>
    <w:rsid w:val="00454CF2"/>
    <w:rsid w:val="00455EAE"/>
    <w:rsid w:val="0045638E"/>
    <w:rsid w:val="0046068A"/>
    <w:rsid w:val="004624D8"/>
    <w:rsid w:val="004628B1"/>
    <w:rsid w:val="004630AA"/>
    <w:rsid w:val="00464199"/>
    <w:rsid w:val="0046521C"/>
    <w:rsid w:val="00465795"/>
    <w:rsid w:val="004678FB"/>
    <w:rsid w:val="00470AF0"/>
    <w:rsid w:val="00471ACB"/>
    <w:rsid w:val="00472D8E"/>
    <w:rsid w:val="00473A11"/>
    <w:rsid w:val="00473B00"/>
    <w:rsid w:val="004746CA"/>
    <w:rsid w:val="00475926"/>
    <w:rsid w:val="00476FA3"/>
    <w:rsid w:val="004771BE"/>
    <w:rsid w:val="00481A71"/>
    <w:rsid w:val="00481AE5"/>
    <w:rsid w:val="00481F07"/>
    <w:rsid w:val="004843A4"/>
    <w:rsid w:val="00486183"/>
    <w:rsid w:val="00486296"/>
    <w:rsid w:val="00486E3F"/>
    <w:rsid w:val="004874EB"/>
    <w:rsid w:val="00487CA1"/>
    <w:rsid w:val="004904E7"/>
    <w:rsid w:val="00492363"/>
    <w:rsid w:val="00494D8F"/>
    <w:rsid w:val="00494E0C"/>
    <w:rsid w:val="00497511"/>
    <w:rsid w:val="004A08A2"/>
    <w:rsid w:val="004A0FE5"/>
    <w:rsid w:val="004A274D"/>
    <w:rsid w:val="004A2F5B"/>
    <w:rsid w:val="004A545B"/>
    <w:rsid w:val="004A65FB"/>
    <w:rsid w:val="004B1427"/>
    <w:rsid w:val="004B1B3A"/>
    <w:rsid w:val="004B2A20"/>
    <w:rsid w:val="004B2C47"/>
    <w:rsid w:val="004B5901"/>
    <w:rsid w:val="004B598F"/>
    <w:rsid w:val="004B6274"/>
    <w:rsid w:val="004B62BA"/>
    <w:rsid w:val="004B7356"/>
    <w:rsid w:val="004B735B"/>
    <w:rsid w:val="004C0BAD"/>
    <w:rsid w:val="004C0E1D"/>
    <w:rsid w:val="004C1816"/>
    <w:rsid w:val="004C185B"/>
    <w:rsid w:val="004C2570"/>
    <w:rsid w:val="004C345C"/>
    <w:rsid w:val="004C3A98"/>
    <w:rsid w:val="004C4752"/>
    <w:rsid w:val="004C52A0"/>
    <w:rsid w:val="004C571D"/>
    <w:rsid w:val="004C5BC5"/>
    <w:rsid w:val="004C61D0"/>
    <w:rsid w:val="004C6641"/>
    <w:rsid w:val="004C7158"/>
    <w:rsid w:val="004D01AC"/>
    <w:rsid w:val="004D0CDF"/>
    <w:rsid w:val="004D1043"/>
    <w:rsid w:val="004D125D"/>
    <w:rsid w:val="004D15D6"/>
    <w:rsid w:val="004D1F39"/>
    <w:rsid w:val="004D22A0"/>
    <w:rsid w:val="004D2B99"/>
    <w:rsid w:val="004D3ADC"/>
    <w:rsid w:val="004D3BC1"/>
    <w:rsid w:val="004D48C6"/>
    <w:rsid w:val="004D5371"/>
    <w:rsid w:val="004D57CE"/>
    <w:rsid w:val="004D669E"/>
    <w:rsid w:val="004D6C87"/>
    <w:rsid w:val="004D7B45"/>
    <w:rsid w:val="004E09B8"/>
    <w:rsid w:val="004E0D16"/>
    <w:rsid w:val="004E14B4"/>
    <w:rsid w:val="004E1AFE"/>
    <w:rsid w:val="004E1E8C"/>
    <w:rsid w:val="004E2F90"/>
    <w:rsid w:val="004E4039"/>
    <w:rsid w:val="004E5714"/>
    <w:rsid w:val="004E74A8"/>
    <w:rsid w:val="004E74EE"/>
    <w:rsid w:val="004E7510"/>
    <w:rsid w:val="004F00D5"/>
    <w:rsid w:val="004F05F4"/>
    <w:rsid w:val="004F1C52"/>
    <w:rsid w:val="004F244F"/>
    <w:rsid w:val="004F3C5F"/>
    <w:rsid w:val="004F5BEC"/>
    <w:rsid w:val="004F682E"/>
    <w:rsid w:val="004F749D"/>
    <w:rsid w:val="004F7EF4"/>
    <w:rsid w:val="004F7F3A"/>
    <w:rsid w:val="00501035"/>
    <w:rsid w:val="00502253"/>
    <w:rsid w:val="0050226E"/>
    <w:rsid w:val="0050230D"/>
    <w:rsid w:val="00504C21"/>
    <w:rsid w:val="00505052"/>
    <w:rsid w:val="00506845"/>
    <w:rsid w:val="00506CEF"/>
    <w:rsid w:val="005072C8"/>
    <w:rsid w:val="00507733"/>
    <w:rsid w:val="00510F33"/>
    <w:rsid w:val="0051265C"/>
    <w:rsid w:val="00512E0D"/>
    <w:rsid w:val="005135E1"/>
    <w:rsid w:val="00513D71"/>
    <w:rsid w:val="0051660F"/>
    <w:rsid w:val="00517303"/>
    <w:rsid w:val="005176A5"/>
    <w:rsid w:val="00517DF5"/>
    <w:rsid w:val="005202A9"/>
    <w:rsid w:val="0052149E"/>
    <w:rsid w:val="00521525"/>
    <w:rsid w:val="00523851"/>
    <w:rsid w:val="005257E9"/>
    <w:rsid w:val="00527288"/>
    <w:rsid w:val="0053084D"/>
    <w:rsid w:val="005314D1"/>
    <w:rsid w:val="0053244A"/>
    <w:rsid w:val="00532FDD"/>
    <w:rsid w:val="00533103"/>
    <w:rsid w:val="00533115"/>
    <w:rsid w:val="00535853"/>
    <w:rsid w:val="00536BE8"/>
    <w:rsid w:val="00540040"/>
    <w:rsid w:val="00540700"/>
    <w:rsid w:val="00540F6D"/>
    <w:rsid w:val="0054200F"/>
    <w:rsid w:val="0054221B"/>
    <w:rsid w:val="005439E3"/>
    <w:rsid w:val="00545572"/>
    <w:rsid w:val="00546CB3"/>
    <w:rsid w:val="00546D36"/>
    <w:rsid w:val="00550154"/>
    <w:rsid w:val="00552A7F"/>
    <w:rsid w:val="005544D1"/>
    <w:rsid w:val="00554DDA"/>
    <w:rsid w:val="00555EF7"/>
    <w:rsid w:val="00555F67"/>
    <w:rsid w:val="005577E4"/>
    <w:rsid w:val="00560105"/>
    <w:rsid w:val="0056013A"/>
    <w:rsid w:val="0056044B"/>
    <w:rsid w:val="00561036"/>
    <w:rsid w:val="00562068"/>
    <w:rsid w:val="00562C42"/>
    <w:rsid w:val="00567A84"/>
    <w:rsid w:val="00570391"/>
    <w:rsid w:val="00572DB0"/>
    <w:rsid w:val="00572F90"/>
    <w:rsid w:val="005737A5"/>
    <w:rsid w:val="0057386C"/>
    <w:rsid w:val="00573B68"/>
    <w:rsid w:val="005740B0"/>
    <w:rsid w:val="00575FD5"/>
    <w:rsid w:val="00576325"/>
    <w:rsid w:val="005778E9"/>
    <w:rsid w:val="00577EC5"/>
    <w:rsid w:val="005800D1"/>
    <w:rsid w:val="00580A5C"/>
    <w:rsid w:val="0058140E"/>
    <w:rsid w:val="00581813"/>
    <w:rsid w:val="00584B47"/>
    <w:rsid w:val="00585750"/>
    <w:rsid w:val="0058582A"/>
    <w:rsid w:val="00587EF2"/>
    <w:rsid w:val="00590CBE"/>
    <w:rsid w:val="00591D29"/>
    <w:rsid w:val="005927E4"/>
    <w:rsid w:val="005927EC"/>
    <w:rsid w:val="005944D3"/>
    <w:rsid w:val="00595934"/>
    <w:rsid w:val="00596E61"/>
    <w:rsid w:val="00597815"/>
    <w:rsid w:val="005A1635"/>
    <w:rsid w:val="005A308B"/>
    <w:rsid w:val="005A334C"/>
    <w:rsid w:val="005A336B"/>
    <w:rsid w:val="005A3ED8"/>
    <w:rsid w:val="005A40E5"/>
    <w:rsid w:val="005A5D16"/>
    <w:rsid w:val="005A674D"/>
    <w:rsid w:val="005B270E"/>
    <w:rsid w:val="005B2A91"/>
    <w:rsid w:val="005B5039"/>
    <w:rsid w:val="005B54BB"/>
    <w:rsid w:val="005B6221"/>
    <w:rsid w:val="005B6645"/>
    <w:rsid w:val="005C016A"/>
    <w:rsid w:val="005C020A"/>
    <w:rsid w:val="005C0A2E"/>
    <w:rsid w:val="005C1D68"/>
    <w:rsid w:val="005C1EB3"/>
    <w:rsid w:val="005C2657"/>
    <w:rsid w:val="005C521B"/>
    <w:rsid w:val="005C5666"/>
    <w:rsid w:val="005C5F45"/>
    <w:rsid w:val="005C6929"/>
    <w:rsid w:val="005C7D0F"/>
    <w:rsid w:val="005C7F48"/>
    <w:rsid w:val="005D2276"/>
    <w:rsid w:val="005D25DD"/>
    <w:rsid w:val="005D2873"/>
    <w:rsid w:val="005D32F2"/>
    <w:rsid w:val="005D38C1"/>
    <w:rsid w:val="005D3A0B"/>
    <w:rsid w:val="005D5058"/>
    <w:rsid w:val="005D6051"/>
    <w:rsid w:val="005D619D"/>
    <w:rsid w:val="005D6555"/>
    <w:rsid w:val="005D70F0"/>
    <w:rsid w:val="005D7497"/>
    <w:rsid w:val="005D78FF"/>
    <w:rsid w:val="005E33C5"/>
    <w:rsid w:val="005E362B"/>
    <w:rsid w:val="005E7D28"/>
    <w:rsid w:val="005F2EF5"/>
    <w:rsid w:val="005F49E4"/>
    <w:rsid w:val="005F4E0A"/>
    <w:rsid w:val="005F5E10"/>
    <w:rsid w:val="005F7C53"/>
    <w:rsid w:val="00601BE8"/>
    <w:rsid w:val="00601E13"/>
    <w:rsid w:val="00601E71"/>
    <w:rsid w:val="0060336B"/>
    <w:rsid w:val="006033A1"/>
    <w:rsid w:val="00603AED"/>
    <w:rsid w:val="00604EB3"/>
    <w:rsid w:val="006067F9"/>
    <w:rsid w:val="00610AE3"/>
    <w:rsid w:val="00610AE9"/>
    <w:rsid w:val="00610BEC"/>
    <w:rsid w:val="006114BE"/>
    <w:rsid w:val="00611982"/>
    <w:rsid w:val="00612D7D"/>
    <w:rsid w:val="00612F96"/>
    <w:rsid w:val="0061321B"/>
    <w:rsid w:val="00614E77"/>
    <w:rsid w:val="006179C5"/>
    <w:rsid w:val="00617E52"/>
    <w:rsid w:val="00621062"/>
    <w:rsid w:val="00621D51"/>
    <w:rsid w:val="00623C16"/>
    <w:rsid w:val="00623CFA"/>
    <w:rsid w:val="00623D83"/>
    <w:rsid w:val="00623EE7"/>
    <w:rsid w:val="00625B77"/>
    <w:rsid w:val="00626B6D"/>
    <w:rsid w:val="00627106"/>
    <w:rsid w:val="00627877"/>
    <w:rsid w:val="00627F41"/>
    <w:rsid w:val="00630C36"/>
    <w:rsid w:val="00630DBC"/>
    <w:rsid w:val="00632B91"/>
    <w:rsid w:val="006335E2"/>
    <w:rsid w:val="00633F23"/>
    <w:rsid w:val="00634757"/>
    <w:rsid w:val="006355F7"/>
    <w:rsid w:val="00635ADD"/>
    <w:rsid w:val="0063615B"/>
    <w:rsid w:val="00636E84"/>
    <w:rsid w:val="00640063"/>
    <w:rsid w:val="00642B9A"/>
    <w:rsid w:val="00643F77"/>
    <w:rsid w:val="006446AC"/>
    <w:rsid w:val="006456FA"/>
    <w:rsid w:val="00646B28"/>
    <w:rsid w:val="00647FF2"/>
    <w:rsid w:val="0065052F"/>
    <w:rsid w:val="00650F09"/>
    <w:rsid w:val="006523E4"/>
    <w:rsid w:val="00652E4E"/>
    <w:rsid w:val="00653589"/>
    <w:rsid w:val="00653A27"/>
    <w:rsid w:val="00655CE1"/>
    <w:rsid w:val="00656006"/>
    <w:rsid w:val="006564BD"/>
    <w:rsid w:val="00656798"/>
    <w:rsid w:val="006569D1"/>
    <w:rsid w:val="00656E37"/>
    <w:rsid w:val="00660250"/>
    <w:rsid w:val="0066083C"/>
    <w:rsid w:val="00661B99"/>
    <w:rsid w:val="00664EA9"/>
    <w:rsid w:val="0066556E"/>
    <w:rsid w:val="00665B90"/>
    <w:rsid w:val="00666434"/>
    <w:rsid w:val="00670757"/>
    <w:rsid w:val="006740FD"/>
    <w:rsid w:val="0067623E"/>
    <w:rsid w:val="00676D0C"/>
    <w:rsid w:val="00676E07"/>
    <w:rsid w:val="006770D9"/>
    <w:rsid w:val="0067721C"/>
    <w:rsid w:val="006778E2"/>
    <w:rsid w:val="00677B15"/>
    <w:rsid w:val="00677D86"/>
    <w:rsid w:val="00680A5E"/>
    <w:rsid w:val="00680DBE"/>
    <w:rsid w:val="00681F4A"/>
    <w:rsid w:val="00682794"/>
    <w:rsid w:val="00682D43"/>
    <w:rsid w:val="00684A48"/>
    <w:rsid w:val="0068649A"/>
    <w:rsid w:val="00686AB7"/>
    <w:rsid w:val="0069352E"/>
    <w:rsid w:val="0069365A"/>
    <w:rsid w:val="0069501C"/>
    <w:rsid w:val="006966BF"/>
    <w:rsid w:val="006A0CAE"/>
    <w:rsid w:val="006A1F58"/>
    <w:rsid w:val="006A20C9"/>
    <w:rsid w:val="006A2190"/>
    <w:rsid w:val="006A32D0"/>
    <w:rsid w:val="006A4BE3"/>
    <w:rsid w:val="006A57DB"/>
    <w:rsid w:val="006A718C"/>
    <w:rsid w:val="006A7241"/>
    <w:rsid w:val="006B0162"/>
    <w:rsid w:val="006B0755"/>
    <w:rsid w:val="006B1D70"/>
    <w:rsid w:val="006B266F"/>
    <w:rsid w:val="006B2A81"/>
    <w:rsid w:val="006B3547"/>
    <w:rsid w:val="006B408C"/>
    <w:rsid w:val="006B5256"/>
    <w:rsid w:val="006B5A4D"/>
    <w:rsid w:val="006B6DA0"/>
    <w:rsid w:val="006B704E"/>
    <w:rsid w:val="006B7907"/>
    <w:rsid w:val="006B7D7C"/>
    <w:rsid w:val="006B7FE7"/>
    <w:rsid w:val="006C3F0E"/>
    <w:rsid w:val="006C5AAD"/>
    <w:rsid w:val="006C6E95"/>
    <w:rsid w:val="006C7397"/>
    <w:rsid w:val="006D04F7"/>
    <w:rsid w:val="006D0548"/>
    <w:rsid w:val="006D0C4E"/>
    <w:rsid w:val="006D146C"/>
    <w:rsid w:val="006D4367"/>
    <w:rsid w:val="006D6491"/>
    <w:rsid w:val="006D6C73"/>
    <w:rsid w:val="006D6DEB"/>
    <w:rsid w:val="006D78F4"/>
    <w:rsid w:val="006E002D"/>
    <w:rsid w:val="006E0693"/>
    <w:rsid w:val="006E2729"/>
    <w:rsid w:val="006E2E1F"/>
    <w:rsid w:val="006E31F6"/>
    <w:rsid w:val="006E3AA9"/>
    <w:rsid w:val="006E44CC"/>
    <w:rsid w:val="006E5155"/>
    <w:rsid w:val="006F046A"/>
    <w:rsid w:val="006F62F0"/>
    <w:rsid w:val="006F7E70"/>
    <w:rsid w:val="00700165"/>
    <w:rsid w:val="007018D4"/>
    <w:rsid w:val="00702B1C"/>
    <w:rsid w:val="00704609"/>
    <w:rsid w:val="007059BF"/>
    <w:rsid w:val="00707286"/>
    <w:rsid w:val="00707786"/>
    <w:rsid w:val="00713391"/>
    <w:rsid w:val="00714001"/>
    <w:rsid w:val="00715392"/>
    <w:rsid w:val="0071581F"/>
    <w:rsid w:val="00715BD8"/>
    <w:rsid w:val="00715ED0"/>
    <w:rsid w:val="007171BB"/>
    <w:rsid w:val="007174B7"/>
    <w:rsid w:val="00717C5A"/>
    <w:rsid w:val="007202FF"/>
    <w:rsid w:val="00720EFE"/>
    <w:rsid w:val="007245B8"/>
    <w:rsid w:val="007265E1"/>
    <w:rsid w:val="00726D6F"/>
    <w:rsid w:val="00726ED7"/>
    <w:rsid w:val="007274B5"/>
    <w:rsid w:val="007276F2"/>
    <w:rsid w:val="00731C70"/>
    <w:rsid w:val="007321FD"/>
    <w:rsid w:val="007346AD"/>
    <w:rsid w:val="00734952"/>
    <w:rsid w:val="007368B3"/>
    <w:rsid w:val="00737D6B"/>
    <w:rsid w:val="00740AA8"/>
    <w:rsid w:val="00740D29"/>
    <w:rsid w:val="007458AA"/>
    <w:rsid w:val="007474D1"/>
    <w:rsid w:val="00747747"/>
    <w:rsid w:val="00750274"/>
    <w:rsid w:val="00750987"/>
    <w:rsid w:val="00753257"/>
    <w:rsid w:val="00754DD6"/>
    <w:rsid w:val="00756BDC"/>
    <w:rsid w:val="00757EE7"/>
    <w:rsid w:val="0076103C"/>
    <w:rsid w:val="00761DC5"/>
    <w:rsid w:val="00763093"/>
    <w:rsid w:val="00763103"/>
    <w:rsid w:val="0076329A"/>
    <w:rsid w:val="0076330A"/>
    <w:rsid w:val="0076350D"/>
    <w:rsid w:val="00765AD9"/>
    <w:rsid w:val="00766140"/>
    <w:rsid w:val="00767699"/>
    <w:rsid w:val="007679C2"/>
    <w:rsid w:val="00767FC5"/>
    <w:rsid w:val="00771792"/>
    <w:rsid w:val="0077429A"/>
    <w:rsid w:val="00774B97"/>
    <w:rsid w:val="00774D3C"/>
    <w:rsid w:val="00775B8F"/>
    <w:rsid w:val="007769BE"/>
    <w:rsid w:val="00777CEF"/>
    <w:rsid w:val="00780D6A"/>
    <w:rsid w:val="007839EB"/>
    <w:rsid w:val="00785170"/>
    <w:rsid w:val="007851CA"/>
    <w:rsid w:val="00785468"/>
    <w:rsid w:val="00785528"/>
    <w:rsid w:val="007865A2"/>
    <w:rsid w:val="007865C1"/>
    <w:rsid w:val="00786955"/>
    <w:rsid w:val="00791127"/>
    <w:rsid w:val="00793822"/>
    <w:rsid w:val="00793A0D"/>
    <w:rsid w:val="00794A08"/>
    <w:rsid w:val="0079527F"/>
    <w:rsid w:val="007953BF"/>
    <w:rsid w:val="007965C1"/>
    <w:rsid w:val="00797154"/>
    <w:rsid w:val="007977DF"/>
    <w:rsid w:val="007A09C9"/>
    <w:rsid w:val="007A3996"/>
    <w:rsid w:val="007A3FA8"/>
    <w:rsid w:val="007A46BA"/>
    <w:rsid w:val="007A51A4"/>
    <w:rsid w:val="007B005F"/>
    <w:rsid w:val="007B047E"/>
    <w:rsid w:val="007B1ED1"/>
    <w:rsid w:val="007B1FCE"/>
    <w:rsid w:val="007B2436"/>
    <w:rsid w:val="007B2875"/>
    <w:rsid w:val="007B3F6C"/>
    <w:rsid w:val="007B6CDA"/>
    <w:rsid w:val="007B6E2A"/>
    <w:rsid w:val="007B7276"/>
    <w:rsid w:val="007B72AD"/>
    <w:rsid w:val="007B73E5"/>
    <w:rsid w:val="007C1765"/>
    <w:rsid w:val="007C333D"/>
    <w:rsid w:val="007C3AA3"/>
    <w:rsid w:val="007C3C7D"/>
    <w:rsid w:val="007C6BAA"/>
    <w:rsid w:val="007C732C"/>
    <w:rsid w:val="007D00D7"/>
    <w:rsid w:val="007D02F2"/>
    <w:rsid w:val="007D16A3"/>
    <w:rsid w:val="007D2066"/>
    <w:rsid w:val="007D327A"/>
    <w:rsid w:val="007D3B5F"/>
    <w:rsid w:val="007D5A77"/>
    <w:rsid w:val="007D761F"/>
    <w:rsid w:val="007E08F7"/>
    <w:rsid w:val="007E3293"/>
    <w:rsid w:val="007E4090"/>
    <w:rsid w:val="007E54F3"/>
    <w:rsid w:val="007E5A12"/>
    <w:rsid w:val="007E5C59"/>
    <w:rsid w:val="007E734E"/>
    <w:rsid w:val="007E7550"/>
    <w:rsid w:val="007F073F"/>
    <w:rsid w:val="007F1ACA"/>
    <w:rsid w:val="007F1F11"/>
    <w:rsid w:val="007F3CDF"/>
    <w:rsid w:val="007F3F14"/>
    <w:rsid w:val="007F5EBE"/>
    <w:rsid w:val="007F661B"/>
    <w:rsid w:val="007F714E"/>
    <w:rsid w:val="007F75EB"/>
    <w:rsid w:val="00800898"/>
    <w:rsid w:val="008010FE"/>
    <w:rsid w:val="00803975"/>
    <w:rsid w:val="00803D54"/>
    <w:rsid w:val="00803EDA"/>
    <w:rsid w:val="008052C5"/>
    <w:rsid w:val="00806115"/>
    <w:rsid w:val="00806379"/>
    <w:rsid w:val="00807BA8"/>
    <w:rsid w:val="00813D5F"/>
    <w:rsid w:val="008154B1"/>
    <w:rsid w:val="00815709"/>
    <w:rsid w:val="00820DCE"/>
    <w:rsid w:val="00821480"/>
    <w:rsid w:val="0082269F"/>
    <w:rsid w:val="0082362F"/>
    <w:rsid w:val="00823AF6"/>
    <w:rsid w:val="008248DE"/>
    <w:rsid w:val="00824F68"/>
    <w:rsid w:val="00826C6F"/>
    <w:rsid w:val="00827EDB"/>
    <w:rsid w:val="00827FD8"/>
    <w:rsid w:val="008303EC"/>
    <w:rsid w:val="0083073C"/>
    <w:rsid w:val="00830A05"/>
    <w:rsid w:val="008331F4"/>
    <w:rsid w:val="00834639"/>
    <w:rsid w:val="0083596B"/>
    <w:rsid w:val="00837C42"/>
    <w:rsid w:val="00837F08"/>
    <w:rsid w:val="00843229"/>
    <w:rsid w:val="00843793"/>
    <w:rsid w:val="008448BE"/>
    <w:rsid w:val="00845744"/>
    <w:rsid w:val="008473B2"/>
    <w:rsid w:val="008474F5"/>
    <w:rsid w:val="008508EE"/>
    <w:rsid w:val="0085302F"/>
    <w:rsid w:val="00855C2C"/>
    <w:rsid w:val="00856643"/>
    <w:rsid w:val="008566F0"/>
    <w:rsid w:val="008575B1"/>
    <w:rsid w:val="00857886"/>
    <w:rsid w:val="00860B54"/>
    <w:rsid w:val="00861712"/>
    <w:rsid w:val="00862BD0"/>
    <w:rsid w:val="00862FAA"/>
    <w:rsid w:val="00867003"/>
    <w:rsid w:val="008704C6"/>
    <w:rsid w:val="0087257A"/>
    <w:rsid w:val="00872C12"/>
    <w:rsid w:val="00873A2A"/>
    <w:rsid w:val="00874EB1"/>
    <w:rsid w:val="00876051"/>
    <w:rsid w:val="008765E4"/>
    <w:rsid w:val="008779E7"/>
    <w:rsid w:val="008802B0"/>
    <w:rsid w:val="00881972"/>
    <w:rsid w:val="00883A49"/>
    <w:rsid w:val="00883C9A"/>
    <w:rsid w:val="00883EBF"/>
    <w:rsid w:val="0088457E"/>
    <w:rsid w:val="00884819"/>
    <w:rsid w:val="00885A9F"/>
    <w:rsid w:val="00885B33"/>
    <w:rsid w:val="00885E5E"/>
    <w:rsid w:val="00886D80"/>
    <w:rsid w:val="008870F3"/>
    <w:rsid w:val="00887602"/>
    <w:rsid w:val="00891EB6"/>
    <w:rsid w:val="0089237D"/>
    <w:rsid w:val="008925B3"/>
    <w:rsid w:val="00892853"/>
    <w:rsid w:val="00893509"/>
    <w:rsid w:val="00894586"/>
    <w:rsid w:val="0089633A"/>
    <w:rsid w:val="00897CE1"/>
    <w:rsid w:val="008A037E"/>
    <w:rsid w:val="008A371A"/>
    <w:rsid w:val="008A3AEA"/>
    <w:rsid w:val="008A3ECF"/>
    <w:rsid w:val="008A50A6"/>
    <w:rsid w:val="008A5938"/>
    <w:rsid w:val="008A7FD2"/>
    <w:rsid w:val="008B166B"/>
    <w:rsid w:val="008B1784"/>
    <w:rsid w:val="008B2A0F"/>
    <w:rsid w:val="008B2B60"/>
    <w:rsid w:val="008B6F71"/>
    <w:rsid w:val="008B7EBF"/>
    <w:rsid w:val="008C033A"/>
    <w:rsid w:val="008C0977"/>
    <w:rsid w:val="008C0D00"/>
    <w:rsid w:val="008C1A1C"/>
    <w:rsid w:val="008C4315"/>
    <w:rsid w:val="008C4E97"/>
    <w:rsid w:val="008C5753"/>
    <w:rsid w:val="008C5BBB"/>
    <w:rsid w:val="008C65BF"/>
    <w:rsid w:val="008D03B7"/>
    <w:rsid w:val="008D19F9"/>
    <w:rsid w:val="008D2636"/>
    <w:rsid w:val="008D2759"/>
    <w:rsid w:val="008D28B1"/>
    <w:rsid w:val="008D2B8E"/>
    <w:rsid w:val="008D2FA1"/>
    <w:rsid w:val="008D3209"/>
    <w:rsid w:val="008D38C4"/>
    <w:rsid w:val="008D56EA"/>
    <w:rsid w:val="008D5A03"/>
    <w:rsid w:val="008E086C"/>
    <w:rsid w:val="008E1E18"/>
    <w:rsid w:val="008E2B3D"/>
    <w:rsid w:val="008E3D3E"/>
    <w:rsid w:val="008E7BA1"/>
    <w:rsid w:val="008F05C8"/>
    <w:rsid w:val="008F158B"/>
    <w:rsid w:val="008F2223"/>
    <w:rsid w:val="008F4EC8"/>
    <w:rsid w:val="008F5C28"/>
    <w:rsid w:val="008F77E2"/>
    <w:rsid w:val="00900474"/>
    <w:rsid w:val="009004FC"/>
    <w:rsid w:val="00900CE3"/>
    <w:rsid w:val="00901BBC"/>
    <w:rsid w:val="00903D64"/>
    <w:rsid w:val="00905418"/>
    <w:rsid w:val="00911139"/>
    <w:rsid w:val="009115A8"/>
    <w:rsid w:val="0091252D"/>
    <w:rsid w:val="009127B4"/>
    <w:rsid w:val="00913E76"/>
    <w:rsid w:val="00914367"/>
    <w:rsid w:val="009148F0"/>
    <w:rsid w:val="0091507F"/>
    <w:rsid w:val="00915D04"/>
    <w:rsid w:val="0091756C"/>
    <w:rsid w:val="00920710"/>
    <w:rsid w:val="00921499"/>
    <w:rsid w:val="009241F6"/>
    <w:rsid w:val="00925DC3"/>
    <w:rsid w:val="00927012"/>
    <w:rsid w:val="00930852"/>
    <w:rsid w:val="00930919"/>
    <w:rsid w:val="00930C82"/>
    <w:rsid w:val="00931893"/>
    <w:rsid w:val="00931EC2"/>
    <w:rsid w:val="009332EB"/>
    <w:rsid w:val="009340B8"/>
    <w:rsid w:val="009348B3"/>
    <w:rsid w:val="00934BB0"/>
    <w:rsid w:val="00936CDC"/>
    <w:rsid w:val="009407EB"/>
    <w:rsid w:val="00941F76"/>
    <w:rsid w:val="0094393C"/>
    <w:rsid w:val="009439FC"/>
    <w:rsid w:val="0094408D"/>
    <w:rsid w:val="009449D7"/>
    <w:rsid w:val="00944E98"/>
    <w:rsid w:val="00945E88"/>
    <w:rsid w:val="00953D07"/>
    <w:rsid w:val="00953F86"/>
    <w:rsid w:val="00954340"/>
    <w:rsid w:val="00955F60"/>
    <w:rsid w:val="00957D5B"/>
    <w:rsid w:val="009609B3"/>
    <w:rsid w:val="009612B7"/>
    <w:rsid w:val="0096225E"/>
    <w:rsid w:val="00963780"/>
    <w:rsid w:val="00963C7C"/>
    <w:rsid w:val="00964070"/>
    <w:rsid w:val="009658FA"/>
    <w:rsid w:val="009662A2"/>
    <w:rsid w:val="00967278"/>
    <w:rsid w:val="00971618"/>
    <w:rsid w:val="00971B0A"/>
    <w:rsid w:val="00972666"/>
    <w:rsid w:val="00974F56"/>
    <w:rsid w:val="00976915"/>
    <w:rsid w:val="009778A7"/>
    <w:rsid w:val="00980E09"/>
    <w:rsid w:val="00981AA4"/>
    <w:rsid w:val="00984103"/>
    <w:rsid w:val="00984826"/>
    <w:rsid w:val="00984CAB"/>
    <w:rsid w:val="00985C1F"/>
    <w:rsid w:val="009869AC"/>
    <w:rsid w:val="00986B35"/>
    <w:rsid w:val="009904A3"/>
    <w:rsid w:val="00990847"/>
    <w:rsid w:val="009916B4"/>
    <w:rsid w:val="009928B5"/>
    <w:rsid w:val="00993CC8"/>
    <w:rsid w:val="009947B2"/>
    <w:rsid w:val="00995151"/>
    <w:rsid w:val="009A0B51"/>
    <w:rsid w:val="009A0BE1"/>
    <w:rsid w:val="009A10B3"/>
    <w:rsid w:val="009A1A19"/>
    <w:rsid w:val="009A2F24"/>
    <w:rsid w:val="009A30D6"/>
    <w:rsid w:val="009A496D"/>
    <w:rsid w:val="009A4AAF"/>
    <w:rsid w:val="009A4FAD"/>
    <w:rsid w:val="009A6F2F"/>
    <w:rsid w:val="009B0A7B"/>
    <w:rsid w:val="009B3A0C"/>
    <w:rsid w:val="009B4FA4"/>
    <w:rsid w:val="009B538A"/>
    <w:rsid w:val="009B5534"/>
    <w:rsid w:val="009B573A"/>
    <w:rsid w:val="009B583B"/>
    <w:rsid w:val="009B5A4E"/>
    <w:rsid w:val="009B6816"/>
    <w:rsid w:val="009C0F85"/>
    <w:rsid w:val="009C1ACD"/>
    <w:rsid w:val="009C34E7"/>
    <w:rsid w:val="009C5F14"/>
    <w:rsid w:val="009C70E3"/>
    <w:rsid w:val="009D139C"/>
    <w:rsid w:val="009D1425"/>
    <w:rsid w:val="009D19B4"/>
    <w:rsid w:val="009D283A"/>
    <w:rsid w:val="009D2923"/>
    <w:rsid w:val="009D3948"/>
    <w:rsid w:val="009D49B9"/>
    <w:rsid w:val="009D5410"/>
    <w:rsid w:val="009D79FA"/>
    <w:rsid w:val="009E1C70"/>
    <w:rsid w:val="009E28A9"/>
    <w:rsid w:val="009E2947"/>
    <w:rsid w:val="009E5A33"/>
    <w:rsid w:val="009E5F39"/>
    <w:rsid w:val="009E6430"/>
    <w:rsid w:val="009F247D"/>
    <w:rsid w:val="009F5B6A"/>
    <w:rsid w:val="009F6F18"/>
    <w:rsid w:val="009F7308"/>
    <w:rsid w:val="009F7E52"/>
    <w:rsid w:val="00A00DD7"/>
    <w:rsid w:val="00A02819"/>
    <w:rsid w:val="00A02DB7"/>
    <w:rsid w:val="00A032E0"/>
    <w:rsid w:val="00A037FB"/>
    <w:rsid w:val="00A04C7A"/>
    <w:rsid w:val="00A103FC"/>
    <w:rsid w:val="00A11EBB"/>
    <w:rsid w:val="00A12B1D"/>
    <w:rsid w:val="00A135D5"/>
    <w:rsid w:val="00A13F6E"/>
    <w:rsid w:val="00A14117"/>
    <w:rsid w:val="00A1460C"/>
    <w:rsid w:val="00A14B96"/>
    <w:rsid w:val="00A17552"/>
    <w:rsid w:val="00A17627"/>
    <w:rsid w:val="00A17B8A"/>
    <w:rsid w:val="00A21072"/>
    <w:rsid w:val="00A23ABF"/>
    <w:rsid w:val="00A2469F"/>
    <w:rsid w:val="00A270AA"/>
    <w:rsid w:val="00A315D7"/>
    <w:rsid w:val="00A31720"/>
    <w:rsid w:val="00A34340"/>
    <w:rsid w:val="00A358EC"/>
    <w:rsid w:val="00A36965"/>
    <w:rsid w:val="00A37FEE"/>
    <w:rsid w:val="00A433EA"/>
    <w:rsid w:val="00A43488"/>
    <w:rsid w:val="00A438D2"/>
    <w:rsid w:val="00A444D3"/>
    <w:rsid w:val="00A44BE7"/>
    <w:rsid w:val="00A44F06"/>
    <w:rsid w:val="00A457CA"/>
    <w:rsid w:val="00A457FB"/>
    <w:rsid w:val="00A5177C"/>
    <w:rsid w:val="00A51848"/>
    <w:rsid w:val="00A5403F"/>
    <w:rsid w:val="00A54F9D"/>
    <w:rsid w:val="00A553F1"/>
    <w:rsid w:val="00A56198"/>
    <w:rsid w:val="00A5654B"/>
    <w:rsid w:val="00A576CD"/>
    <w:rsid w:val="00A57C77"/>
    <w:rsid w:val="00A60407"/>
    <w:rsid w:val="00A613ED"/>
    <w:rsid w:val="00A6258A"/>
    <w:rsid w:val="00A6265C"/>
    <w:rsid w:val="00A62D72"/>
    <w:rsid w:val="00A65B3E"/>
    <w:rsid w:val="00A672ED"/>
    <w:rsid w:val="00A67750"/>
    <w:rsid w:val="00A70048"/>
    <w:rsid w:val="00A715FF"/>
    <w:rsid w:val="00A7255D"/>
    <w:rsid w:val="00A72FA7"/>
    <w:rsid w:val="00A735A0"/>
    <w:rsid w:val="00A761AE"/>
    <w:rsid w:val="00A76CDF"/>
    <w:rsid w:val="00A77762"/>
    <w:rsid w:val="00A77C49"/>
    <w:rsid w:val="00A81B2A"/>
    <w:rsid w:val="00A83688"/>
    <w:rsid w:val="00A836FA"/>
    <w:rsid w:val="00A839E5"/>
    <w:rsid w:val="00A846A0"/>
    <w:rsid w:val="00A8522C"/>
    <w:rsid w:val="00A85BC5"/>
    <w:rsid w:val="00A85FD3"/>
    <w:rsid w:val="00A86520"/>
    <w:rsid w:val="00A867B1"/>
    <w:rsid w:val="00A870A2"/>
    <w:rsid w:val="00A9008F"/>
    <w:rsid w:val="00A91E46"/>
    <w:rsid w:val="00A9238F"/>
    <w:rsid w:val="00A925F1"/>
    <w:rsid w:val="00A94081"/>
    <w:rsid w:val="00A94F17"/>
    <w:rsid w:val="00A96570"/>
    <w:rsid w:val="00A97868"/>
    <w:rsid w:val="00A97E40"/>
    <w:rsid w:val="00AA18D8"/>
    <w:rsid w:val="00AA197F"/>
    <w:rsid w:val="00AA1A9E"/>
    <w:rsid w:val="00AA3E72"/>
    <w:rsid w:val="00AA4B18"/>
    <w:rsid w:val="00AA7792"/>
    <w:rsid w:val="00AB0403"/>
    <w:rsid w:val="00AB073B"/>
    <w:rsid w:val="00AB0A14"/>
    <w:rsid w:val="00AB12C9"/>
    <w:rsid w:val="00AB26AF"/>
    <w:rsid w:val="00AB2CBF"/>
    <w:rsid w:val="00AB35E6"/>
    <w:rsid w:val="00AB7121"/>
    <w:rsid w:val="00AC0DD5"/>
    <w:rsid w:val="00AC12FD"/>
    <w:rsid w:val="00AC168C"/>
    <w:rsid w:val="00AC1FE0"/>
    <w:rsid w:val="00AC277F"/>
    <w:rsid w:val="00AC2DB9"/>
    <w:rsid w:val="00AC4E34"/>
    <w:rsid w:val="00AC5835"/>
    <w:rsid w:val="00AC5D86"/>
    <w:rsid w:val="00AC6B73"/>
    <w:rsid w:val="00AC6E46"/>
    <w:rsid w:val="00AD1BE5"/>
    <w:rsid w:val="00AD37B0"/>
    <w:rsid w:val="00AD37E8"/>
    <w:rsid w:val="00AD4221"/>
    <w:rsid w:val="00AD42FF"/>
    <w:rsid w:val="00AD5BE5"/>
    <w:rsid w:val="00AD78B7"/>
    <w:rsid w:val="00AD7D14"/>
    <w:rsid w:val="00AE064C"/>
    <w:rsid w:val="00AE1207"/>
    <w:rsid w:val="00AE2648"/>
    <w:rsid w:val="00AE4BD7"/>
    <w:rsid w:val="00AE511E"/>
    <w:rsid w:val="00AE5E63"/>
    <w:rsid w:val="00AE60DC"/>
    <w:rsid w:val="00AF057B"/>
    <w:rsid w:val="00AF091C"/>
    <w:rsid w:val="00AF1308"/>
    <w:rsid w:val="00AF14BB"/>
    <w:rsid w:val="00AF1881"/>
    <w:rsid w:val="00AF2482"/>
    <w:rsid w:val="00AF3A72"/>
    <w:rsid w:val="00AF4012"/>
    <w:rsid w:val="00AF47DF"/>
    <w:rsid w:val="00AF4F97"/>
    <w:rsid w:val="00AF66C2"/>
    <w:rsid w:val="00B01503"/>
    <w:rsid w:val="00B03696"/>
    <w:rsid w:val="00B036F3"/>
    <w:rsid w:val="00B03ED0"/>
    <w:rsid w:val="00B051B3"/>
    <w:rsid w:val="00B06206"/>
    <w:rsid w:val="00B06D16"/>
    <w:rsid w:val="00B1349D"/>
    <w:rsid w:val="00B137D7"/>
    <w:rsid w:val="00B143E8"/>
    <w:rsid w:val="00B14573"/>
    <w:rsid w:val="00B1536A"/>
    <w:rsid w:val="00B16AD5"/>
    <w:rsid w:val="00B16B1F"/>
    <w:rsid w:val="00B21D14"/>
    <w:rsid w:val="00B241D9"/>
    <w:rsid w:val="00B24D56"/>
    <w:rsid w:val="00B25A2D"/>
    <w:rsid w:val="00B265C8"/>
    <w:rsid w:val="00B2667F"/>
    <w:rsid w:val="00B26C89"/>
    <w:rsid w:val="00B30F30"/>
    <w:rsid w:val="00B31ABE"/>
    <w:rsid w:val="00B360AB"/>
    <w:rsid w:val="00B36FB3"/>
    <w:rsid w:val="00B371B9"/>
    <w:rsid w:val="00B40233"/>
    <w:rsid w:val="00B41896"/>
    <w:rsid w:val="00B43851"/>
    <w:rsid w:val="00B44466"/>
    <w:rsid w:val="00B44656"/>
    <w:rsid w:val="00B469E1"/>
    <w:rsid w:val="00B4797E"/>
    <w:rsid w:val="00B47F42"/>
    <w:rsid w:val="00B50F22"/>
    <w:rsid w:val="00B5138E"/>
    <w:rsid w:val="00B52474"/>
    <w:rsid w:val="00B54066"/>
    <w:rsid w:val="00B6099C"/>
    <w:rsid w:val="00B6198A"/>
    <w:rsid w:val="00B620E7"/>
    <w:rsid w:val="00B6213E"/>
    <w:rsid w:val="00B64DD7"/>
    <w:rsid w:val="00B65700"/>
    <w:rsid w:val="00B70B90"/>
    <w:rsid w:val="00B77615"/>
    <w:rsid w:val="00B8097A"/>
    <w:rsid w:val="00B80C80"/>
    <w:rsid w:val="00B80D5F"/>
    <w:rsid w:val="00B821F4"/>
    <w:rsid w:val="00B8331C"/>
    <w:rsid w:val="00B8633E"/>
    <w:rsid w:val="00B872F5"/>
    <w:rsid w:val="00B900EE"/>
    <w:rsid w:val="00B933E3"/>
    <w:rsid w:val="00B94B9F"/>
    <w:rsid w:val="00B94BAC"/>
    <w:rsid w:val="00B964E7"/>
    <w:rsid w:val="00B97B93"/>
    <w:rsid w:val="00BA0D77"/>
    <w:rsid w:val="00BA13CC"/>
    <w:rsid w:val="00BA1DAB"/>
    <w:rsid w:val="00BA2F69"/>
    <w:rsid w:val="00BA45E4"/>
    <w:rsid w:val="00BA5293"/>
    <w:rsid w:val="00BA53FC"/>
    <w:rsid w:val="00BA55BF"/>
    <w:rsid w:val="00BA6349"/>
    <w:rsid w:val="00BB0262"/>
    <w:rsid w:val="00BB14E6"/>
    <w:rsid w:val="00BB1A82"/>
    <w:rsid w:val="00BB277D"/>
    <w:rsid w:val="00BB3B00"/>
    <w:rsid w:val="00BB6F12"/>
    <w:rsid w:val="00BC0039"/>
    <w:rsid w:val="00BC1055"/>
    <w:rsid w:val="00BC2A6B"/>
    <w:rsid w:val="00BC2F35"/>
    <w:rsid w:val="00BC4620"/>
    <w:rsid w:val="00BC5130"/>
    <w:rsid w:val="00BC6119"/>
    <w:rsid w:val="00BC6B94"/>
    <w:rsid w:val="00BC6BB8"/>
    <w:rsid w:val="00BC72B3"/>
    <w:rsid w:val="00BD01FD"/>
    <w:rsid w:val="00BD078B"/>
    <w:rsid w:val="00BD1A65"/>
    <w:rsid w:val="00BD3AFA"/>
    <w:rsid w:val="00BE0D85"/>
    <w:rsid w:val="00BE0ECC"/>
    <w:rsid w:val="00BE2449"/>
    <w:rsid w:val="00BE322F"/>
    <w:rsid w:val="00BE36F9"/>
    <w:rsid w:val="00BE4E0F"/>
    <w:rsid w:val="00BE4FDF"/>
    <w:rsid w:val="00BE53CE"/>
    <w:rsid w:val="00BE65DF"/>
    <w:rsid w:val="00BE76AC"/>
    <w:rsid w:val="00BF1FC7"/>
    <w:rsid w:val="00BF3CAA"/>
    <w:rsid w:val="00BF6692"/>
    <w:rsid w:val="00BF7C9B"/>
    <w:rsid w:val="00C01F80"/>
    <w:rsid w:val="00C01FC8"/>
    <w:rsid w:val="00C02705"/>
    <w:rsid w:val="00C02B02"/>
    <w:rsid w:val="00C034C8"/>
    <w:rsid w:val="00C03E64"/>
    <w:rsid w:val="00C05031"/>
    <w:rsid w:val="00C1046A"/>
    <w:rsid w:val="00C131A8"/>
    <w:rsid w:val="00C1500E"/>
    <w:rsid w:val="00C15310"/>
    <w:rsid w:val="00C15A0D"/>
    <w:rsid w:val="00C16FED"/>
    <w:rsid w:val="00C173FE"/>
    <w:rsid w:val="00C17DBE"/>
    <w:rsid w:val="00C20573"/>
    <w:rsid w:val="00C210AC"/>
    <w:rsid w:val="00C21839"/>
    <w:rsid w:val="00C248C8"/>
    <w:rsid w:val="00C249FE"/>
    <w:rsid w:val="00C252C5"/>
    <w:rsid w:val="00C26A01"/>
    <w:rsid w:val="00C26D43"/>
    <w:rsid w:val="00C33713"/>
    <w:rsid w:val="00C33A62"/>
    <w:rsid w:val="00C33B78"/>
    <w:rsid w:val="00C34C16"/>
    <w:rsid w:val="00C364E5"/>
    <w:rsid w:val="00C403A0"/>
    <w:rsid w:val="00C40AD8"/>
    <w:rsid w:val="00C40B5B"/>
    <w:rsid w:val="00C43D5C"/>
    <w:rsid w:val="00C4424F"/>
    <w:rsid w:val="00C46BA4"/>
    <w:rsid w:val="00C501F6"/>
    <w:rsid w:val="00C50B82"/>
    <w:rsid w:val="00C5134C"/>
    <w:rsid w:val="00C52189"/>
    <w:rsid w:val="00C53B56"/>
    <w:rsid w:val="00C56294"/>
    <w:rsid w:val="00C56983"/>
    <w:rsid w:val="00C57D99"/>
    <w:rsid w:val="00C60A14"/>
    <w:rsid w:val="00C60B6F"/>
    <w:rsid w:val="00C64157"/>
    <w:rsid w:val="00C6441A"/>
    <w:rsid w:val="00C67739"/>
    <w:rsid w:val="00C67E67"/>
    <w:rsid w:val="00C7357E"/>
    <w:rsid w:val="00C7405F"/>
    <w:rsid w:val="00C75A4F"/>
    <w:rsid w:val="00C77AC6"/>
    <w:rsid w:val="00C805C1"/>
    <w:rsid w:val="00C80A8A"/>
    <w:rsid w:val="00C83CCD"/>
    <w:rsid w:val="00C858B3"/>
    <w:rsid w:val="00C86962"/>
    <w:rsid w:val="00C90CD8"/>
    <w:rsid w:val="00C91BB4"/>
    <w:rsid w:val="00C97516"/>
    <w:rsid w:val="00CA101B"/>
    <w:rsid w:val="00CA2FB2"/>
    <w:rsid w:val="00CA3A3A"/>
    <w:rsid w:val="00CA4B23"/>
    <w:rsid w:val="00CA5232"/>
    <w:rsid w:val="00CA5B83"/>
    <w:rsid w:val="00CA6ECB"/>
    <w:rsid w:val="00CB0882"/>
    <w:rsid w:val="00CB0C8B"/>
    <w:rsid w:val="00CB109F"/>
    <w:rsid w:val="00CB2B9D"/>
    <w:rsid w:val="00CB3816"/>
    <w:rsid w:val="00CB38C5"/>
    <w:rsid w:val="00CB4D2C"/>
    <w:rsid w:val="00CB4FCA"/>
    <w:rsid w:val="00CB601F"/>
    <w:rsid w:val="00CB6589"/>
    <w:rsid w:val="00CB6DD0"/>
    <w:rsid w:val="00CB726E"/>
    <w:rsid w:val="00CC1FDF"/>
    <w:rsid w:val="00CC2F00"/>
    <w:rsid w:val="00CC3C82"/>
    <w:rsid w:val="00CC4BEE"/>
    <w:rsid w:val="00CC6219"/>
    <w:rsid w:val="00CD00FB"/>
    <w:rsid w:val="00CD214D"/>
    <w:rsid w:val="00CD2A97"/>
    <w:rsid w:val="00CD2D49"/>
    <w:rsid w:val="00CD323F"/>
    <w:rsid w:val="00CD3402"/>
    <w:rsid w:val="00CD3E53"/>
    <w:rsid w:val="00CD47D0"/>
    <w:rsid w:val="00CD4FC1"/>
    <w:rsid w:val="00CD5D86"/>
    <w:rsid w:val="00CE2032"/>
    <w:rsid w:val="00CE2355"/>
    <w:rsid w:val="00CE3FEE"/>
    <w:rsid w:val="00CE51B2"/>
    <w:rsid w:val="00CE6B76"/>
    <w:rsid w:val="00CE6C1C"/>
    <w:rsid w:val="00CF0003"/>
    <w:rsid w:val="00CF1AA7"/>
    <w:rsid w:val="00CF49CB"/>
    <w:rsid w:val="00CF6405"/>
    <w:rsid w:val="00D02C58"/>
    <w:rsid w:val="00D02C83"/>
    <w:rsid w:val="00D02CFD"/>
    <w:rsid w:val="00D02E67"/>
    <w:rsid w:val="00D03321"/>
    <w:rsid w:val="00D03FA1"/>
    <w:rsid w:val="00D0580F"/>
    <w:rsid w:val="00D06A66"/>
    <w:rsid w:val="00D06BFA"/>
    <w:rsid w:val="00D07586"/>
    <w:rsid w:val="00D07BD0"/>
    <w:rsid w:val="00D07C1C"/>
    <w:rsid w:val="00D107F7"/>
    <w:rsid w:val="00D11285"/>
    <w:rsid w:val="00D13C2D"/>
    <w:rsid w:val="00D14320"/>
    <w:rsid w:val="00D1588D"/>
    <w:rsid w:val="00D15BEB"/>
    <w:rsid w:val="00D17346"/>
    <w:rsid w:val="00D17A09"/>
    <w:rsid w:val="00D20F83"/>
    <w:rsid w:val="00D21318"/>
    <w:rsid w:val="00D2380F"/>
    <w:rsid w:val="00D25C5D"/>
    <w:rsid w:val="00D266BF"/>
    <w:rsid w:val="00D26A51"/>
    <w:rsid w:val="00D30660"/>
    <w:rsid w:val="00D30A9B"/>
    <w:rsid w:val="00D313DE"/>
    <w:rsid w:val="00D34EB7"/>
    <w:rsid w:val="00D36923"/>
    <w:rsid w:val="00D36E44"/>
    <w:rsid w:val="00D372FD"/>
    <w:rsid w:val="00D42E9D"/>
    <w:rsid w:val="00D44F0C"/>
    <w:rsid w:val="00D45100"/>
    <w:rsid w:val="00D46319"/>
    <w:rsid w:val="00D469E0"/>
    <w:rsid w:val="00D47421"/>
    <w:rsid w:val="00D47627"/>
    <w:rsid w:val="00D476CB"/>
    <w:rsid w:val="00D51FD8"/>
    <w:rsid w:val="00D535C3"/>
    <w:rsid w:val="00D53C75"/>
    <w:rsid w:val="00D53E49"/>
    <w:rsid w:val="00D54066"/>
    <w:rsid w:val="00D559FF"/>
    <w:rsid w:val="00D55E90"/>
    <w:rsid w:val="00D57A5B"/>
    <w:rsid w:val="00D57BF1"/>
    <w:rsid w:val="00D6077A"/>
    <w:rsid w:val="00D61EFE"/>
    <w:rsid w:val="00D61F11"/>
    <w:rsid w:val="00D62F35"/>
    <w:rsid w:val="00D630F4"/>
    <w:rsid w:val="00D6314A"/>
    <w:rsid w:val="00D644F1"/>
    <w:rsid w:val="00D659B5"/>
    <w:rsid w:val="00D66A2F"/>
    <w:rsid w:val="00D67F8E"/>
    <w:rsid w:val="00D70503"/>
    <w:rsid w:val="00D70C66"/>
    <w:rsid w:val="00D71D82"/>
    <w:rsid w:val="00D72AAB"/>
    <w:rsid w:val="00D72BD8"/>
    <w:rsid w:val="00D73C8F"/>
    <w:rsid w:val="00D74CE4"/>
    <w:rsid w:val="00D7687D"/>
    <w:rsid w:val="00D77AB8"/>
    <w:rsid w:val="00D80E6A"/>
    <w:rsid w:val="00D81548"/>
    <w:rsid w:val="00D84455"/>
    <w:rsid w:val="00D84D8C"/>
    <w:rsid w:val="00D84DA3"/>
    <w:rsid w:val="00D85F77"/>
    <w:rsid w:val="00D867E4"/>
    <w:rsid w:val="00D86D49"/>
    <w:rsid w:val="00D91072"/>
    <w:rsid w:val="00D94726"/>
    <w:rsid w:val="00D95126"/>
    <w:rsid w:val="00D95FF0"/>
    <w:rsid w:val="00D96189"/>
    <w:rsid w:val="00D96669"/>
    <w:rsid w:val="00D976BB"/>
    <w:rsid w:val="00DA2768"/>
    <w:rsid w:val="00DA32C0"/>
    <w:rsid w:val="00DA4002"/>
    <w:rsid w:val="00DA6DDB"/>
    <w:rsid w:val="00DA725D"/>
    <w:rsid w:val="00DA7902"/>
    <w:rsid w:val="00DA7B1C"/>
    <w:rsid w:val="00DB0EA9"/>
    <w:rsid w:val="00DB0F2F"/>
    <w:rsid w:val="00DB11D7"/>
    <w:rsid w:val="00DB1425"/>
    <w:rsid w:val="00DB7EF4"/>
    <w:rsid w:val="00DB7F4F"/>
    <w:rsid w:val="00DC15DE"/>
    <w:rsid w:val="00DC1B8C"/>
    <w:rsid w:val="00DC3B96"/>
    <w:rsid w:val="00DC446B"/>
    <w:rsid w:val="00DC5DEB"/>
    <w:rsid w:val="00DC6D29"/>
    <w:rsid w:val="00DD0505"/>
    <w:rsid w:val="00DD1243"/>
    <w:rsid w:val="00DD2BAA"/>
    <w:rsid w:val="00DD3EC3"/>
    <w:rsid w:val="00DD49ED"/>
    <w:rsid w:val="00DD4A5A"/>
    <w:rsid w:val="00DD57B5"/>
    <w:rsid w:val="00DD700D"/>
    <w:rsid w:val="00DD7602"/>
    <w:rsid w:val="00DE1AFB"/>
    <w:rsid w:val="00DE2009"/>
    <w:rsid w:val="00DE5C8B"/>
    <w:rsid w:val="00DF2700"/>
    <w:rsid w:val="00DF2DE7"/>
    <w:rsid w:val="00DF3BDE"/>
    <w:rsid w:val="00DF53DD"/>
    <w:rsid w:val="00DF5F1C"/>
    <w:rsid w:val="00DF6649"/>
    <w:rsid w:val="00DF7C5E"/>
    <w:rsid w:val="00E00A2C"/>
    <w:rsid w:val="00E023B1"/>
    <w:rsid w:val="00E04003"/>
    <w:rsid w:val="00E048C6"/>
    <w:rsid w:val="00E04C46"/>
    <w:rsid w:val="00E05A97"/>
    <w:rsid w:val="00E12108"/>
    <w:rsid w:val="00E1243A"/>
    <w:rsid w:val="00E139F1"/>
    <w:rsid w:val="00E14016"/>
    <w:rsid w:val="00E143B3"/>
    <w:rsid w:val="00E14CBC"/>
    <w:rsid w:val="00E16444"/>
    <w:rsid w:val="00E213B0"/>
    <w:rsid w:val="00E21E53"/>
    <w:rsid w:val="00E220D5"/>
    <w:rsid w:val="00E2214B"/>
    <w:rsid w:val="00E250B4"/>
    <w:rsid w:val="00E2528A"/>
    <w:rsid w:val="00E270CD"/>
    <w:rsid w:val="00E30712"/>
    <w:rsid w:val="00E31538"/>
    <w:rsid w:val="00E31EBB"/>
    <w:rsid w:val="00E32BEB"/>
    <w:rsid w:val="00E32DEB"/>
    <w:rsid w:val="00E36BDD"/>
    <w:rsid w:val="00E370E5"/>
    <w:rsid w:val="00E4071D"/>
    <w:rsid w:val="00E409AB"/>
    <w:rsid w:val="00E42829"/>
    <w:rsid w:val="00E431CD"/>
    <w:rsid w:val="00E43428"/>
    <w:rsid w:val="00E44507"/>
    <w:rsid w:val="00E451F9"/>
    <w:rsid w:val="00E45562"/>
    <w:rsid w:val="00E4619F"/>
    <w:rsid w:val="00E469EA"/>
    <w:rsid w:val="00E50499"/>
    <w:rsid w:val="00E5089B"/>
    <w:rsid w:val="00E521E7"/>
    <w:rsid w:val="00E53AF3"/>
    <w:rsid w:val="00E53C56"/>
    <w:rsid w:val="00E54263"/>
    <w:rsid w:val="00E54539"/>
    <w:rsid w:val="00E55E3E"/>
    <w:rsid w:val="00E56C7B"/>
    <w:rsid w:val="00E57073"/>
    <w:rsid w:val="00E570F2"/>
    <w:rsid w:val="00E57F22"/>
    <w:rsid w:val="00E60376"/>
    <w:rsid w:val="00E60A11"/>
    <w:rsid w:val="00E60EEA"/>
    <w:rsid w:val="00E614B1"/>
    <w:rsid w:val="00E63DFD"/>
    <w:rsid w:val="00E6414A"/>
    <w:rsid w:val="00E64940"/>
    <w:rsid w:val="00E64C8B"/>
    <w:rsid w:val="00E65886"/>
    <w:rsid w:val="00E67B68"/>
    <w:rsid w:val="00E705FD"/>
    <w:rsid w:val="00E719FF"/>
    <w:rsid w:val="00E721C2"/>
    <w:rsid w:val="00E732F8"/>
    <w:rsid w:val="00E739DF"/>
    <w:rsid w:val="00E73ADF"/>
    <w:rsid w:val="00E73EE9"/>
    <w:rsid w:val="00E7415D"/>
    <w:rsid w:val="00E753FE"/>
    <w:rsid w:val="00E77E98"/>
    <w:rsid w:val="00E802B9"/>
    <w:rsid w:val="00E8263D"/>
    <w:rsid w:val="00E82FCC"/>
    <w:rsid w:val="00E833AC"/>
    <w:rsid w:val="00E84828"/>
    <w:rsid w:val="00E85C40"/>
    <w:rsid w:val="00E860D0"/>
    <w:rsid w:val="00E876B5"/>
    <w:rsid w:val="00E901B9"/>
    <w:rsid w:val="00E9059A"/>
    <w:rsid w:val="00E905E6"/>
    <w:rsid w:val="00E91B44"/>
    <w:rsid w:val="00E94C41"/>
    <w:rsid w:val="00E96828"/>
    <w:rsid w:val="00E96FCA"/>
    <w:rsid w:val="00E9730E"/>
    <w:rsid w:val="00E979A1"/>
    <w:rsid w:val="00EA039B"/>
    <w:rsid w:val="00EA04E7"/>
    <w:rsid w:val="00EA13EB"/>
    <w:rsid w:val="00EA2F21"/>
    <w:rsid w:val="00EA5966"/>
    <w:rsid w:val="00EA7662"/>
    <w:rsid w:val="00EB06A4"/>
    <w:rsid w:val="00EB2AE5"/>
    <w:rsid w:val="00EB35EA"/>
    <w:rsid w:val="00EB3E80"/>
    <w:rsid w:val="00EB3FFD"/>
    <w:rsid w:val="00EB4161"/>
    <w:rsid w:val="00EB476E"/>
    <w:rsid w:val="00EB5226"/>
    <w:rsid w:val="00EB55F0"/>
    <w:rsid w:val="00EB5C7A"/>
    <w:rsid w:val="00EB60A9"/>
    <w:rsid w:val="00EC0544"/>
    <w:rsid w:val="00EC17CD"/>
    <w:rsid w:val="00EC1EC2"/>
    <w:rsid w:val="00EC406E"/>
    <w:rsid w:val="00EC4FD8"/>
    <w:rsid w:val="00EC7108"/>
    <w:rsid w:val="00EC73BC"/>
    <w:rsid w:val="00EC76A2"/>
    <w:rsid w:val="00EC792B"/>
    <w:rsid w:val="00EC7C6E"/>
    <w:rsid w:val="00ED1383"/>
    <w:rsid w:val="00ED48F9"/>
    <w:rsid w:val="00ED6CAF"/>
    <w:rsid w:val="00ED6F2D"/>
    <w:rsid w:val="00ED7ED6"/>
    <w:rsid w:val="00EE0580"/>
    <w:rsid w:val="00EE2707"/>
    <w:rsid w:val="00EE3102"/>
    <w:rsid w:val="00EE3209"/>
    <w:rsid w:val="00EE3C87"/>
    <w:rsid w:val="00EE4244"/>
    <w:rsid w:val="00EE7972"/>
    <w:rsid w:val="00EE7CE8"/>
    <w:rsid w:val="00EF06D9"/>
    <w:rsid w:val="00EF14A1"/>
    <w:rsid w:val="00EF255C"/>
    <w:rsid w:val="00EF3859"/>
    <w:rsid w:val="00EF3EF2"/>
    <w:rsid w:val="00EF4DAB"/>
    <w:rsid w:val="00EF64C0"/>
    <w:rsid w:val="00EF7259"/>
    <w:rsid w:val="00EF7B55"/>
    <w:rsid w:val="00EF7C9A"/>
    <w:rsid w:val="00EF7D4E"/>
    <w:rsid w:val="00EF7EEE"/>
    <w:rsid w:val="00F0019D"/>
    <w:rsid w:val="00F00667"/>
    <w:rsid w:val="00F0072E"/>
    <w:rsid w:val="00F01333"/>
    <w:rsid w:val="00F02DCD"/>
    <w:rsid w:val="00F02DD3"/>
    <w:rsid w:val="00F0309B"/>
    <w:rsid w:val="00F03D80"/>
    <w:rsid w:val="00F03FBA"/>
    <w:rsid w:val="00F0685C"/>
    <w:rsid w:val="00F06BDA"/>
    <w:rsid w:val="00F0716B"/>
    <w:rsid w:val="00F106FA"/>
    <w:rsid w:val="00F12785"/>
    <w:rsid w:val="00F12CF1"/>
    <w:rsid w:val="00F13B68"/>
    <w:rsid w:val="00F154F6"/>
    <w:rsid w:val="00F1654F"/>
    <w:rsid w:val="00F1670F"/>
    <w:rsid w:val="00F17482"/>
    <w:rsid w:val="00F21111"/>
    <w:rsid w:val="00F238FC"/>
    <w:rsid w:val="00F23934"/>
    <w:rsid w:val="00F2668E"/>
    <w:rsid w:val="00F26FE7"/>
    <w:rsid w:val="00F30A90"/>
    <w:rsid w:val="00F30C8C"/>
    <w:rsid w:val="00F30D65"/>
    <w:rsid w:val="00F31638"/>
    <w:rsid w:val="00F31960"/>
    <w:rsid w:val="00F33069"/>
    <w:rsid w:val="00F3598B"/>
    <w:rsid w:val="00F36782"/>
    <w:rsid w:val="00F36784"/>
    <w:rsid w:val="00F36CFF"/>
    <w:rsid w:val="00F37F5F"/>
    <w:rsid w:val="00F41038"/>
    <w:rsid w:val="00F41572"/>
    <w:rsid w:val="00F419C2"/>
    <w:rsid w:val="00F41B78"/>
    <w:rsid w:val="00F41DAE"/>
    <w:rsid w:val="00F41F47"/>
    <w:rsid w:val="00F42D20"/>
    <w:rsid w:val="00F45F68"/>
    <w:rsid w:val="00F47360"/>
    <w:rsid w:val="00F474A3"/>
    <w:rsid w:val="00F47FAC"/>
    <w:rsid w:val="00F50852"/>
    <w:rsid w:val="00F51664"/>
    <w:rsid w:val="00F528BF"/>
    <w:rsid w:val="00F53EE7"/>
    <w:rsid w:val="00F54034"/>
    <w:rsid w:val="00F544CD"/>
    <w:rsid w:val="00F5512E"/>
    <w:rsid w:val="00F5565B"/>
    <w:rsid w:val="00F55F65"/>
    <w:rsid w:val="00F56A26"/>
    <w:rsid w:val="00F57C08"/>
    <w:rsid w:val="00F609DA"/>
    <w:rsid w:val="00F60F8F"/>
    <w:rsid w:val="00F61877"/>
    <w:rsid w:val="00F6370D"/>
    <w:rsid w:val="00F637D5"/>
    <w:rsid w:val="00F63835"/>
    <w:rsid w:val="00F63A55"/>
    <w:rsid w:val="00F64F5F"/>
    <w:rsid w:val="00F65451"/>
    <w:rsid w:val="00F666C1"/>
    <w:rsid w:val="00F66B64"/>
    <w:rsid w:val="00F703AE"/>
    <w:rsid w:val="00F70FCD"/>
    <w:rsid w:val="00F735AA"/>
    <w:rsid w:val="00F74A57"/>
    <w:rsid w:val="00F74B2F"/>
    <w:rsid w:val="00F754B5"/>
    <w:rsid w:val="00F7597C"/>
    <w:rsid w:val="00F75FE7"/>
    <w:rsid w:val="00F76549"/>
    <w:rsid w:val="00F7745D"/>
    <w:rsid w:val="00F77F25"/>
    <w:rsid w:val="00F81D77"/>
    <w:rsid w:val="00F83206"/>
    <w:rsid w:val="00F84E54"/>
    <w:rsid w:val="00F876CE"/>
    <w:rsid w:val="00F926FC"/>
    <w:rsid w:val="00F92C68"/>
    <w:rsid w:val="00F9383D"/>
    <w:rsid w:val="00F94514"/>
    <w:rsid w:val="00F96556"/>
    <w:rsid w:val="00FA0BA4"/>
    <w:rsid w:val="00FA12E7"/>
    <w:rsid w:val="00FA1927"/>
    <w:rsid w:val="00FA2735"/>
    <w:rsid w:val="00FA324E"/>
    <w:rsid w:val="00FA4D52"/>
    <w:rsid w:val="00FA540A"/>
    <w:rsid w:val="00FA5BF2"/>
    <w:rsid w:val="00FA64D2"/>
    <w:rsid w:val="00FB071C"/>
    <w:rsid w:val="00FB1F02"/>
    <w:rsid w:val="00FB25AD"/>
    <w:rsid w:val="00FB2BAF"/>
    <w:rsid w:val="00FB52F3"/>
    <w:rsid w:val="00FB5BB3"/>
    <w:rsid w:val="00FB6BBB"/>
    <w:rsid w:val="00FB72B7"/>
    <w:rsid w:val="00FB74D2"/>
    <w:rsid w:val="00FC5026"/>
    <w:rsid w:val="00FC5743"/>
    <w:rsid w:val="00FC63E0"/>
    <w:rsid w:val="00FC661C"/>
    <w:rsid w:val="00FC77D3"/>
    <w:rsid w:val="00FC77DB"/>
    <w:rsid w:val="00FD0355"/>
    <w:rsid w:val="00FD0AB8"/>
    <w:rsid w:val="00FD3E43"/>
    <w:rsid w:val="00FD4C9B"/>
    <w:rsid w:val="00FD5210"/>
    <w:rsid w:val="00FD70A0"/>
    <w:rsid w:val="00FE4696"/>
    <w:rsid w:val="00FE4F71"/>
    <w:rsid w:val="00FE5703"/>
    <w:rsid w:val="00FF0F31"/>
    <w:rsid w:val="00FF115E"/>
    <w:rsid w:val="00FF3340"/>
    <w:rsid w:val="00FF555A"/>
    <w:rsid w:val="00FF5A43"/>
    <w:rsid w:val="00FF6D66"/>
    <w:rsid w:val="00FF72AD"/>
    <w:rsid w:val="00F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35464D3"/>
  <w15:docId w15:val="{7099EAC7-BE6F-4911-85EE-FA4ADAD5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next w:val="a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0"/>
    <w:next w:val="a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0"/>
    <w:next w:val="a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0"/>
    <w:next w:val="a0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0"/>
    <w:next w:val="a0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0"/>
    <w:next w:val="a0"/>
    <w:qFormat/>
    <w:pPr>
      <w:keepNext/>
      <w:jc w:val="center"/>
      <w:outlineLvl w:val="5"/>
    </w:pPr>
    <w:rPr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pPr>
      <w:tabs>
        <w:tab w:val="center" w:pos="4677"/>
        <w:tab w:val="right" w:pos="9355"/>
      </w:tabs>
    </w:pPr>
  </w:style>
  <w:style w:type="character" w:styleId="a6">
    <w:name w:val="page number"/>
    <w:basedOn w:val="a1"/>
    <w:semiHidden/>
  </w:style>
  <w:style w:type="paragraph" w:styleId="a7">
    <w:name w:val="footer"/>
    <w:basedOn w:val="a0"/>
    <w:link w:val="a8"/>
    <w:pPr>
      <w:tabs>
        <w:tab w:val="center" w:pos="4677"/>
        <w:tab w:val="right" w:pos="9355"/>
      </w:tabs>
    </w:pPr>
  </w:style>
  <w:style w:type="paragraph" w:styleId="a9">
    <w:name w:val="Title"/>
    <w:basedOn w:val="a0"/>
    <w:qFormat/>
    <w:pPr>
      <w:jc w:val="center"/>
    </w:pPr>
    <w:rPr>
      <w:b/>
      <w:bCs/>
      <w:sz w:val="32"/>
      <w:szCs w:val="32"/>
    </w:rPr>
  </w:style>
  <w:style w:type="character" w:styleId="aa">
    <w:name w:val="annotation reference"/>
    <w:uiPriority w:val="99"/>
    <w:semiHidden/>
    <w:unhideWhenUsed/>
    <w:rsid w:val="000F6277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0F6277"/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0F6277"/>
  </w:style>
  <w:style w:type="paragraph" w:styleId="ad">
    <w:name w:val="annotation subject"/>
    <w:basedOn w:val="ab"/>
    <w:next w:val="ab"/>
    <w:link w:val="ae"/>
    <w:uiPriority w:val="99"/>
    <w:semiHidden/>
    <w:unhideWhenUsed/>
    <w:rsid w:val="000F6277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0F6277"/>
    <w:rPr>
      <w:b/>
      <w:bCs/>
    </w:rPr>
  </w:style>
  <w:style w:type="paragraph" w:styleId="af">
    <w:name w:val="Balloon Text"/>
    <w:basedOn w:val="a0"/>
    <w:link w:val="af0"/>
    <w:uiPriority w:val="99"/>
    <w:semiHidden/>
    <w:unhideWhenUsed/>
    <w:rsid w:val="000F6277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link w:val="af"/>
    <w:uiPriority w:val="99"/>
    <w:semiHidden/>
    <w:rsid w:val="000F6277"/>
    <w:rPr>
      <w:rFonts w:ascii="Segoe UI" w:hAnsi="Segoe UI" w:cs="Segoe UI"/>
      <w:sz w:val="18"/>
      <w:szCs w:val="18"/>
    </w:rPr>
  </w:style>
  <w:style w:type="paragraph" w:styleId="af1">
    <w:name w:val="footnote text"/>
    <w:basedOn w:val="a0"/>
    <w:link w:val="af2"/>
    <w:semiHidden/>
    <w:rsid w:val="00BB14E6"/>
    <w:rPr>
      <w:sz w:val="20"/>
      <w:szCs w:val="20"/>
    </w:rPr>
  </w:style>
  <w:style w:type="character" w:customStyle="1" w:styleId="af2">
    <w:name w:val="Текст сноски Знак"/>
    <w:basedOn w:val="a1"/>
    <w:link w:val="af1"/>
    <w:semiHidden/>
    <w:rsid w:val="00BB14E6"/>
  </w:style>
  <w:style w:type="character" w:styleId="af3">
    <w:name w:val="footnote reference"/>
    <w:semiHidden/>
    <w:rsid w:val="00BB14E6"/>
    <w:rPr>
      <w:vertAlign w:val="superscript"/>
    </w:rPr>
  </w:style>
  <w:style w:type="paragraph" w:styleId="af4">
    <w:name w:val="Body Text"/>
    <w:basedOn w:val="a0"/>
    <w:link w:val="af5"/>
    <w:semiHidden/>
    <w:rsid w:val="00BB14E6"/>
    <w:pPr>
      <w:jc w:val="both"/>
    </w:pPr>
    <w:rPr>
      <w:sz w:val="28"/>
    </w:rPr>
  </w:style>
  <w:style w:type="character" w:customStyle="1" w:styleId="af5">
    <w:name w:val="Основной текст Знак"/>
    <w:link w:val="af4"/>
    <w:semiHidden/>
    <w:rsid w:val="00BB14E6"/>
    <w:rPr>
      <w:sz w:val="28"/>
      <w:szCs w:val="24"/>
    </w:rPr>
  </w:style>
  <w:style w:type="paragraph" w:styleId="af6">
    <w:name w:val="Body Text Indent"/>
    <w:basedOn w:val="a0"/>
    <w:link w:val="af7"/>
    <w:uiPriority w:val="99"/>
    <w:semiHidden/>
    <w:unhideWhenUsed/>
    <w:rsid w:val="00126C87"/>
    <w:pPr>
      <w:spacing w:after="120"/>
      <w:ind w:left="283"/>
    </w:pPr>
  </w:style>
  <w:style w:type="character" w:customStyle="1" w:styleId="af7">
    <w:name w:val="Основной текст с отступом Знак"/>
    <w:link w:val="af6"/>
    <w:uiPriority w:val="99"/>
    <w:semiHidden/>
    <w:rsid w:val="00126C87"/>
    <w:rPr>
      <w:sz w:val="24"/>
      <w:szCs w:val="24"/>
    </w:rPr>
  </w:style>
  <w:style w:type="paragraph" w:styleId="af8">
    <w:name w:val="TOC Heading"/>
    <w:basedOn w:val="1"/>
    <w:next w:val="a0"/>
    <w:uiPriority w:val="39"/>
    <w:unhideWhenUsed/>
    <w:qFormat/>
    <w:rsid w:val="005A3ED8"/>
    <w:pPr>
      <w:keepLines/>
      <w:tabs>
        <w:tab w:val="clear" w:pos="5727"/>
      </w:tabs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E74B5"/>
      <w:sz w:val="32"/>
      <w:szCs w:val="32"/>
    </w:rPr>
  </w:style>
  <w:style w:type="paragraph" w:styleId="20">
    <w:name w:val="toc 2"/>
    <w:basedOn w:val="a0"/>
    <w:next w:val="a0"/>
    <w:autoRedefine/>
    <w:uiPriority w:val="39"/>
    <w:unhideWhenUsed/>
    <w:rsid w:val="007D2066"/>
    <w:pPr>
      <w:ind w:left="284"/>
    </w:pPr>
    <w:rPr>
      <w:sz w:val="28"/>
      <w:szCs w:val="20"/>
    </w:rPr>
  </w:style>
  <w:style w:type="character" w:styleId="af9">
    <w:name w:val="Hyperlink"/>
    <w:uiPriority w:val="99"/>
    <w:unhideWhenUsed/>
    <w:rsid w:val="005A3ED8"/>
    <w:rPr>
      <w:color w:val="0563C1"/>
      <w:u w:val="single"/>
    </w:rPr>
  </w:style>
  <w:style w:type="paragraph" w:styleId="10">
    <w:name w:val="toc 1"/>
    <w:basedOn w:val="a0"/>
    <w:next w:val="a0"/>
    <w:autoRedefine/>
    <w:uiPriority w:val="39"/>
    <w:unhideWhenUsed/>
    <w:rsid w:val="00E36BDD"/>
    <w:pPr>
      <w:spacing w:before="120" w:after="120"/>
    </w:pPr>
    <w:rPr>
      <w:bCs/>
      <w:sz w:val="28"/>
      <w:szCs w:val="20"/>
    </w:rPr>
  </w:style>
  <w:style w:type="paragraph" w:styleId="30">
    <w:name w:val="toc 3"/>
    <w:basedOn w:val="a0"/>
    <w:next w:val="a0"/>
    <w:autoRedefine/>
    <w:uiPriority w:val="39"/>
    <w:unhideWhenUsed/>
    <w:rsid w:val="007D2066"/>
    <w:pPr>
      <w:spacing w:before="120" w:after="120"/>
    </w:pPr>
    <w:rPr>
      <w:iCs/>
      <w:sz w:val="28"/>
      <w:szCs w:val="20"/>
    </w:rPr>
  </w:style>
  <w:style w:type="paragraph" w:customStyle="1" w:styleId="a">
    <w:name w:val="ГЮИДРАЗДЕЛ"/>
    <w:basedOn w:val="a0"/>
    <w:link w:val="afa"/>
    <w:qFormat/>
    <w:rsid w:val="005314D1"/>
    <w:pPr>
      <w:numPr>
        <w:numId w:val="1"/>
      </w:numPr>
      <w:jc w:val="center"/>
    </w:pPr>
    <w:rPr>
      <w:sz w:val="28"/>
      <w:szCs w:val="32"/>
    </w:rPr>
  </w:style>
  <w:style w:type="paragraph" w:customStyle="1" w:styleId="afb">
    <w:name w:val="ГЮИД.ПОДРАЗДЕЛ"/>
    <w:basedOn w:val="a0"/>
    <w:link w:val="afc"/>
    <w:qFormat/>
    <w:rsid w:val="00D96669"/>
    <w:pPr>
      <w:spacing w:line="432" w:lineRule="auto"/>
      <w:ind w:firstLine="709"/>
    </w:pPr>
    <w:rPr>
      <w:sz w:val="28"/>
      <w:szCs w:val="28"/>
    </w:rPr>
  </w:style>
  <w:style w:type="character" w:customStyle="1" w:styleId="afa">
    <w:name w:val="ГЮИДРАЗДЕЛ Знак"/>
    <w:link w:val="a"/>
    <w:rsid w:val="005314D1"/>
    <w:rPr>
      <w:sz w:val="28"/>
      <w:szCs w:val="32"/>
    </w:rPr>
  </w:style>
  <w:style w:type="paragraph" w:styleId="40">
    <w:name w:val="toc 4"/>
    <w:basedOn w:val="a0"/>
    <w:next w:val="a0"/>
    <w:autoRedefine/>
    <w:uiPriority w:val="39"/>
    <w:unhideWhenUsed/>
    <w:rsid w:val="00A438D2"/>
    <w:pPr>
      <w:ind w:left="720"/>
    </w:pPr>
    <w:rPr>
      <w:rFonts w:ascii="Calibri" w:hAnsi="Calibri"/>
      <w:sz w:val="18"/>
      <w:szCs w:val="18"/>
    </w:rPr>
  </w:style>
  <w:style w:type="character" w:customStyle="1" w:styleId="afc">
    <w:name w:val="ГЮИД.ПОДРАЗДЕЛ Знак"/>
    <w:link w:val="afb"/>
    <w:rsid w:val="00D96669"/>
    <w:rPr>
      <w:sz w:val="28"/>
      <w:szCs w:val="28"/>
    </w:rPr>
  </w:style>
  <w:style w:type="paragraph" w:styleId="50">
    <w:name w:val="toc 5"/>
    <w:basedOn w:val="a0"/>
    <w:next w:val="a0"/>
    <w:autoRedefine/>
    <w:uiPriority w:val="39"/>
    <w:unhideWhenUsed/>
    <w:rsid w:val="00A438D2"/>
    <w:pPr>
      <w:ind w:left="960"/>
    </w:pPr>
    <w:rPr>
      <w:rFonts w:ascii="Calibri" w:hAnsi="Calibri"/>
      <w:sz w:val="18"/>
      <w:szCs w:val="18"/>
    </w:rPr>
  </w:style>
  <w:style w:type="paragraph" w:styleId="60">
    <w:name w:val="toc 6"/>
    <w:basedOn w:val="a0"/>
    <w:next w:val="a0"/>
    <w:autoRedefine/>
    <w:uiPriority w:val="39"/>
    <w:unhideWhenUsed/>
    <w:rsid w:val="00A438D2"/>
    <w:pPr>
      <w:ind w:left="1200"/>
    </w:pPr>
    <w:rPr>
      <w:rFonts w:ascii="Calibri" w:hAnsi="Calibr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A438D2"/>
    <w:pPr>
      <w:ind w:left="1440"/>
    </w:pPr>
    <w:rPr>
      <w:rFonts w:ascii="Calibri" w:hAnsi="Calibr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A438D2"/>
    <w:pPr>
      <w:ind w:left="1680"/>
    </w:pPr>
    <w:rPr>
      <w:rFonts w:ascii="Calibri" w:hAnsi="Calibr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A438D2"/>
    <w:pPr>
      <w:ind w:left="1920"/>
    </w:pPr>
    <w:rPr>
      <w:rFonts w:ascii="Calibri" w:hAnsi="Calibri"/>
      <w:sz w:val="18"/>
      <w:szCs w:val="18"/>
    </w:rPr>
  </w:style>
  <w:style w:type="paragraph" w:customStyle="1" w:styleId="afd">
    <w:name w:val="ГЮИДРАЗДЕЛБЕЗНОМЕРА"/>
    <w:basedOn w:val="a0"/>
    <w:link w:val="afe"/>
    <w:qFormat/>
    <w:rsid w:val="00931EC2"/>
    <w:pPr>
      <w:jc w:val="center"/>
    </w:pPr>
    <w:rPr>
      <w:sz w:val="28"/>
      <w:szCs w:val="32"/>
    </w:rPr>
  </w:style>
  <w:style w:type="character" w:customStyle="1" w:styleId="afe">
    <w:name w:val="ГЮИДРАЗДЕЛБЕЗНОМЕРА Знак"/>
    <w:link w:val="afd"/>
    <w:rsid w:val="00931EC2"/>
    <w:rPr>
      <w:sz w:val="28"/>
      <w:szCs w:val="32"/>
    </w:rPr>
  </w:style>
  <w:style w:type="table" w:styleId="aff">
    <w:name w:val="Table Grid"/>
    <w:basedOn w:val="a2"/>
    <w:uiPriority w:val="39"/>
    <w:rsid w:val="00931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List Paragraph"/>
    <w:aliases w:val="Совсем Обычный,Рисун.,Основной с отступом,Текст РЭ,Абзац списка11,Абзац списка111,Абзац списка2,список дефис,List Paragraph"/>
    <w:basedOn w:val="a0"/>
    <w:link w:val="aff1"/>
    <w:uiPriority w:val="34"/>
    <w:qFormat/>
    <w:rsid w:val="007321FD"/>
    <w:pPr>
      <w:ind w:left="720"/>
      <w:contextualSpacing/>
    </w:pPr>
  </w:style>
  <w:style w:type="character" w:customStyle="1" w:styleId="a5">
    <w:name w:val="Верхний колонтитул Знак"/>
    <w:basedOn w:val="a1"/>
    <w:link w:val="a4"/>
    <w:rsid w:val="00883C9A"/>
    <w:rPr>
      <w:sz w:val="24"/>
      <w:szCs w:val="24"/>
    </w:rPr>
  </w:style>
  <w:style w:type="table" w:styleId="-1">
    <w:name w:val="Grid Table 1 Light"/>
    <w:basedOn w:val="a2"/>
    <w:uiPriority w:val="46"/>
    <w:rsid w:val="0088457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">
    <w:name w:val="HTML Code"/>
    <w:basedOn w:val="a1"/>
    <w:uiPriority w:val="99"/>
    <w:semiHidden/>
    <w:unhideWhenUsed/>
    <w:rsid w:val="00C1046A"/>
    <w:rPr>
      <w:rFonts w:ascii="Courier New" w:eastAsia="Times New Roman" w:hAnsi="Courier New" w:cs="Courier New"/>
      <w:sz w:val="20"/>
      <w:szCs w:val="20"/>
    </w:rPr>
  </w:style>
  <w:style w:type="character" w:customStyle="1" w:styleId="a8">
    <w:name w:val="Нижний колонтитул Знак"/>
    <w:basedOn w:val="a1"/>
    <w:link w:val="a7"/>
    <w:rsid w:val="00D14320"/>
    <w:rPr>
      <w:sz w:val="24"/>
      <w:szCs w:val="24"/>
    </w:rPr>
  </w:style>
  <w:style w:type="character" w:customStyle="1" w:styleId="aff1">
    <w:name w:val="Абзац списка Знак"/>
    <w:aliases w:val="Совсем Обычный Знак,Рисун. Знак,Основной с отступом Знак,Текст РЭ Знак,Абзац списка11 Знак,Абзац списка111 Знак,Абзац списка2 Знак,список дефис Знак,List Paragraph Знак"/>
    <w:basedOn w:val="a1"/>
    <w:link w:val="aff0"/>
    <w:uiPriority w:val="34"/>
    <w:qFormat/>
    <w:rsid w:val="00AC6B7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6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44;&#1050;\&#1055;&#1048;&#1050;\&#1043;&#1056;&#1062;\&#1055;&#1088;&#1086;&#1075;&#1088;_&#1082;&#1086;&#1084;&#1087;_&#1058;&#1052;&#1048;\&#1057;&#1087;&#1077;&#1094;&#1080;&#1092;&#1080;&#1082;&#1072;&#1094;&#1080;&#1103;_&#1058;&#1051;&#105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2D557-6BBB-4A7F-81A2-961390F6A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Спецификация_ТЛМ</Template>
  <TotalTime>6913</TotalTime>
  <Pages>11</Pages>
  <Words>511</Words>
  <Characters>2914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qwerty</dc:creator>
  <cp:keywords/>
  <dc:description/>
  <cp:lastModifiedBy>Васильняк Никита Юрьевич</cp:lastModifiedBy>
  <cp:revision>459</cp:revision>
  <cp:lastPrinted>2025-11-20T08:11:00Z</cp:lastPrinted>
  <dcterms:created xsi:type="dcterms:W3CDTF">2020-11-17T16:24:00Z</dcterms:created>
  <dcterms:modified xsi:type="dcterms:W3CDTF">2026-02-18T11:19:00Z</dcterms:modified>
</cp:coreProperties>
</file>