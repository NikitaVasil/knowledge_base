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5" w:type="dxa"/>
        <w:tblInd w:w="562" w:type="dxa"/>
        <w:tblLook w:val="0000" w:firstRow="0" w:lastRow="0" w:firstColumn="0" w:lastColumn="0" w:noHBand="0" w:noVBand="0"/>
      </w:tblPr>
      <w:tblGrid>
        <w:gridCol w:w="4536"/>
        <w:gridCol w:w="4769"/>
      </w:tblGrid>
      <w:tr w:rsidR="004B5BEC" w:rsidRPr="000512F5" w14:paraId="4D0E0454" w14:textId="77777777" w:rsidTr="004B2AFC">
        <w:trPr>
          <w:trHeight w:val="703"/>
        </w:trPr>
        <w:tc>
          <w:tcPr>
            <w:tcW w:w="4536" w:type="dxa"/>
            <w:vAlign w:val="center"/>
          </w:tcPr>
          <w:p w14:paraId="3BF36395" w14:textId="549C7A08" w:rsidR="004B5BEC" w:rsidRPr="00293D25" w:rsidRDefault="003927BE" w:rsidP="005B781A">
            <w:pPr>
              <w:jc w:val="center"/>
              <w:rPr>
                <w:color w:val="000000"/>
                <w:sz w:val="28"/>
                <w:szCs w:val="28"/>
              </w:rPr>
            </w:pPr>
            <w:r w:rsidRPr="007338A8">
              <w:rPr>
                <w:sz w:val="28"/>
                <w:szCs w:val="20"/>
              </w:rPr>
              <w:t>СОГЛАСОВАНО</w:t>
            </w:r>
          </w:p>
        </w:tc>
        <w:tc>
          <w:tcPr>
            <w:tcW w:w="4769" w:type="dxa"/>
            <w:vAlign w:val="center"/>
          </w:tcPr>
          <w:p w14:paraId="0340190F" w14:textId="77777777" w:rsidR="004B5BEC" w:rsidRPr="000512F5" w:rsidRDefault="004B5BEC" w:rsidP="005B781A">
            <w:pPr>
              <w:jc w:val="center"/>
              <w:rPr>
                <w:color w:val="000000"/>
                <w:sz w:val="28"/>
                <w:szCs w:val="28"/>
              </w:rPr>
            </w:pPr>
            <w:r w:rsidRPr="000512F5">
              <w:rPr>
                <w:color w:val="000000"/>
                <w:sz w:val="28"/>
                <w:szCs w:val="28"/>
              </w:rPr>
              <w:t>УТВЕРЖДАЮ</w:t>
            </w:r>
          </w:p>
        </w:tc>
      </w:tr>
      <w:tr w:rsidR="004B5BEC" w:rsidRPr="007013B6" w14:paraId="5A61BCE8" w14:textId="77777777" w:rsidTr="004B2AFC">
        <w:trPr>
          <w:trHeight w:val="1007"/>
        </w:trPr>
        <w:tc>
          <w:tcPr>
            <w:tcW w:w="4536" w:type="dxa"/>
          </w:tcPr>
          <w:p w14:paraId="2DC8E6FB" w14:textId="4B25085E" w:rsidR="004B5BEC" w:rsidRPr="00F26945" w:rsidRDefault="004B5BEC" w:rsidP="005B781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69" w:type="dxa"/>
          </w:tcPr>
          <w:p w14:paraId="0F51FB36" w14:textId="07A59A0E" w:rsidR="004B5BEC" w:rsidRDefault="001C3B30" w:rsidP="005B781A">
            <w:pPr>
              <w:ind w:firstLine="3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Должность р</w:t>
            </w:r>
            <w:r w:rsidR="004B5BEC">
              <w:rPr>
                <w:color w:val="000000"/>
                <w:sz w:val="28"/>
                <w:szCs w:val="28"/>
              </w:rPr>
              <w:t>уководител</w:t>
            </w:r>
            <w:r>
              <w:rPr>
                <w:color w:val="000000"/>
                <w:sz w:val="28"/>
                <w:szCs w:val="28"/>
              </w:rPr>
              <w:t>я</w:t>
            </w:r>
            <w:r w:rsidR="004B5BEC">
              <w:rPr>
                <w:color w:val="000000"/>
                <w:sz w:val="28"/>
                <w:szCs w:val="28"/>
              </w:rPr>
              <w:t xml:space="preserve"> </w:t>
            </w:r>
          </w:p>
          <w:p w14:paraId="571EF9CB" w14:textId="7713C5AD" w:rsidR="004B5BEC" w:rsidRPr="007013B6" w:rsidRDefault="004B5BEC" w:rsidP="005B781A">
            <w:pPr>
              <w:spacing w:line="276" w:lineRule="auto"/>
              <w:jc w:val="center"/>
              <w:rPr>
                <w:sz w:val="28"/>
              </w:rPr>
            </w:pPr>
          </w:p>
        </w:tc>
      </w:tr>
      <w:tr w:rsidR="004B5BEC" w:rsidRPr="000512F5" w14:paraId="376A11AC" w14:textId="77777777" w:rsidTr="004B2AFC">
        <w:trPr>
          <w:trHeight w:val="317"/>
        </w:trPr>
        <w:tc>
          <w:tcPr>
            <w:tcW w:w="4536" w:type="dxa"/>
          </w:tcPr>
          <w:p w14:paraId="68BEE486" w14:textId="77777777" w:rsidR="004B5BEC" w:rsidRDefault="004B5BEC" w:rsidP="00541D63">
            <w:pPr>
              <w:jc w:val="right"/>
              <w:rPr>
                <w:color w:val="000000"/>
                <w:sz w:val="28"/>
                <w:szCs w:val="28"/>
              </w:rPr>
            </w:pPr>
          </w:p>
          <w:p w14:paraId="7298FA27" w14:textId="4C937FB3" w:rsidR="003927BE" w:rsidRPr="000512F5" w:rsidRDefault="001C3B30" w:rsidP="00541D63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0"/>
              </w:rPr>
              <w:t>ФИО</w:t>
            </w:r>
          </w:p>
        </w:tc>
        <w:tc>
          <w:tcPr>
            <w:tcW w:w="4769" w:type="dxa"/>
          </w:tcPr>
          <w:p w14:paraId="71C19D41" w14:textId="77777777" w:rsidR="004B5BEC" w:rsidRPr="000512F5" w:rsidRDefault="004B5BEC" w:rsidP="00541D63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</w:p>
          <w:p w14:paraId="2BBAC6D1" w14:textId="5196C7A0" w:rsidR="004B5BEC" w:rsidRPr="004B2AFC" w:rsidRDefault="004B5BEC" w:rsidP="00541D63">
            <w:pPr>
              <w:ind w:firstLine="34"/>
              <w:jc w:val="right"/>
              <w:rPr>
                <w:color w:val="000000"/>
                <w:sz w:val="28"/>
                <w:szCs w:val="28"/>
                <w:lang w:val="en-US"/>
              </w:rPr>
            </w:pPr>
            <w:r w:rsidRPr="000512F5">
              <w:rPr>
                <w:color w:val="000000"/>
                <w:sz w:val="28"/>
                <w:szCs w:val="28"/>
              </w:rPr>
              <w:t xml:space="preserve">                        </w:t>
            </w:r>
            <w:r w:rsidR="001C3B30">
              <w:rPr>
                <w:color w:val="000000"/>
                <w:sz w:val="28"/>
                <w:szCs w:val="28"/>
              </w:rPr>
              <w:t>ФИО</w:t>
            </w:r>
          </w:p>
        </w:tc>
      </w:tr>
      <w:tr w:rsidR="004B5BEC" w14:paraId="57BB069A" w14:textId="77777777" w:rsidTr="004B2AFC">
        <w:trPr>
          <w:trHeight w:val="781"/>
        </w:trPr>
        <w:tc>
          <w:tcPr>
            <w:tcW w:w="4536" w:type="dxa"/>
          </w:tcPr>
          <w:p w14:paraId="7B34D3D7" w14:textId="2075178C" w:rsidR="004B5BEC" w:rsidRPr="000512F5" w:rsidRDefault="003927BE" w:rsidP="003C55CC">
            <w:pPr>
              <w:spacing w:before="24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</w:t>
            </w:r>
            <w:r w:rsidR="003C55CC">
              <w:rPr>
                <w:rFonts w:eastAsia="Calibri"/>
                <w:sz w:val="28"/>
                <w:szCs w:val="26"/>
                <w:lang w:eastAsia="en-US"/>
              </w:rPr>
              <w:t>____</w:t>
            </w:r>
            <w:r>
              <w:rPr>
                <w:rFonts w:eastAsia="Calibri"/>
                <w:sz w:val="28"/>
                <w:szCs w:val="26"/>
                <w:lang w:eastAsia="en-US"/>
              </w:rPr>
              <w:t xml:space="preserve">________ </w:t>
            </w:r>
            <w:r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1C3B30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  <w:tc>
          <w:tcPr>
            <w:tcW w:w="4769" w:type="dxa"/>
          </w:tcPr>
          <w:p w14:paraId="34AFCF93" w14:textId="47152835" w:rsidR="004B5BEC" w:rsidRDefault="003C55CC" w:rsidP="003C55CC">
            <w:pPr>
              <w:spacing w:before="24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 w:rsidR="003927BE"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1C3B30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="003927BE"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</w:tbl>
    <w:p w14:paraId="29C4D46F" w14:textId="77777777" w:rsidR="006739E5" w:rsidRDefault="006739E5" w:rsidP="00230D3B">
      <w:pPr>
        <w:spacing w:line="360" w:lineRule="auto"/>
        <w:jc w:val="center"/>
        <w:rPr>
          <w:b/>
          <w:bCs/>
          <w:sz w:val="32"/>
          <w:szCs w:val="32"/>
        </w:rPr>
      </w:pPr>
    </w:p>
    <w:p w14:paraId="48A6871C" w14:textId="2FDD23F0" w:rsidR="00200040" w:rsidRDefault="001C3B30" w:rsidP="00230D3B">
      <w:pPr>
        <w:spacing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2"/>
        </w:rPr>
        <w:t>ПОЛНОЕ НАИМЕНОВАНИЕ ПРОГРАММЫ ИЛИ ПРОГРАММНОГО ИЗДЕЛИЯ</w:t>
      </w:r>
    </w:p>
    <w:p w14:paraId="638F7504" w14:textId="1CF12A84" w:rsidR="001F3D17" w:rsidRDefault="001F3D17" w:rsidP="0020004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Руководство </w:t>
      </w:r>
      <w:r w:rsidR="00BD232E" w:rsidRPr="004377CE">
        <w:rPr>
          <w:b/>
          <w:bCs/>
          <w:sz w:val="32"/>
          <w:szCs w:val="32"/>
        </w:rPr>
        <w:t>системного программиста</w:t>
      </w:r>
    </w:p>
    <w:p w14:paraId="3E84908C" w14:textId="6CCBE86B" w:rsidR="00BD232E" w:rsidRPr="00707786" w:rsidRDefault="00BD232E" w:rsidP="001F3D17">
      <w:pPr>
        <w:jc w:val="center"/>
        <w:rPr>
          <w:b/>
          <w:bCs/>
          <w:sz w:val="32"/>
          <w:szCs w:val="32"/>
        </w:rPr>
      </w:pPr>
    </w:p>
    <w:p w14:paraId="189CB409" w14:textId="2C55181E" w:rsidR="00707786" w:rsidRPr="007C732C" w:rsidRDefault="000F080C" w:rsidP="0070778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ЛИСТ </w:t>
      </w:r>
      <w:r w:rsidRPr="007C732C">
        <w:rPr>
          <w:b/>
          <w:bCs/>
          <w:sz w:val="32"/>
          <w:szCs w:val="32"/>
        </w:rPr>
        <w:t>УТВЕРЖДЕНИЯ</w:t>
      </w:r>
    </w:p>
    <w:p w14:paraId="4EB3880C" w14:textId="197F2CC9" w:rsidR="008D3209" w:rsidRPr="007A3996" w:rsidRDefault="008D3209">
      <w:pPr>
        <w:jc w:val="center"/>
        <w:rPr>
          <w:b/>
          <w:bCs/>
          <w:caps/>
          <w:sz w:val="32"/>
          <w:szCs w:val="32"/>
        </w:rPr>
      </w:pPr>
    </w:p>
    <w:p w14:paraId="587718D6" w14:textId="360730B1" w:rsidR="00707786" w:rsidRDefault="001C3B30" w:rsidP="00707786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О</w:t>
      </w:r>
      <w:r>
        <w:rPr>
          <w:b/>
          <w:bCs/>
          <w:sz w:val="32"/>
          <w:szCs w:val="32"/>
        </w:rPr>
        <w:t>бозначение</w:t>
      </w:r>
      <w:r>
        <w:rPr>
          <w:b/>
          <w:bCs/>
          <w:caps/>
          <w:sz w:val="32"/>
          <w:szCs w:val="32"/>
        </w:rPr>
        <w:t xml:space="preserve"> </w:t>
      </w:r>
      <w:r w:rsidR="003571F5" w:rsidRPr="007A3996">
        <w:rPr>
          <w:b/>
          <w:bCs/>
          <w:caps/>
          <w:sz w:val="32"/>
          <w:szCs w:val="32"/>
        </w:rPr>
        <w:t>ЛУ</w:t>
      </w:r>
    </w:p>
    <w:p w14:paraId="675C4633" w14:textId="1CFF2589" w:rsidR="00200040" w:rsidRDefault="00200040" w:rsidP="00707786">
      <w:pPr>
        <w:jc w:val="center"/>
        <w:rPr>
          <w:b/>
          <w:bCs/>
          <w:caps/>
          <w:sz w:val="32"/>
          <w:szCs w:val="32"/>
        </w:rPr>
      </w:pPr>
    </w:p>
    <w:p w14:paraId="034FC640" w14:textId="4A28BA5F" w:rsidR="006739E5" w:rsidRDefault="006739E5" w:rsidP="00707786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Л</w:t>
      </w:r>
      <w:r>
        <w:rPr>
          <w:b/>
          <w:bCs/>
          <w:sz w:val="32"/>
          <w:szCs w:val="32"/>
        </w:rPr>
        <w:t>истов</w:t>
      </w:r>
      <w:r>
        <w:rPr>
          <w:b/>
          <w:bCs/>
          <w:caps/>
          <w:sz w:val="32"/>
          <w:szCs w:val="32"/>
        </w:rPr>
        <w:t xml:space="preserve"> 2</w:t>
      </w:r>
    </w:p>
    <w:p w14:paraId="1782B29E" w14:textId="6E0F2FE7" w:rsidR="006739E5" w:rsidRDefault="006739E5" w:rsidP="00707786">
      <w:pPr>
        <w:jc w:val="center"/>
        <w:rPr>
          <w:b/>
          <w:bCs/>
          <w:caps/>
          <w:sz w:val="32"/>
          <w:szCs w:val="32"/>
        </w:rPr>
      </w:pPr>
    </w:p>
    <w:p w14:paraId="57ADA2F5" w14:textId="77777777" w:rsidR="00843117" w:rsidRDefault="00843117" w:rsidP="00707786">
      <w:pPr>
        <w:jc w:val="center"/>
        <w:rPr>
          <w:b/>
          <w:bCs/>
          <w:caps/>
          <w:sz w:val="32"/>
          <w:szCs w:val="32"/>
        </w:rPr>
      </w:pPr>
    </w:p>
    <w:p w14:paraId="6C00B9D5" w14:textId="77777777" w:rsidR="008D3209" w:rsidRDefault="008D3209" w:rsidP="004B2AFC">
      <w:pPr>
        <w:jc w:val="center"/>
        <w:rPr>
          <w:b/>
          <w:bCs/>
          <w:sz w:val="32"/>
        </w:rPr>
      </w:pPr>
    </w:p>
    <w:tbl>
      <w:tblPr>
        <w:tblW w:w="4589" w:type="pct"/>
        <w:tblInd w:w="562" w:type="dxa"/>
        <w:tblLook w:val="0000" w:firstRow="0" w:lastRow="0" w:firstColumn="0" w:lastColumn="0" w:noHBand="0" w:noVBand="0"/>
      </w:tblPr>
      <w:tblGrid>
        <w:gridCol w:w="4541"/>
        <w:gridCol w:w="4587"/>
        <w:gridCol w:w="238"/>
      </w:tblGrid>
      <w:tr w:rsidR="001C3B30" w14:paraId="167DF306" w14:textId="77777777" w:rsidTr="004B2AFC">
        <w:trPr>
          <w:trHeight w:hRule="exact" w:val="597"/>
        </w:trPr>
        <w:tc>
          <w:tcPr>
            <w:tcW w:w="4541" w:type="dxa"/>
          </w:tcPr>
          <w:p w14:paraId="0EB69E9F" w14:textId="4CE3CAE5" w:rsidR="001C3B30" w:rsidRDefault="001C3B30" w:rsidP="001A6CA5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Согласование</w:t>
            </w:r>
          </w:p>
        </w:tc>
        <w:tc>
          <w:tcPr>
            <w:tcW w:w="4825" w:type="dxa"/>
            <w:gridSpan w:val="2"/>
            <w:vAlign w:val="center"/>
          </w:tcPr>
          <w:p w14:paraId="267B42AD" w14:textId="59EB8FCD" w:rsidR="001C3B30" w:rsidRPr="00FD58D6" w:rsidRDefault="001C3B30" w:rsidP="00846AFF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Начальник </w:t>
            </w:r>
          </w:p>
          <w:p w14:paraId="68FEEAAE" w14:textId="77777777" w:rsidR="001C3B30" w:rsidRDefault="001C3B30" w:rsidP="005B781A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</w:tc>
      </w:tr>
      <w:tr w:rsidR="001C3B30" w14:paraId="27C5099C" w14:textId="77777777" w:rsidTr="004B2AFC">
        <w:trPr>
          <w:trHeight w:hRule="exact" w:val="565"/>
        </w:trPr>
        <w:tc>
          <w:tcPr>
            <w:tcW w:w="4541" w:type="dxa"/>
            <w:vAlign w:val="center"/>
          </w:tcPr>
          <w:p w14:paraId="78E0F089" w14:textId="77777777" w:rsidR="001C3B30" w:rsidRDefault="001C3B30" w:rsidP="005B781A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7BE8A9BF" w14:textId="280A7E1D" w:rsidR="001C3B30" w:rsidRDefault="001C3B30" w:rsidP="005B781A">
            <w:pPr>
              <w:tabs>
                <w:tab w:val="left" w:pos="5727"/>
              </w:tabs>
              <w:spacing w:after="240"/>
              <w:ind w:right="-91"/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1C3B30" w14:paraId="2616CD1B" w14:textId="77777777" w:rsidTr="004B2AFC">
        <w:trPr>
          <w:trHeight w:hRule="exact" w:val="359"/>
        </w:trPr>
        <w:tc>
          <w:tcPr>
            <w:tcW w:w="4541" w:type="dxa"/>
            <w:vAlign w:val="center"/>
          </w:tcPr>
          <w:p w14:paraId="4D0E7E03" w14:textId="77777777" w:rsidR="001C3B30" w:rsidRDefault="001C3B30" w:rsidP="005B781A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1E971BEB" w14:textId="3594D442" w:rsidR="001C3B30" w:rsidRDefault="001C3B30" w:rsidP="004B2AFC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>
              <w:rPr>
                <w:sz w:val="28"/>
              </w:rPr>
              <w:t>202__ г.</w:t>
            </w:r>
          </w:p>
        </w:tc>
      </w:tr>
      <w:tr w:rsidR="001C3B30" w14:paraId="04C08DB2" w14:textId="77777777" w:rsidTr="004B2AFC">
        <w:trPr>
          <w:trHeight w:hRule="exact" w:val="495"/>
        </w:trPr>
        <w:tc>
          <w:tcPr>
            <w:tcW w:w="4541" w:type="dxa"/>
            <w:vAlign w:val="center"/>
          </w:tcPr>
          <w:p w14:paraId="53C74A44" w14:textId="77777777" w:rsidR="001C3B30" w:rsidRDefault="001C3B30" w:rsidP="005B781A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7F47E8F2" w14:textId="77777777" w:rsidR="001C3B30" w:rsidRDefault="001C3B30" w:rsidP="005B781A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</w:tc>
      </w:tr>
      <w:tr w:rsidR="001C3B30" w:rsidRPr="00497A2C" w14:paraId="67D86FF0" w14:textId="77777777" w:rsidTr="004B2AFC">
        <w:trPr>
          <w:trHeight w:val="469"/>
        </w:trPr>
        <w:tc>
          <w:tcPr>
            <w:tcW w:w="4541" w:type="dxa"/>
            <w:vAlign w:val="center"/>
          </w:tcPr>
          <w:p w14:paraId="6A0889DA" w14:textId="77777777" w:rsidR="001C3B30" w:rsidRPr="002479FD" w:rsidRDefault="001C3B30" w:rsidP="005B781A">
            <w:pPr>
              <w:tabs>
                <w:tab w:val="left" w:pos="5727"/>
              </w:tabs>
              <w:spacing w:after="240"/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0563FC73" w14:textId="77777777" w:rsidR="001C3B30" w:rsidRPr="00497A2C" w:rsidRDefault="001C3B30" w:rsidP="003927BE">
            <w:pPr>
              <w:tabs>
                <w:tab w:val="left" w:pos="5727"/>
              </w:tabs>
              <w:spacing w:after="240"/>
              <w:rPr>
                <w:sz w:val="28"/>
                <w:lang w:val="en-US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1C3B30" w:rsidRPr="00BA53FC" w14:paraId="396ECCCA" w14:textId="77777777" w:rsidTr="004B2AFC">
        <w:trPr>
          <w:trHeight w:hRule="exact" w:val="564"/>
        </w:trPr>
        <w:tc>
          <w:tcPr>
            <w:tcW w:w="4541" w:type="dxa"/>
            <w:vAlign w:val="center"/>
          </w:tcPr>
          <w:p w14:paraId="754B31CF" w14:textId="77777777" w:rsidR="001C3B30" w:rsidRPr="00BA53FC" w:rsidRDefault="001C3B30" w:rsidP="005B781A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2E421D67" w14:textId="723710F2" w:rsidR="001C3B30" w:rsidRPr="00BA53FC" w:rsidRDefault="001C3B30" w:rsidP="005B781A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1C3B30" w14:paraId="4FC91AB8" w14:textId="77777777" w:rsidTr="004B2AFC">
        <w:trPr>
          <w:trHeight w:val="332"/>
        </w:trPr>
        <w:tc>
          <w:tcPr>
            <w:tcW w:w="4541" w:type="dxa"/>
            <w:vAlign w:val="center"/>
          </w:tcPr>
          <w:p w14:paraId="6AB32916" w14:textId="77777777" w:rsidR="001C3B30" w:rsidRDefault="001C3B30" w:rsidP="005B781A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7D3E0815" w14:textId="459213BE" w:rsidR="001C3B30" w:rsidRDefault="001C3B30" w:rsidP="003C55CC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>
              <w:rPr>
                <w:sz w:val="28"/>
              </w:rPr>
              <w:t>202__ г.</w:t>
            </w:r>
          </w:p>
        </w:tc>
      </w:tr>
      <w:tr w:rsidR="000A7487" w14:paraId="545289CC" w14:textId="77777777" w:rsidTr="004B2AFC">
        <w:trPr>
          <w:trHeight w:val="332"/>
        </w:trPr>
        <w:tc>
          <w:tcPr>
            <w:tcW w:w="4541" w:type="dxa"/>
            <w:vAlign w:val="center"/>
          </w:tcPr>
          <w:p w14:paraId="46F3E726" w14:textId="77777777" w:rsidR="000A7487" w:rsidRDefault="000A7487" w:rsidP="005B781A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15F78914" w14:textId="77777777" w:rsidR="000A7487" w:rsidRDefault="000A7487" w:rsidP="003C55CC">
            <w:pPr>
              <w:tabs>
                <w:tab w:val="left" w:pos="5727"/>
              </w:tabs>
              <w:jc w:val="right"/>
              <w:rPr>
                <w:rFonts w:eastAsia="Calibri"/>
                <w:sz w:val="28"/>
                <w:szCs w:val="26"/>
                <w:lang w:eastAsia="en-US"/>
              </w:rPr>
            </w:pPr>
          </w:p>
        </w:tc>
      </w:tr>
      <w:tr w:rsidR="001C3B30" w14:paraId="3C8C1014" w14:textId="77777777" w:rsidTr="004B2AFC">
        <w:trPr>
          <w:trHeight w:hRule="exact" w:val="335"/>
        </w:trPr>
        <w:tc>
          <w:tcPr>
            <w:tcW w:w="4541" w:type="dxa"/>
            <w:vAlign w:val="center"/>
          </w:tcPr>
          <w:p w14:paraId="7112DFE1" w14:textId="77777777" w:rsidR="001C3B30" w:rsidRDefault="001C3B30" w:rsidP="005B781A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000435AE" w14:textId="77777777" w:rsidR="001C3B30" w:rsidRDefault="001C3B30" w:rsidP="005B781A">
            <w:pPr>
              <w:tabs>
                <w:tab w:val="left" w:pos="5727"/>
              </w:tabs>
              <w:jc w:val="right"/>
              <w:rPr>
                <w:sz w:val="28"/>
              </w:rPr>
            </w:pPr>
          </w:p>
        </w:tc>
      </w:tr>
      <w:tr w:rsidR="001C3B30" w14:paraId="03D8347F" w14:textId="77777777" w:rsidTr="004B2AFC">
        <w:trPr>
          <w:trHeight w:hRule="exact" w:val="335"/>
        </w:trPr>
        <w:tc>
          <w:tcPr>
            <w:tcW w:w="4541" w:type="dxa"/>
            <w:vAlign w:val="center"/>
          </w:tcPr>
          <w:p w14:paraId="28D8F863" w14:textId="77777777" w:rsidR="001C3B30" w:rsidRDefault="001C3B30" w:rsidP="005B781A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598FFC8B" w14:textId="77777777" w:rsidR="001C3B30" w:rsidRDefault="001C3B30" w:rsidP="005B781A">
            <w:pPr>
              <w:tabs>
                <w:tab w:val="left" w:pos="5727"/>
              </w:tabs>
              <w:jc w:val="right"/>
              <w:rPr>
                <w:sz w:val="28"/>
              </w:rPr>
            </w:pPr>
          </w:p>
        </w:tc>
      </w:tr>
      <w:tr w:rsidR="001C3B30" w:rsidRPr="00C369CD" w14:paraId="27E83F1D" w14:textId="77777777" w:rsidTr="004B2AFC">
        <w:trPr>
          <w:gridAfter w:val="1"/>
          <w:wAfter w:w="238" w:type="dxa"/>
          <w:trHeight w:hRule="exact" w:val="704"/>
        </w:trPr>
        <w:tc>
          <w:tcPr>
            <w:tcW w:w="4541" w:type="dxa"/>
            <w:vAlign w:val="center"/>
          </w:tcPr>
          <w:p w14:paraId="364DA1E7" w14:textId="77777777" w:rsidR="001C3B30" w:rsidRPr="00C369CD" w:rsidRDefault="001C3B30" w:rsidP="001906A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  <w:p w14:paraId="5B48ED43" w14:textId="77777777" w:rsidR="001C3B30" w:rsidRPr="00C369CD" w:rsidRDefault="001C3B30" w:rsidP="001906A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320C9621" w14:textId="3D71884E" w:rsidR="001C3B30" w:rsidRPr="00C369CD" w:rsidRDefault="001C3B30" w:rsidP="001906AC">
            <w:pPr>
              <w:tabs>
                <w:tab w:val="left" w:pos="5727"/>
              </w:tabs>
              <w:spacing w:after="240"/>
              <w:rPr>
                <w:sz w:val="28"/>
              </w:rPr>
            </w:pPr>
            <w:r w:rsidRPr="00C369CD">
              <w:rPr>
                <w:sz w:val="28"/>
              </w:rPr>
              <w:t>Исполнител</w:t>
            </w:r>
            <w:r>
              <w:rPr>
                <w:sz w:val="28"/>
              </w:rPr>
              <w:t xml:space="preserve">и </w:t>
            </w:r>
          </w:p>
        </w:tc>
      </w:tr>
      <w:tr w:rsidR="001C3B30" w:rsidRPr="00C369CD" w14:paraId="22668E21" w14:textId="77777777" w:rsidTr="004B2AFC">
        <w:trPr>
          <w:gridAfter w:val="1"/>
          <w:wAfter w:w="238" w:type="dxa"/>
          <w:trHeight w:hRule="exact" w:val="485"/>
        </w:trPr>
        <w:tc>
          <w:tcPr>
            <w:tcW w:w="4541" w:type="dxa"/>
            <w:vAlign w:val="center"/>
          </w:tcPr>
          <w:p w14:paraId="7AB83B98" w14:textId="77777777" w:rsidR="001C3B30" w:rsidRPr="00C369CD" w:rsidRDefault="001C3B30" w:rsidP="001906A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2AA1F5FC" w14:textId="2C6A244B" w:rsidR="001C3B30" w:rsidRPr="00C04920" w:rsidRDefault="000A7487" w:rsidP="000A748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1C3B30" w:rsidRPr="00C369CD" w14:paraId="275EE374" w14:textId="77777777" w:rsidTr="004B2AFC">
        <w:trPr>
          <w:gridAfter w:val="1"/>
          <w:wAfter w:w="238" w:type="dxa"/>
          <w:trHeight w:val="396"/>
        </w:trPr>
        <w:tc>
          <w:tcPr>
            <w:tcW w:w="4541" w:type="dxa"/>
            <w:vAlign w:val="center"/>
          </w:tcPr>
          <w:p w14:paraId="536749B3" w14:textId="77777777" w:rsidR="001C3B30" w:rsidRPr="00C369CD" w:rsidRDefault="001C3B30" w:rsidP="001906A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11D4AF89" w14:textId="7EFF1581" w:rsidR="001C3B30" w:rsidRPr="00C04920" w:rsidRDefault="001C3B30" w:rsidP="004B2AFC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 w:rsidRPr="00C04920">
              <w:rPr>
                <w:sz w:val="28"/>
              </w:rPr>
              <w:t>202</w:t>
            </w:r>
            <w:r w:rsidR="000A7487">
              <w:rPr>
                <w:sz w:val="28"/>
              </w:rPr>
              <w:t>__</w:t>
            </w:r>
            <w:r w:rsidRPr="00C04920">
              <w:rPr>
                <w:sz w:val="28"/>
              </w:rPr>
              <w:t xml:space="preserve"> г.</w:t>
            </w:r>
          </w:p>
        </w:tc>
      </w:tr>
      <w:tr w:rsidR="001C3B30" w:rsidRPr="00C369CD" w14:paraId="22E85F1D" w14:textId="77777777" w:rsidTr="004B2AFC">
        <w:trPr>
          <w:gridAfter w:val="1"/>
          <w:wAfter w:w="238" w:type="dxa"/>
          <w:trHeight w:val="396"/>
        </w:trPr>
        <w:tc>
          <w:tcPr>
            <w:tcW w:w="4541" w:type="dxa"/>
            <w:vAlign w:val="center"/>
          </w:tcPr>
          <w:p w14:paraId="2E72F41B" w14:textId="77777777" w:rsidR="001C3B30" w:rsidRPr="00C369CD" w:rsidRDefault="001C3B30" w:rsidP="001906A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5359463C" w14:textId="77777777" w:rsidR="001C3B30" w:rsidRDefault="001C3B30" w:rsidP="004113B0">
            <w:pPr>
              <w:tabs>
                <w:tab w:val="left" w:pos="5727"/>
              </w:tabs>
              <w:jc w:val="right"/>
              <w:rPr>
                <w:rFonts w:eastAsia="Calibri"/>
                <w:sz w:val="28"/>
                <w:szCs w:val="26"/>
                <w:lang w:eastAsia="en-US"/>
              </w:rPr>
            </w:pPr>
          </w:p>
        </w:tc>
      </w:tr>
      <w:tr w:rsidR="001C3B30" w:rsidRPr="00C369CD" w14:paraId="593EF0D8" w14:textId="77777777" w:rsidTr="004B2AFC">
        <w:trPr>
          <w:gridAfter w:val="1"/>
          <w:wAfter w:w="238" w:type="dxa"/>
          <w:trHeight w:val="167"/>
        </w:trPr>
        <w:tc>
          <w:tcPr>
            <w:tcW w:w="4541" w:type="dxa"/>
            <w:vAlign w:val="center"/>
          </w:tcPr>
          <w:p w14:paraId="7918ED73" w14:textId="77777777" w:rsidR="001C3B30" w:rsidRPr="00846AFF" w:rsidRDefault="001C3B30" w:rsidP="00FF6B6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41EDC22C" w14:textId="732F7EC9" w:rsidR="001C3B30" w:rsidRPr="00846AFF" w:rsidRDefault="000A7487" w:rsidP="00FF6B60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1C3B30" w:rsidRPr="00C369CD" w14:paraId="73DE5688" w14:textId="77777777" w:rsidTr="004B2AFC">
        <w:trPr>
          <w:gridAfter w:val="1"/>
          <w:wAfter w:w="238" w:type="dxa"/>
          <w:trHeight w:val="541"/>
        </w:trPr>
        <w:tc>
          <w:tcPr>
            <w:tcW w:w="4541" w:type="dxa"/>
            <w:vAlign w:val="center"/>
          </w:tcPr>
          <w:p w14:paraId="5468FDCB" w14:textId="77777777" w:rsidR="001C3B30" w:rsidRPr="00846AFF" w:rsidRDefault="001C3B30" w:rsidP="00FF6B6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70E3F296" w14:textId="001FC861" w:rsidR="001C3B30" w:rsidRPr="00846AFF" w:rsidRDefault="001C3B30" w:rsidP="00FF6B60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 w:rsidRPr="00C04920">
              <w:rPr>
                <w:sz w:val="28"/>
              </w:rPr>
              <w:t>202</w:t>
            </w:r>
            <w:r w:rsidR="000A7487">
              <w:rPr>
                <w:sz w:val="28"/>
              </w:rPr>
              <w:t>__</w:t>
            </w:r>
            <w:r w:rsidRPr="00C04920">
              <w:rPr>
                <w:sz w:val="28"/>
              </w:rPr>
              <w:t xml:space="preserve"> г.</w:t>
            </w:r>
          </w:p>
        </w:tc>
      </w:tr>
      <w:tr w:rsidR="000A7487" w:rsidRPr="00C369CD" w14:paraId="0717126B" w14:textId="77777777" w:rsidTr="004B2AFC">
        <w:trPr>
          <w:gridAfter w:val="1"/>
          <w:wAfter w:w="238" w:type="dxa"/>
          <w:trHeight w:val="397"/>
        </w:trPr>
        <w:tc>
          <w:tcPr>
            <w:tcW w:w="4541" w:type="dxa"/>
            <w:vAlign w:val="center"/>
          </w:tcPr>
          <w:p w14:paraId="6C2DC4A5" w14:textId="77777777" w:rsidR="000A7487" w:rsidRPr="00846AFF" w:rsidRDefault="000A7487" w:rsidP="00FF6B6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32DDEE98" w14:textId="77777777" w:rsidR="000A7487" w:rsidRDefault="000A7487" w:rsidP="00FF6B60">
            <w:pPr>
              <w:tabs>
                <w:tab w:val="left" w:pos="5727"/>
              </w:tabs>
              <w:jc w:val="right"/>
              <w:rPr>
                <w:rFonts w:eastAsia="Calibri"/>
                <w:sz w:val="28"/>
                <w:szCs w:val="26"/>
                <w:lang w:eastAsia="en-US"/>
              </w:rPr>
            </w:pPr>
          </w:p>
        </w:tc>
      </w:tr>
      <w:tr w:rsidR="001C3B30" w:rsidRPr="00C369CD" w14:paraId="315C3846" w14:textId="77777777" w:rsidTr="004B2AFC">
        <w:trPr>
          <w:gridAfter w:val="1"/>
          <w:wAfter w:w="238" w:type="dxa"/>
          <w:trHeight w:val="397"/>
        </w:trPr>
        <w:tc>
          <w:tcPr>
            <w:tcW w:w="4541" w:type="dxa"/>
            <w:vAlign w:val="center"/>
          </w:tcPr>
          <w:p w14:paraId="637336DC" w14:textId="77777777" w:rsidR="001C3B30" w:rsidRPr="00846AFF" w:rsidRDefault="001C3B30" w:rsidP="00FF6B6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3969F802" w14:textId="0D3D818B" w:rsidR="001C3B30" w:rsidRPr="00846AFF" w:rsidRDefault="000A7487" w:rsidP="000A748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1C3B30" w:rsidRPr="00C369CD" w14:paraId="3E2B50C3" w14:textId="77777777" w:rsidTr="004B2AFC">
        <w:trPr>
          <w:gridAfter w:val="1"/>
          <w:wAfter w:w="238" w:type="dxa"/>
          <w:trHeight w:val="402"/>
        </w:trPr>
        <w:tc>
          <w:tcPr>
            <w:tcW w:w="4541" w:type="dxa"/>
            <w:vAlign w:val="center"/>
          </w:tcPr>
          <w:p w14:paraId="0FA90F16" w14:textId="77777777" w:rsidR="001C3B30" w:rsidRPr="00846AFF" w:rsidRDefault="001C3B30" w:rsidP="00FF6B6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1B30E76F" w14:textId="0B9F6C18" w:rsidR="001C3B30" w:rsidRPr="00846AFF" w:rsidRDefault="001C3B30" w:rsidP="00FF6B60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 w:rsidRPr="00C04920">
              <w:rPr>
                <w:sz w:val="28"/>
              </w:rPr>
              <w:t>202</w:t>
            </w:r>
            <w:r w:rsidR="000A7487">
              <w:rPr>
                <w:sz w:val="28"/>
              </w:rPr>
              <w:t>__</w:t>
            </w:r>
            <w:r w:rsidRPr="00C04920">
              <w:rPr>
                <w:sz w:val="28"/>
              </w:rPr>
              <w:t xml:space="preserve"> г.</w:t>
            </w:r>
          </w:p>
        </w:tc>
      </w:tr>
      <w:tr w:rsidR="001C3B30" w:rsidRPr="00C369CD" w14:paraId="7C06A1D7" w14:textId="77777777" w:rsidTr="004B2AFC">
        <w:trPr>
          <w:gridAfter w:val="1"/>
          <w:wAfter w:w="238" w:type="dxa"/>
          <w:trHeight w:val="240"/>
        </w:trPr>
        <w:tc>
          <w:tcPr>
            <w:tcW w:w="4541" w:type="dxa"/>
            <w:vAlign w:val="center"/>
          </w:tcPr>
          <w:p w14:paraId="04A9E2A9" w14:textId="77777777" w:rsidR="001C3B30" w:rsidRPr="00C369CD" w:rsidRDefault="001C3B30" w:rsidP="00FF6B6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5177CD2A" w14:textId="77777777" w:rsidR="001C3B30" w:rsidRPr="004F469D" w:rsidRDefault="001C3B30" w:rsidP="00FF6B60">
            <w:pPr>
              <w:tabs>
                <w:tab w:val="left" w:pos="5727"/>
              </w:tabs>
              <w:rPr>
                <w:sz w:val="28"/>
                <w:highlight w:val="yellow"/>
              </w:rPr>
            </w:pPr>
          </w:p>
        </w:tc>
      </w:tr>
      <w:tr w:rsidR="001C3B30" w:rsidRPr="00C369CD" w14:paraId="358D18AF" w14:textId="77777777" w:rsidTr="004B2AFC">
        <w:trPr>
          <w:gridAfter w:val="1"/>
          <w:wAfter w:w="238" w:type="dxa"/>
          <w:trHeight w:val="569"/>
        </w:trPr>
        <w:tc>
          <w:tcPr>
            <w:tcW w:w="4541" w:type="dxa"/>
            <w:vAlign w:val="center"/>
          </w:tcPr>
          <w:p w14:paraId="5EAA66A8" w14:textId="77777777" w:rsidR="001C3B30" w:rsidRPr="00C369CD" w:rsidRDefault="001C3B30" w:rsidP="00FF6B6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5C86AC4E" w14:textId="77777777" w:rsidR="001C3B30" w:rsidRPr="00541D63" w:rsidRDefault="001C3B30" w:rsidP="00FF6B60">
            <w:pPr>
              <w:tabs>
                <w:tab w:val="left" w:pos="5727"/>
              </w:tabs>
              <w:spacing w:after="240"/>
              <w:rPr>
                <w:sz w:val="28"/>
              </w:rPr>
            </w:pPr>
            <w:proofErr w:type="spellStart"/>
            <w:r w:rsidRPr="00541D63">
              <w:rPr>
                <w:sz w:val="28"/>
              </w:rPr>
              <w:t>Нормоконтролер</w:t>
            </w:r>
            <w:proofErr w:type="spellEnd"/>
          </w:p>
        </w:tc>
      </w:tr>
      <w:tr w:rsidR="001C3B30" w:rsidRPr="00C369CD" w14:paraId="0F424C0C" w14:textId="77777777" w:rsidTr="004B2AFC">
        <w:trPr>
          <w:gridAfter w:val="1"/>
          <w:wAfter w:w="238" w:type="dxa"/>
          <w:trHeight w:hRule="exact" w:val="339"/>
        </w:trPr>
        <w:tc>
          <w:tcPr>
            <w:tcW w:w="4541" w:type="dxa"/>
            <w:vAlign w:val="center"/>
          </w:tcPr>
          <w:p w14:paraId="00F8BE15" w14:textId="77777777" w:rsidR="001C3B30" w:rsidRPr="00C369CD" w:rsidRDefault="001C3B30" w:rsidP="00FF6B6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7079E490" w14:textId="2865D90A" w:rsidR="001C3B30" w:rsidRPr="00541D63" w:rsidRDefault="000A7487" w:rsidP="00FF6B60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1C3B30" w:rsidRPr="00C369CD" w14:paraId="2CAB1E31" w14:textId="77777777" w:rsidTr="004B2AFC">
        <w:trPr>
          <w:gridAfter w:val="1"/>
          <w:wAfter w:w="238" w:type="dxa"/>
          <w:trHeight w:hRule="exact" w:val="574"/>
        </w:trPr>
        <w:tc>
          <w:tcPr>
            <w:tcW w:w="4541" w:type="dxa"/>
            <w:vAlign w:val="center"/>
          </w:tcPr>
          <w:p w14:paraId="7D6C12D7" w14:textId="77777777" w:rsidR="001C3B30" w:rsidRPr="00C369CD" w:rsidRDefault="001C3B30" w:rsidP="00FF6B6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587" w:type="dxa"/>
            <w:vAlign w:val="center"/>
          </w:tcPr>
          <w:p w14:paraId="61EBC32A" w14:textId="66441FA2" w:rsidR="001C3B30" w:rsidRPr="00541D63" w:rsidRDefault="001C3B30" w:rsidP="00FF6B60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_________________ </w:t>
            </w:r>
            <w:r w:rsidRPr="00C04920">
              <w:rPr>
                <w:sz w:val="28"/>
              </w:rPr>
              <w:t>202</w:t>
            </w:r>
            <w:r w:rsidR="000A7487">
              <w:rPr>
                <w:sz w:val="28"/>
              </w:rPr>
              <w:t>__</w:t>
            </w:r>
            <w:r w:rsidRPr="00C04920">
              <w:rPr>
                <w:sz w:val="28"/>
              </w:rPr>
              <w:t xml:space="preserve"> г.</w:t>
            </w:r>
          </w:p>
        </w:tc>
      </w:tr>
    </w:tbl>
    <w:p w14:paraId="5DDA5131" w14:textId="2C00552F" w:rsidR="006739E5" w:rsidRDefault="006739E5">
      <w:pPr>
        <w:rPr>
          <w:b/>
          <w:bCs/>
          <w:sz w:val="32"/>
          <w:szCs w:val="32"/>
        </w:rPr>
      </w:pPr>
    </w:p>
    <w:p w14:paraId="23D0BA27" w14:textId="309FD180" w:rsidR="006739E5" w:rsidRDefault="006739E5">
      <w:pPr>
        <w:rPr>
          <w:b/>
          <w:bCs/>
          <w:sz w:val="32"/>
          <w:szCs w:val="32"/>
        </w:rPr>
      </w:pPr>
    </w:p>
    <w:p w14:paraId="7E34D737" w14:textId="77777777" w:rsidR="006739E5" w:rsidRDefault="006739E5">
      <w:pPr>
        <w:rPr>
          <w:b/>
          <w:bCs/>
          <w:sz w:val="32"/>
          <w:szCs w:val="32"/>
        </w:rPr>
        <w:sectPr w:rsidR="006739E5" w:rsidSect="00E250B4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567" w:bottom="851" w:left="1134" w:header="709" w:footer="709" w:gutter="0"/>
          <w:cols w:space="708"/>
          <w:titlePg/>
          <w:docGrid w:linePitch="360"/>
        </w:sectPr>
      </w:pPr>
    </w:p>
    <w:p w14:paraId="3DE2A99A" w14:textId="367D7887" w:rsidR="008D3209" w:rsidRPr="0066083C" w:rsidRDefault="00AB2CBF" w:rsidP="00F97F43">
      <w:pPr>
        <w:ind w:left="284" w:firstLine="567"/>
        <w:rPr>
          <w:bCs/>
          <w:sz w:val="28"/>
          <w:szCs w:val="28"/>
        </w:rPr>
      </w:pPr>
      <w:r w:rsidRPr="0066083C">
        <w:rPr>
          <w:bCs/>
          <w:sz w:val="28"/>
          <w:szCs w:val="28"/>
        </w:rPr>
        <w:lastRenderedPageBreak/>
        <w:t>У</w:t>
      </w:r>
      <w:r w:rsidR="0066083C" w:rsidRPr="0066083C">
        <w:rPr>
          <w:bCs/>
          <w:sz w:val="28"/>
          <w:szCs w:val="28"/>
        </w:rPr>
        <w:t>ТВЕРЖДЕН</w:t>
      </w:r>
    </w:p>
    <w:p w14:paraId="3B91557B" w14:textId="163D0164" w:rsidR="008D3209" w:rsidRPr="00AB2CBF" w:rsidRDefault="008D3209">
      <w:pPr>
        <w:rPr>
          <w:caps/>
          <w:sz w:val="28"/>
          <w:szCs w:val="28"/>
        </w:rPr>
      </w:pPr>
      <w:r w:rsidRPr="00AB2CBF">
        <w:rPr>
          <w:b/>
          <w:bCs/>
          <w:sz w:val="28"/>
          <w:szCs w:val="28"/>
        </w:rPr>
        <w:tab/>
      </w:r>
      <w:r w:rsidR="000A7487">
        <w:rPr>
          <w:bCs/>
          <w:sz w:val="28"/>
          <w:szCs w:val="28"/>
        </w:rPr>
        <w:t xml:space="preserve">Обозначение </w:t>
      </w:r>
      <w:r w:rsidR="00200040" w:rsidRPr="00200040">
        <w:rPr>
          <w:bCs/>
          <w:sz w:val="28"/>
          <w:szCs w:val="28"/>
        </w:rPr>
        <w:t>ЛУ</w:t>
      </w:r>
    </w:p>
    <w:p w14:paraId="51893609" w14:textId="77777777" w:rsidR="008D3209" w:rsidRDefault="008D3209">
      <w:pPr>
        <w:rPr>
          <w:caps/>
          <w:sz w:val="28"/>
          <w:szCs w:val="28"/>
        </w:rPr>
      </w:pPr>
    </w:p>
    <w:p w14:paraId="17EAD5C2" w14:textId="77777777" w:rsidR="008D3209" w:rsidRDefault="008D3209">
      <w:pPr>
        <w:rPr>
          <w:caps/>
          <w:sz w:val="28"/>
          <w:szCs w:val="28"/>
        </w:rPr>
      </w:pPr>
    </w:p>
    <w:p w14:paraId="271728D4" w14:textId="77777777" w:rsidR="008D3209" w:rsidRDefault="008D3209">
      <w:pPr>
        <w:rPr>
          <w:caps/>
          <w:sz w:val="28"/>
          <w:szCs w:val="28"/>
        </w:rPr>
      </w:pPr>
    </w:p>
    <w:p w14:paraId="3E860D14" w14:textId="77777777" w:rsidR="008D3209" w:rsidRDefault="008D3209">
      <w:pPr>
        <w:rPr>
          <w:caps/>
          <w:sz w:val="28"/>
          <w:szCs w:val="28"/>
        </w:rPr>
      </w:pPr>
    </w:p>
    <w:p w14:paraId="37B09DB8" w14:textId="77777777" w:rsidR="008D3209" w:rsidRDefault="008D3209">
      <w:pPr>
        <w:rPr>
          <w:caps/>
          <w:sz w:val="28"/>
          <w:szCs w:val="28"/>
        </w:rPr>
      </w:pPr>
    </w:p>
    <w:p w14:paraId="7E49C46C" w14:textId="197A2FEB" w:rsidR="006335E2" w:rsidRDefault="006335E2">
      <w:pPr>
        <w:rPr>
          <w:caps/>
          <w:sz w:val="28"/>
          <w:szCs w:val="28"/>
        </w:rPr>
      </w:pPr>
    </w:p>
    <w:p w14:paraId="7F8D0689" w14:textId="0CC08A85" w:rsidR="00817258" w:rsidRDefault="00817258">
      <w:pPr>
        <w:rPr>
          <w:caps/>
          <w:sz w:val="28"/>
          <w:szCs w:val="28"/>
        </w:rPr>
      </w:pPr>
    </w:p>
    <w:p w14:paraId="518ED45A" w14:textId="77777777" w:rsidR="00817258" w:rsidRDefault="00817258">
      <w:pPr>
        <w:rPr>
          <w:caps/>
          <w:sz w:val="28"/>
          <w:szCs w:val="28"/>
        </w:rPr>
      </w:pPr>
    </w:p>
    <w:p w14:paraId="6F016F1F" w14:textId="0A3F5833" w:rsidR="006335E2" w:rsidRDefault="006335E2">
      <w:pPr>
        <w:rPr>
          <w:caps/>
          <w:sz w:val="28"/>
          <w:szCs w:val="28"/>
        </w:rPr>
      </w:pPr>
    </w:p>
    <w:p w14:paraId="3B274451" w14:textId="77777777" w:rsidR="004B1315" w:rsidRDefault="004B1315">
      <w:pPr>
        <w:rPr>
          <w:caps/>
          <w:sz w:val="28"/>
          <w:szCs w:val="28"/>
        </w:rPr>
      </w:pPr>
    </w:p>
    <w:p w14:paraId="042B14A3" w14:textId="5CF7AAD9" w:rsidR="009A5107" w:rsidRDefault="000A7487" w:rsidP="009A5107">
      <w:pPr>
        <w:spacing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2"/>
        </w:rPr>
        <w:t>ПОЛНОЕ НАИМЕНОВАНИЕ ПРОГРАММЫ ИЛИ ПРОГРАММНОГО ИЗДЕЛИЯ</w:t>
      </w:r>
    </w:p>
    <w:p w14:paraId="762CBDBC" w14:textId="5BFBF044" w:rsidR="001F3D17" w:rsidRPr="00707786" w:rsidRDefault="001F3D17" w:rsidP="00200040">
      <w:pPr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Руководство </w:t>
      </w:r>
      <w:r w:rsidR="00BD232E" w:rsidRPr="004377CE">
        <w:rPr>
          <w:b/>
          <w:bCs/>
          <w:sz w:val="32"/>
          <w:szCs w:val="32"/>
        </w:rPr>
        <w:t>системного программиста</w:t>
      </w:r>
    </w:p>
    <w:p w14:paraId="1158E74F" w14:textId="4F921661" w:rsidR="008D3209" w:rsidRPr="00AB2CBF" w:rsidRDefault="008D3209">
      <w:pPr>
        <w:jc w:val="center"/>
        <w:rPr>
          <w:b/>
          <w:bCs/>
          <w:caps/>
          <w:sz w:val="32"/>
          <w:szCs w:val="32"/>
        </w:rPr>
      </w:pPr>
    </w:p>
    <w:p w14:paraId="1AAE8690" w14:textId="2D0AE499" w:rsidR="0066083C" w:rsidRPr="00E67B68" w:rsidRDefault="004B2AFC" w:rsidP="0066083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0A7487">
        <w:rPr>
          <w:b/>
          <w:sz w:val="32"/>
          <w:szCs w:val="32"/>
        </w:rPr>
        <w:t xml:space="preserve">Обозначение </w:t>
      </w:r>
      <w:r>
        <w:rPr>
          <w:b/>
          <w:sz w:val="32"/>
          <w:szCs w:val="32"/>
        </w:rPr>
        <w:t xml:space="preserve">программного </w:t>
      </w:r>
      <w:r w:rsidR="000A7487">
        <w:rPr>
          <w:b/>
          <w:sz w:val="32"/>
          <w:szCs w:val="32"/>
        </w:rPr>
        <w:t>документа</w:t>
      </w:r>
      <w:r>
        <w:rPr>
          <w:b/>
          <w:sz w:val="32"/>
          <w:szCs w:val="32"/>
        </w:rPr>
        <w:t>)</w:t>
      </w:r>
    </w:p>
    <w:p w14:paraId="346CF304" w14:textId="77777777" w:rsidR="001D1021" w:rsidRDefault="001D1021">
      <w:pPr>
        <w:jc w:val="center"/>
        <w:rPr>
          <w:sz w:val="28"/>
          <w:szCs w:val="28"/>
        </w:rPr>
        <w:sectPr w:rsidR="001D1021" w:rsidSect="0066083C">
          <w:headerReference w:type="first" r:id="rId13"/>
          <w:footerReference w:type="first" r:id="rId14"/>
          <w:pgSz w:w="11906" w:h="16838" w:code="9"/>
          <w:pgMar w:top="851" w:right="567" w:bottom="851" w:left="1134" w:header="1644" w:footer="709" w:gutter="0"/>
          <w:pgNumType w:start="1"/>
          <w:cols w:space="708"/>
          <w:titlePg/>
          <w:docGrid w:linePitch="360"/>
        </w:sectPr>
      </w:pPr>
    </w:p>
    <w:p w14:paraId="54605C85" w14:textId="2F4AEC28" w:rsidR="00BB14E6" w:rsidRDefault="007B7276" w:rsidP="004B2AFC">
      <w:pPr>
        <w:pStyle w:val="afd"/>
        <w:spacing w:after="120" w:line="360" w:lineRule="auto"/>
      </w:pPr>
      <w:bookmarkStart w:id="0" w:name="_Toc441143020"/>
      <w:bookmarkStart w:id="1" w:name="_Toc11681033"/>
      <w:bookmarkStart w:id="2" w:name="_Toc100651642"/>
      <w:bookmarkStart w:id="3" w:name="_Toc102038626"/>
      <w:bookmarkStart w:id="4" w:name="_Toc126162777"/>
      <w:bookmarkStart w:id="5" w:name="_Toc214631348"/>
      <w:r>
        <w:lastRenderedPageBreak/>
        <w:t>АННОТАЦИЯ</w:t>
      </w:r>
      <w:bookmarkEnd w:id="0"/>
      <w:bookmarkEnd w:id="1"/>
      <w:bookmarkEnd w:id="2"/>
      <w:bookmarkEnd w:id="3"/>
      <w:bookmarkEnd w:id="4"/>
      <w:bookmarkEnd w:id="5"/>
    </w:p>
    <w:p w14:paraId="3D388F6B" w14:textId="03B4BD61" w:rsidR="00E4608B" w:rsidRPr="00E4608B" w:rsidRDefault="00A2231C" w:rsidP="004B2AF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4608B" w:rsidRPr="00E4608B">
        <w:rPr>
          <w:sz w:val="28"/>
          <w:szCs w:val="28"/>
        </w:rPr>
        <w:t>В настоящем программном документе представлено руководство системного программиста по настройке и использованию программного изделия</w:t>
      </w:r>
      <w:r w:rsidR="003E7064">
        <w:rPr>
          <w:sz w:val="28"/>
          <w:szCs w:val="28"/>
        </w:rPr>
        <w:t xml:space="preserve"> </w:t>
      </w:r>
      <w:r w:rsidR="00A673A0">
        <w:rPr>
          <w:sz w:val="28"/>
          <w:szCs w:val="28"/>
        </w:rPr>
        <w:t>..</w:t>
      </w:r>
      <w:r w:rsidR="006552B4" w:rsidRPr="006552B4">
        <w:rPr>
          <w:sz w:val="28"/>
          <w:szCs w:val="28"/>
        </w:rPr>
        <w:t>.</w:t>
      </w:r>
    </w:p>
    <w:p w14:paraId="248FCC90" w14:textId="77777777" w:rsidR="00230D3B" w:rsidRDefault="00230D3B">
      <w:pPr>
        <w:rPr>
          <w:sz w:val="28"/>
          <w:szCs w:val="32"/>
        </w:rPr>
      </w:pPr>
      <w:bookmarkStart w:id="6" w:name="_Toc441143021"/>
      <w:bookmarkStart w:id="7" w:name="_Toc11681034"/>
      <w:r>
        <w:br w:type="page"/>
      </w:r>
    </w:p>
    <w:p w14:paraId="1329BC53" w14:textId="541AD5FA" w:rsidR="00126C87" w:rsidRDefault="00E048C6" w:rsidP="004B2AFC">
      <w:pPr>
        <w:pStyle w:val="afd"/>
        <w:spacing w:after="120" w:line="360" w:lineRule="auto"/>
      </w:pPr>
      <w:bookmarkStart w:id="8" w:name="_Toc100651643"/>
      <w:bookmarkStart w:id="9" w:name="_Toc102038627"/>
      <w:bookmarkStart w:id="10" w:name="_Toc126162778"/>
      <w:bookmarkStart w:id="11" w:name="_Toc214631349"/>
      <w:r>
        <w:lastRenderedPageBreak/>
        <w:t>СОДЕРЖАНИЕ</w:t>
      </w:r>
      <w:bookmarkEnd w:id="6"/>
      <w:bookmarkEnd w:id="7"/>
      <w:bookmarkEnd w:id="8"/>
      <w:bookmarkEnd w:id="9"/>
      <w:bookmarkEnd w:id="10"/>
      <w:bookmarkEnd w:id="11"/>
    </w:p>
    <w:p w14:paraId="5106B9BC" w14:textId="60E2D446" w:rsidR="00E8702F" w:rsidRDefault="007D2066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4E23DD">
        <w:rPr>
          <w:b/>
          <w:szCs w:val="28"/>
        </w:rPr>
        <w:fldChar w:fldCharType="begin"/>
      </w:r>
      <w:r w:rsidRPr="004E23DD">
        <w:rPr>
          <w:b/>
          <w:szCs w:val="28"/>
        </w:rPr>
        <w:instrText xml:space="preserve"> TOC \h \z \t "ГЮИДРАЗДЕЛ;1;ГЮИД.ПОДРАЗДЕЛ;2;ГЮИДРАЗДЕЛБЕЗНОМЕРА;1" </w:instrText>
      </w:r>
      <w:r w:rsidRPr="004E23DD">
        <w:rPr>
          <w:b/>
          <w:szCs w:val="28"/>
        </w:rPr>
        <w:fldChar w:fldCharType="separate"/>
      </w:r>
      <w:hyperlink w:anchor="_Toc214631350" w:history="1">
        <w:r w:rsidR="00E8702F" w:rsidRPr="001D5928">
          <w:rPr>
            <w:rStyle w:val="af9"/>
            <w:noProof/>
          </w:rPr>
          <w:t>1. Общие сведения о программе</w:t>
        </w:r>
        <w:r w:rsidR="00E8702F">
          <w:rPr>
            <w:noProof/>
            <w:webHidden/>
          </w:rPr>
          <w:tab/>
        </w:r>
        <w:r w:rsidR="00E8702F">
          <w:rPr>
            <w:noProof/>
            <w:webHidden/>
          </w:rPr>
          <w:fldChar w:fldCharType="begin"/>
        </w:r>
        <w:r w:rsidR="00E8702F">
          <w:rPr>
            <w:noProof/>
            <w:webHidden/>
          </w:rPr>
          <w:instrText xml:space="preserve"> PAGEREF _Toc214631350 \h </w:instrText>
        </w:r>
        <w:r w:rsidR="00E8702F">
          <w:rPr>
            <w:noProof/>
            <w:webHidden/>
          </w:rPr>
        </w:r>
        <w:r w:rsidR="00E8702F"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4</w:t>
        </w:r>
        <w:r w:rsidR="00E8702F">
          <w:rPr>
            <w:noProof/>
            <w:webHidden/>
          </w:rPr>
          <w:fldChar w:fldCharType="end"/>
        </w:r>
      </w:hyperlink>
    </w:p>
    <w:p w14:paraId="0A1048B4" w14:textId="1204E1C7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1" w:history="1">
        <w:r w:rsidRPr="001D5928">
          <w:rPr>
            <w:rStyle w:val="af9"/>
            <w:noProof/>
          </w:rPr>
          <w:t>1.1.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 </w:t>
        </w:r>
        <w:r w:rsidRPr="001D5928">
          <w:rPr>
            <w:rStyle w:val="af9"/>
            <w:noProof/>
          </w:rPr>
          <w:t>Назначение и функции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C1C7FB" w14:textId="6C564271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2" w:history="1">
        <w:r w:rsidRPr="001D5928">
          <w:rPr>
            <w:rStyle w:val="af9"/>
            <w:noProof/>
          </w:rPr>
          <w:t>1.2.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 </w:t>
        </w:r>
        <w:r w:rsidRPr="001D5928">
          <w:rPr>
            <w:rStyle w:val="af9"/>
            <w:noProof/>
          </w:rPr>
          <w:t>Минимальный состав технических и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21B090" w14:textId="0FD8C2F3" w:rsidR="00E8702F" w:rsidRDefault="00E8702F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3" w:history="1">
        <w:r w:rsidRPr="001D5928">
          <w:rPr>
            <w:rStyle w:val="af9"/>
            <w:noProof/>
          </w:rPr>
          <w:t>2.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7F6FFB" w14:textId="09BB94D6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4" w:history="1">
        <w:r w:rsidRPr="001D5928">
          <w:rPr>
            <w:rStyle w:val="af9"/>
            <w:noProof/>
          </w:rPr>
          <w:t>2.1</w:t>
        </w:r>
        <w:r w:rsidR="00843117">
          <w:rPr>
            <w:rStyle w:val="af9"/>
            <w:noProof/>
          </w:rPr>
          <w:t>.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 </w:t>
        </w:r>
        <w:r w:rsidRPr="001D5928">
          <w:rPr>
            <w:rStyle w:val="af9"/>
            <w:noProof/>
          </w:rPr>
          <w:t>Сведения о структуре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F7F122" w14:textId="7C497DD3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5" w:history="1">
        <w:r w:rsidRPr="001D5928">
          <w:rPr>
            <w:rStyle w:val="af9"/>
            <w:noProof/>
          </w:rPr>
          <w:t>2.2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Сведения о составных частях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EA966B" w14:textId="2A6D0EAD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6" w:history="1">
        <w:r w:rsidRPr="001D5928">
          <w:rPr>
            <w:rStyle w:val="af9"/>
            <w:noProof/>
          </w:rPr>
          <w:t>2.3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Сведения о связях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ACD173" w14:textId="34D8C29D" w:rsidR="00E8702F" w:rsidRDefault="00E8702F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8" w:history="1">
        <w:r w:rsidRPr="001D5928">
          <w:rPr>
            <w:rStyle w:val="af9"/>
            <w:noProof/>
          </w:rPr>
          <w:t>3. 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C1E6B" w14:textId="7AAECA9D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59" w:history="1">
        <w:r w:rsidRPr="001D5928">
          <w:rPr>
            <w:rStyle w:val="af9"/>
            <w:noProof/>
          </w:rPr>
          <w:t>3.1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Установка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C0EF2F" w14:textId="1E9FD11D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67" w:history="1">
        <w:r w:rsidRPr="001D5928">
          <w:rPr>
            <w:rStyle w:val="af9"/>
            <w:noProof/>
          </w:rPr>
          <w:t>3.2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A4C639" w14:textId="7426048C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68" w:history="1">
        <w:r w:rsidRPr="001D5928">
          <w:rPr>
            <w:rStyle w:val="af9"/>
            <w:noProof/>
          </w:rPr>
          <w:t>3.3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41FBC4" w14:textId="718965D8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73" w:history="1">
        <w:r w:rsidRPr="001D5928">
          <w:rPr>
            <w:rStyle w:val="af9"/>
            <w:noProof/>
          </w:rPr>
          <w:t>3.4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Перезапуск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0AFFBB" w14:textId="3F14FA64" w:rsidR="00E8702F" w:rsidRDefault="00E8702F" w:rsidP="00843117">
      <w:pPr>
        <w:pStyle w:val="20"/>
        <w:tabs>
          <w:tab w:val="clear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78" w:history="1">
        <w:r w:rsidRPr="001D5928">
          <w:rPr>
            <w:rStyle w:val="af9"/>
            <w:noProof/>
          </w:rPr>
          <w:t>3.5</w:t>
        </w:r>
        <w:r w:rsidR="00843117">
          <w:rPr>
            <w:rFonts w:asciiTheme="minorHAnsi" w:eastAsiaTheme="minorEastAsia" w:hAnsiTheme="minorHAnsi" w:cstheme="minorBidi"/>
            <w:noProof/>
            <w:sz w:val="22"/>
            <w:szCs w:val="22"/>
          </w:rPr>
          <w:t xml:space="preserve">. </w:t>
        </w:r>
        <w:r w:rsidRPr="001D5928">
          <w:rPr>
            <w:rStyle w:val="af9"/>
            <w:noProof/>
          </w:rPr>
          <w:t>Выключение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E5A271" w14:textId="22D6AFF6" w:rsidR="00E8702F" w:rsidRDefault="00E8702F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83" w:history="1">
        <w:r w:rsidRPr="001D5928">
          <w:rPr>
            <w:rStyle w:val="af9"/>
            <w:noProof/>
          </w:rPr>
          <w:t>4. 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FD3E2B" w14:textId="21293DD8" w:rsidR="00E8702F" w:rsidRDefault="00E8702F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90" w:history="1">
        <w:r w:rsidRPr="001D5928">
          <w:rPr>
            <w:rStyle w:val="af9"/>
            <w:noProof/>
          </w:rPr>
          <w:t>5. Дополнительные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46DB6C" w14:textId="46365A44" w:rsidR="00E8702F" w:rsidRDefault="00E8702F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91" w:history="1">
        <w:r w:rsidRPr="001D5928">
          <w:rPr>
            <w:rStyle w:val="af9"/>
            <w:noProof/>
          </w:rPr>
          <w:t>6. Сообщения системному программисту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5CBC57" w14:textId="2E31B187" w:rsidR="00E8702F" w:rsidRDefault="00E8702F" w:rsidP="00843117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631392" w:history="1">
        <w:r w:rsidRPr="001D5928">
          <w:rPr>
            <w:rStyle w:val="af9"/>
            <w:noProof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_Toc214631392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706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F3325F" w14:textId="635A6715" w:rsidR="00EA039B" w:rsidRDefault="007D2066" w:rsidP="003425DB">
      <w:pPr>
        <w:spacing w:line="360" w:lineRule="auto"/>
        <w:rPr>
          <w:b/>
          <w:sz w:val="28"/>
          <w:szCs w:val="28"/>
        </w:rPr>
      </w:pPr>
      <w:r w:rsidRPr="004E23DD">
        <w:rPr>
          <w:b/>
          <w:sz w:val="28"/>
          <w:szCs w:val="28"/>
        </w:rPr>
        <w:fldChar w:fldCharType="end"/>
      </w:r>
      <w:r w:rsidR="00EA039B">
        <w:rPr>
          <w:b/>
          <w:sz w:val="28"/>
          <w:szCs w:val="28"/>
        </w:rPr>
        <w:br w:type="page"/>
      </w:r>
    </w:p>
    <w:p w14:paraId="40F8B6CF" w14:textId="77777777" w:rsidR="007F08D7" w:rsidRPr="00A438D2" w:rsidRDefault="007F08D7" w:rsidP="004B2AFC">
      <w:pPr>
        <w:pStyle w:val="a"/>
        <w:spacing w:after="120" w:line="360" w:lineRule="auto"/>
        <w:ind w:left="0" w:firstLine="0"/>
      </w:pPr>
      <w:bookmarkStart w:id="12" w:name="_Toc441141871"/>
      <w:bookmarkStart w:id="13" w:name="_Toc441142676"/>
      <w:bookmarkStart w:id="14" w:name="_Toc441143022"/>
      <w:bookmarkStart w:id="15" w:name="_Toc446065334"/>
      <w:bookmarkStart w:id="16" w:name="_Toc214631350"/>
      <w:r w:rsidRPr="00A438D2">
        <w:lastRenderedPageBreak/>
        <w:t>ОБЩИЕ СВЕДЕНИЯ</w:t>
      </w:r>
      <w:bookmarkEnd w:id="12"/>
      <w:bookmarkEnd w:id="13"/>
      <w:bookmarkEnd w:id="14"/>
      <w:r>
        <w:t xml:space="preserve"> О ПРОГРАММЕ</w:t>
      </w:r>
      <w:bookmarkEnd w:id="15"/>
      <w:bookmarkEnd w:id="16"/>
    </w:p>
    <w:p w14:paraId="15522035" w14:textId="08672FD8" w:rsidR="007F08D7" w:rsidRDefault="007F08D7" w:rsidP="00FF6B60">
      <w:pPr>
        <w:pStyle w:val="afb"/>
        <w:numPr>
          <w:ilvl w:val="1"/>
          <w:numId w:val="6"/>
        </w:numPr>
        <w:tabs>
          <w:tab w:val="left" w:pos="1276"/>
        </w:tabs>
        <w:spacing w:before="120" w:after="120" w:line="360" w:lineRule="auto"/>
        <w:ind w:left="0" w:firstLine="709"/>
      </w:pPr>
      <w:bookmarkStart w:id="17" w:name="_Toc214631351"/>
      <w:r>
        <w:t>Назначение и функции программы</w:t>
      </w:r>
      <w:bookmarkEnd w:id="17"/>
    </w:p>
    <w:p w14:paraId="41E957C3" w14:textId="049691E7" w:rsidR="009A1F2A" w:rsidRDefault="009A1F2A" w:rsidP="004B2AFC">
      <w:pPr>
        <w:pStyle w:val="af4"/>
        <w:tabs>
          <w:tab w:val="left" w:pos="993"/>
        </w:tabs>
        <w:spacing w:line="360" w:lineRule="auto"/>
        <w:ind w:left="709"/>
        <w:rPr>
          <w:szCs w:val="28"/>
        </w:rPr>
      </w:pPr>
    </w:p>
    <w:p w14:paraId="2610D266" w14:textId="4EECE43B" w:rsidR="002E2732" w:rsidRPr="00E53C56" w:rsidRDefault="007F08D7" w:rsidP="00EE230F">
      <w:pPr>
        <w:pStyle w:val="afb"/>
        <w:numPr>
          <w:ilvl w:val="1"/>
          <w:numId w:val="6"/>
        </w:numPr>
        <w:tabs>
          <w:tab w:val="left" w:pos="1276"/>
        </w:tabs>
        <w:spacing w:before="120" w:after="120" w:line="360" w:lineRule="auto"/>
        <w:ind w:left="0" w:firstLine="709"/>
      </w:pPr>
      <w:bookmarkStart w:id="18" w:name="_Toc214631352"/>
      <w:r>
        <w:t>Минимальный состав технических и программных средств</w:t>
      </w:r>
      <w:bookmarkEnd w:id="18"/>
    </w:p>
    <w:p w14:paraId="497D8C8E" w14:textId="41FD69E4" w:rsidR="009166A1" w:rsidRDefault="009166A1" w:rsidP="004B2AFC">
      <w:pPr>
        <w:pStyle w:val="af4"/>
        <w:spacing w:line="360" w:lineRule="auto"/>
        <w:ind w:left="709"/>
      </w:pPr>
    </w:p>
    <w:p w14:paraId="097B735E" w14:textId="455D8A14" w:rsidR="00817ECC" w:rsidRDefault="00817ECC" w:rsidP="007D2297">
      <w:pPr>
        <w:pStyle w:val="af4"/>
        <w:numPr>
          <w:ilvl w:val="0"/>
          <w:numId w:val="5"/>
        </w:numPr>
        <w:spacing w:line="360" w:lineRule="auto"/>
        <w:ind w:left="1843" w:hanging="425"/>
      </w:pPr>
      <w:r>
        <w:br w:type="page"/>
      </w:r>
    </w:p>
    <w:p w14:paraId="52391D6E" w14:textId="0BECC300" w:rsidR="00416897" w:rsidRPr="00E53C56" w:rsidRDefault="004361BC" w:rsidP="004B2AFC">
      <w:pPr>
        <w:pStyle w:val="a"/>
        <w:spacing w:after="120" w:line="360" w:lineRule="auto"/>
        <w:ind w:left="0" w:firstLine="0"/>
      </w:pPr>
      <w:bookmarkStart w:id="19" w:name="_Toc214631353"/>
      <w:r>
        <w:lastRenderedPageBreak/>
        <w:t>СТРУКТУРА ПРОГРАММЫ</w:t>
      </w:r>
      <w:bookmarkEnd w:id="19"/>
    </w:p>
    <w:p w14:paraId="6839F5EA" w14:textId="305BF2B3" w:rsidR="006B7FE7" w:rsidRPr="00E43CE9" w:rsidRDefault="004361BC" w:rsidP="00E43CE9">
      <w:pPr>
        <w:pStyle w:val="afb"/>
        <w:numPr>
          <w:ilvl w:val="0"/>
          <w:numId w:val="49"/>
        </w:numPr>
        <w:tabs>
          <w:tab w:val="left" w:pos="1276"/>
        </w:tabs>
        <w:spacing w:before="120" w:after="120" w:line="360" w:lineRule="auto"/>
        <w:ind w:hanging="11"/>
      </w:pPr>
      <w:bookmarkStart w:id="20" w:name="_Toc214631354"/>
      <w:r w:rsidRPr="00E43CE9">
        <w:t>Сведения о структуре программы</w:t>
      </w:r>
      <w:bookmarkEnd w:id="20"/>
    </w:p>
    <w:p w14:paraId="6559C2B2" w14:textId="57279D7F" w:rsidR="00E43CE9" w:rsidRPr="00CA1E4F" w:rsidRDefault="00E43CE9" w:rsidP="00E43CE9">
      <w:pPr>
        <w:pStyle w:val="af4"/>
        <w:spacing w:line="360" w:lineRule="auto"/>
        <w:ind w:firstLine="709"/>
      </w:pPr>
      <w:bookmarkStart w:id="21" w:name="_Toc214631355"/>
      <w:r w:rsidRPr="00DB76D1">
        <w:t xml:space="preserve"> </w:t>
      </w:r>
    </w:p>
    <w:p w14:paraId="0C890BC1" w14:textId="33A886E0" w:rsidR="004361BC" w:rsidRPr="00E43CE9" w:rsidRDefault="004361BC" w:rsidP="00E43CE9">
      <w:pPr>
        <w:pStyle w:val="afb"/>
        <w:numPr>
          <w:ilvl w:val="0"/>
          <w:numId w:val="49"/>
        </w:numPr>
        <w:tabs>
          <w:tab w:val="left" w:pos="1276"/>
        </w:tabs>
        <w:spacing w:before="120" w:after="120" w:line="360" w:lineRule="auto"/>
        <w:ind w:hanging="11"/>
      </w:pPr>
      <w:r w:rsidRPr="00E43CE9">
        <w:t>Сведения о составных частях программы</w:t>
      </w:r>
      <w:bookmarkEnd w:id="21"/>
    </w:p>
    <w:p w14:paraId="7B9367FE" w14:textId="41CD95CB" w:rsidR="00E43CE9" w:rsidRDefault="00E43CE9" w:rsidP="004B2AFC">
      <w:pPr>
        <w:pStyle w:val="af4"/>
        <w:spacing w:line="360" w:lineRule="auto"/>
        <w:ind w:left="709"/>
      </w:pPr>
    </w:p>
    <w:p w14:paraId="610761CD" w14:textId="1EA02D0F" w:rsidR="004361BC" w:rsidRPr="00E43CE9" w:rsidRDefault="004361BC" w:rsidP="00E43CE9">
      <w:pPr>
        <w:pStyle w:val="afb"/>
        <w:numPr>
          <w:ilvl w:val="0"/>
          <w:numId w:val="49"/>
        </w:numPr>
        <w:tabs>
          <w:tab w:val="left" w:pos="1276"/>
        </w:tabs>
        <w:spacing w:before="120" w:after="120" w:line="360" w:lineRule="auto"/>
        <w:ind w:hanging="11"/>
      </w:pPr>
      <w:bookmarkStart w:id="22" w:name="_Toc214631356"/>
      <w:r w:rsidRPr="00E43CE9">
        <w:t>Сведения о связях с другими программами</w:t>
      </w:r>
      <w:bookmarkEnd w:id="22"/>
    </w:p>
    <w:p w14:paraId="090D3E8E" w14:textId="11D43E80" w:rsidR="00A969BF" w:rsidRDefault="00A969BF" w:rsidP="00A969BF">
      <w:pPr>
        <w:pStyle w:val="af4"/>
        <w:spacing w:line="360" w:lineRule="auto"/>
        <w:ind w:firstLine="709"/>
      </w:pPr>
    </w:p>
    <w:p w14:paraId="72F7599F" w14:textId="52BDED20" w:rsidR="009C6DDF" w:rsidRPr="00D8019E" w:rsidRDefault="009C6DDF" w:rsidP="005F79A5">
      <w:pPr>
        <w:pStyle w:val="a"/>
        <w:numPr>
          <w:ilvl w:val="0"/>
          <w:numId w:val="0"/>
        </w:numPr>
        <w:spacing w:line="360" w:lineRule="auto"/>
        <w:ind w:firstLine="709"/>
        <w:jc w:val="both"/>
      </w:pPr>
      <w:r w:rsidRPr="00D8019E">
        <w:br w:type="page"/>
      </w:r>
    </w:p>
    <w:p w14:paraId="768E0364" w14:textId="7D0A717F" w:rsidR="00AB0A14" w:rsidRDefault="009C6DDF" w:rsidP="004B2AFC">
      <w:pPr>
        <w:pStyle w:val="a"/>
        <w:spacing w:after="120" w:line="360" w:lineRule="auto"/>
        <w:ind w:left="0" w:firstLine="0"/>
      </w:pPr>
      <w:bookmarkStart w:id="23" w:name="_Toc214631358"/>
      <w:r>
        <w:lastRenderedPageBreak/>
        <w:t>НАСТРОЙКА ПРОГРАММЫ</w:t>
      </w:r>
      <w:bookmarkEnd w:id="23"/>
    </w:p>
    <w:p w14:paraId="14B1005D" w14:textId="4B01B903" w:rsidR="009C6DDF" w:rsidRPr="00CE69C6" w:rsidRDefault="00296B65" w:rsidP="00CE69C6">
      <w:pPr>
        <w:pStyle w:val="afb"/>
        <w:numPr>
          <w:ilvl w:val="1"/>
          <w:numId w:val="32"/>
        </w:numPr>
        <w:tabs>
          <w:tab w:val="left" w:pos="1276"/>
        </w:tabs>
        <w:spacing w:before="120" w:after="120" w:line="360" w:lineRule="auto"/>
        <w:ind w:left="0" w:firstLine="709"/>
        <w:jc w:val="both"/>
      </w:pPr>
      <w:bookmarkStart w:id="24" w:name="_Toc214631359"/>
      <w:r w:rsidRPr="00CE69C6">
        <w:t>Установка программы</w:t>
      </w:r>
      <w:bookmarkEnd w:id="24"/>
    </w:p>
    <w:p w14:paraId="1C237AF7" w14:textId="76B41A0C" w:rsidR="00A969BF" w:rsidRPr="00A969BF" w:rsidRDefault="00A969BF" w:rsidP="004B2AFC">
      <w:pPr>
        <w:pStyle w:val="a"/>
        <w:numPr>
          <w:ilvl w:val="0"/>
          <w:numId w:val="0"/>
        </w:numPr>
        <w:spacing w:line="360" w:lineRule="auto"/>
        <w:ind w:left="709"/>
        <w:jc w:val="both"/>
      </w:pPr>
    </w:p>
    <w:p w14:paraId="1BF5088B" w14:textId="6E107D61" w:rsidR="009C6DDF" w:rsidRPr="00CE69C6" w:rsidRDefault="00C119C8" w:rsidP="00CE69C6">
      <w:pPr>
        <w:pStyle w:val="afb"/>
        <w:numPr>
          <w:ilvl w:val="1"/>
          <w:numId w:val="32"/>
        </w:numPr>
        <w:tabs>
          <w:tab w:val="left" w:pos="1276"/>
        </w:tabs>
        <w:spacing w:before="120" w:after="120" w:line="360" w:lineRule="auto"/>
        <w:ind w:left="0" w:firstLine="709"/>
        <w:jc w:val="both"/>
      </w:pPr>
      <w:bookmarkStart w:id="25" w:name="_Toc214631367"/>
      <w:r w:rsidRPr="00CE69C6">
        <w:t xml:space="preserve">Настройка </w:t>
      </w:r>
      <w:r w:rsidR="0058401F" w:rsidRPr="00CE69C6">
        <w:t>программы</w:t>
      </w:r>
      <w:bookmarkEnd w:id="25"/>
    </w:p>
    <w:p w14:paraId="1E6FB377" w14:textId="09A74337" w:rsidR="0051088D" w:rsidRPr="00C26671" w:rsidRDefault="0051088D" w:rsidP="004B2AFC">
      <w:pPr>
        <w:spacing w:line="360" w:lineRule="auto"/>
        <w:ind w:firstLine="709"/>
        <w:jc w:val="both"/>
      </w:pPr>
      <w:bookmarkStart w:id="26" w:name="_Toc95127141"/>
      <w:bookmarkStart w:id="27" w:name="_Toc89849932"/>
      <w:bookmarkStart w:id="28" w:name="_Toc214631368"/>
    </w:p>
    <w:p w14:paraId="209DCFB2" w14:textId="5FBCDCE1" w:rsidR="00296B65" w:rsidRDefault="00296B65" w:rsidP="0051088D">
      <w:pPr>
        <w:pStyle w:val="afb"/>
        <w:numPr>
          <w:ilvl w:val="1"/>
          <w:numId w:val="32"/>
        </w:numPr>
        <w:tabs>
          <w:tab w:val="left" w:pos="1276"/>
        </w:tabs>
        <w:spacing w:before="120" w:after="120" w:line="360" w:lineRule="auto"/>
        <w:ind w:left="0" w:firstLine="709"/>
        <w:jc w:val="both"/>
      </w:pPr>
      <w:r>
        <w:t>Запуск</w:t>
      </w:r>
      <w:r w:rsidRPr="003D454F">
        <w:t xml:space="preserve"> </w:t>
      </w:r>
      <w:r>
        <w:t>программы</w:t>
      </w:r>
      <w:bookmarkEnd w:id="26"/>
      <w:bookmarkEnd w:id="27"/>
      <w:bookmarkEnd w:id="28"/>
    </w:p>
    <w:p w14:paraId="6B728F2F" w14:textId="2403675B" w:rsidR="000C24AD" w:rsidRPr="000C24AD" w:rsidRDefault="000C24AD" w:rsidP="000C24AD">
      <w:pPr>
        <w:pStyle w:val="a"/>
        <w:numPr>
          <w:ilvl w:val="0"/>
          <w:numId w:val="0"/>
        </w:numPr>
        <w:spacing w:line="360" w:lineRule="auto"/>
        <w:ind w:firstLine="709"/>
        <w:jc w:val="left"/>
        <w:rPr>
          <w:rFonts w:ascii="Courier New" w:hAnsi="Courier New" w:cs="Courier New"/>
          <w:sz w:val="24"/>
          <w:lang w:val="en-US"/>
        </w:rPr>
      </w:pPr>
    </w:p>
    <w:p w14:paraId="1762EF02" w14:textId="1D715913" w:rsidR="00C07C2D" w:rsidRDefault="00296B65" w:rsidP="0051088D">
      <w:pPr>
        <w:pStyle w:val="afb"/>
        <w:numPr>
          <w:ilvl w:val="1"/>
          <w:numId w:val="32"/>
        </w:numPr>
        <w:tabs>
          <w:tab w:val="left" w:pos="1276"/>
        </w:tabs>
        <w:spacing w:before="120" w:after="120" w:line="360" w:lineRule="auto"/>
        <w:ind w:left="0" w:firstLine="709"/>
        <w:jc w:val="both"/>
      </w:pPr>
      <w:bookmarkStart w:id="29" w:name="_Toc95127142"/>
      <w:bookmarkStart w:id="30" w:name="_Toc89849933"/>
      <w:bookmarkStart w:id="31" w:name="_Toc214631373"/>
      <w:r w:rsidRPr="001304F6">
        <w:t>Перезапуск программы</w:t>
      </w:r>
      <w:bookmarkEnd w:id="29"/>
      <w:bookmarkEnd w:id="30"/>
      <w:bookmarkEnd w:id="31"/>
    </w:p>
    <w:p w14:paraId="2072EB0C" w14:textId="036F9729" w:rsidR="000C24AD" w:rsidRPr="000C24AD" w:rsidRDefault="000C24AD" w:rsidP="000C24AD">
      <w:pPr>
        <w:pStyle w:val="aff0"/>
        <w:spacing w:line="360" w:lineRule="auto"/>
        <w:ind w:left="375" w:firstLine="334"/>
        <w:jc w:val="both"/>
        <w:rPr>
          <w:rFonts w:ascii="Courier New" w:hAnsi="Courier New" w:cs="Courier New"/>
          <w:color w:val="444444"/>
          <w:szCs w:val="28"/>
          <w:lang w:val="en-US"/>
        </w:rPr>
      </w:pPr>
    </w:p>
    <w:p w14:paraId="6C87A7F2" w14:textId="4ED09590" w:rsidR="00296B65" w:rsidRDefault="00296B65" w:rsidP="0051088D">
      <w:pPr>
        <w:pStyle w:val="afb"/>
        <w:numPr>
          <w:ilvl w:val="1"/>
          <w:numId w:val="32"/>
        </w:numPr>
        <w:tabs>
          <w:tab w:val="left" w:pos="1276"/>
        </w:tabs>
        <w:spacing w:before="120" w:after="120" w:line="360" w:lineRule="auto"/>
        <w:ind w:left="0" w:firstLine="709"/>
        <w:jc w:val="both"/>
      </w:pPr>
      <w:bookmarkStart w:id="32" w:name="_Toc95127143"/>
      <w:bookmarkStart w:id="33" w:name="_Toc89849934"/>
      <w:bookmarkStart w:id="34" w:name="_Toc214631378"/>
      <w:r w:rsidRPr="001304F6">
        <w:t>Выключение программы</w:t>
      </w:r>
      <w:bookmarkEnd w:id="32"/>
      <w:bookmarkEnd w:id="33"/>
      <w:bookmarkEnd w:id="34"/>
    </w:p>
    <w:p w14:paraId="33069034" w14:textId="54B01C9A" w:rsidR="000C24AD" w:rsidRPr="000C24AD" w:rsidRDefault="000C24AD" w:rsidP="000C24AD">
      <w:pPr>
        <w:pStyle w:val="aff0"/>
        <w:spacing w:line="360" w:lineRule="auto"/>
        <w:ind w:left="375" w:firstLine="334"/>
        <w:jc w:val="both"/>
        <w:rPr>
          <w:rFonts w:ascii="Courier New" w:hAnsi="Courier New" w:cs="Courier New"/>
          <w:color w:val="444444"/>
          <w:szCs w:val="28"/>
          <w:lang w:val="en-US"/>
        </w:rPr>
      </w:pPr>
    </w:p>
    <w:p w14:paraId="20FCEDA0" w14:textId="25F4BCC9" w:rsidR="00BD6903" w:rsidRDefault="00BD6903" w:rsidP="005E437F">
      <w:pPr>
        <w:pStyle w:val="a"/>
        <w:numPr>
          <w:ilvl w:val="0"/>
          <w:numId w:val="0"/>
        </w:numPr>
        <w:spacing w:line="360" w:lineRule="auto"/>
        <w:ind w:firstLine="709"/>
        <w:jc w:val="both"/>
        <w:rPr>
          <w:szCs w:val="28"/>
        </w:rPr>
      </w:pPr>
      <w:r>
        <w:br w:type="page"/>
      </w:r>
    </w:p>
    <w:p w14:paraId="6EAA8617" w14:textId="34FA855E" w:rsidR="009C6DDF" w:rsidRDefault="009C6DDF" w:rsidP="004B2AFC">
      <w:pPr>
        <w:pStyle w:val="a"/>
        <w:spacing w:after="120" w:line="360" w:lineRule="auto"/>
        <w:ind w:left="0" w:firstLine="0"/>
      </w:pPr>
      <w:bookmarkStart w:id="35" w:name="_Toc214631383"/>
      <w:r>
        <w:lastRenderedPageBreak/>
        <w:t>ПРОВЕРКА ПРОГРАММЫ</w:t>
      </w:r>
      <w:bookmarkEnd w:id="35"/>
    </w:p>
    <w:p w14:paraId="29E3E5F1" w14:textId="5FC5B1F2" w:rsidR="00302B1D" w:rsidRDefault="005B781A" w:rsidP="004B2AFC">
      <w:pPr>
        <w:pStyle w:val="aff0"/>
        <w:widowControl w:val="0"/>
        <w:tabs>
          <w:tab w:val="left" w:pos="1276"/>
        </w:tabs>
        <w:spacing w:line="360" w:lineRule="auto"/>
        <w:ind w:left="0" w:firstLine="709"/>
        <w:jc w:val="both"/>
        <w:rPr>
          <w:sz w:val="28"/>
          <w:szCs w:val="32"/>
        </w:rPr>
      </w:pPr>
      <w:r>
        <w:br w:type="page"/>
      </w:r>
    </w:p>
    <w:p w14:paraId="668DB50B" w14:textId="03906291" w:rsidR="009C6DDF" w:rsidRDefault="009C6DDF" w:rsidP="004B2AFC">
      <w:pPr>
        <w:pStyle w:val="a"/>
        <w:spacing w:after="120" w:line="360" w:lineRule="auto"/>
        <w:ind w:left="0" w:firstLine="0"/>
      </w:pPr>
      <w:bookmarkStart w:id="36" w:name="_Toc214631390"/>
      <w:r>
        <w:lastRenderedPageBreak/>
        <w:t>ДОПОЛНИТЕЛЬНЫЕ ВОЗМОЖНОСТИ</w:t>
      </w:r>
      <w:bookmarkEnd w:id="36"/>
    </w:p>
    <w:p w14:paraId="4CA6E191" w14:textId="77777777" w:rsidR="007738E1" w:rsidRDefault="007738E1" w:rsidP="004B2AFC">
      <w:pPr>
        <w:pStyle w:val="af4"/>
        <w:spacing w:line="360" w:lineRule="auto"/>
        <w:ind w:firstLine="709"/>
      </w:pPr>
    </w:p>
    <w:p w14:paraId="28FF432B" w14:textId="28F22C7F" w:rsidR="009C6DDF" w:rsidRPr="00237014" w:rsidRDefault="009C6DDF">
      <w:pPr>
        <w:rPr>
          <w:sz w:val="28"/>
          <w:szCs w:val="32"/>
        </w:rPr>
      </w:pPr>
      <w:r>
        <w:br w:type="page"/>
      </w:r>
    </w:p>
    <w:p w14:paraId="2485EEFE" w14:textId="5E43DD18" w:rsidR="009C6DDF" w:rsidRDefault="003E7064" w:rsidP="004B2AFC">
      <w:pPr>
        <w:pStyle w:val="a"/>
        <w:spacing w:after="120" w:line="360" w:lineRule="auto"/>
        <w:ind w:left="0" w:firstLine="0"/>
      </w:pPr>
      <w:r w:rsidRPr="003E7064">
        <w:lastRenderedPageBreak/>
        <w:t xml:space="preserve"> СООБЩЕНИЯ СИСТЕМНОМУ ПРОГРАММИСТУ</w:t>
      </w:r>
    </w:p>
    <w:p w14:paraId="2E2E22D4" w14:textId="4081578C" w:rsidR="00341088" w:rsidRDefault="00341088" w:rsidP="004B2AFC">
      <w:pPr>
        <w:pStyle w:val="af4"/>
        <w:spacing w:line="360" w:lineRule="auto"/>
        <w:ind w:firstLine="709"/>
      </w:pPr>
    </w:p>
    <w:p w14:paraId="15F82D9C" w14:textId="77777777" w:rsidR="007C612D" w:rsidRDefault="007C612D" w:rsidP="00341088">
      <w:pPr>
        <w:pStyle w:val="af4"/>
        <w:spacing w:line="360" w:lineRule="auto"/>
      </w:pPr>
    </w:p>
    <w:p w14:paraId="3364E61F" w14:textId="77777777" w:rsidR="00AC0F8E" w:rsidRPr="00E916E8" w:rsidRDefault="00AC0F8E" w:rsidP="00341088">
      <w:pPr>
        <w:pStyle w:val="af4"/>
        <w:spacing w:line="360" w:lineRule="auto"/>
      </w:pPr>
    </w:p>
    <w:p w14:paraId="748920DC" w14:textId="01D71371" w:rsidR="00311552" w:rsidRPr="00D63FBC" w:rsidRDefault="00311552" w:rsidP="00DE5C8B">
      <w:pPr>
        <w:pStyle w:val="afd"/>
      </w:pPr>
    </w:p>
    <w:p w14:paraId="66C85323" w14:textId="77777777" w:rsidR="00173135" w:rsidRPr="00D63FBC" w:rsidRDefault="00173135" w:rsidP="00DE5C8B">
      <w:pPr>
        <w:pStyle w:val="afd"/>
        <w:sectPr w:rsidR="00173135" w:rsidRPr="00D63FBC" w:rsidSect="001D5A8E">
          <w:headerReference w:type="default" r:id="rId15"/>
          <w:pgSz w:w="11906" w:h="16838" w:code="9"/>
          <w:pgMar w:top="1418" w:right="567" w:bottom="567" w:left="1134" w:header="567" w:footer="567" w:gutter="0"/>
          <w:cols w:space="708"/>
          <w:docGrid w:linePitch="360"/>
        </w:sectPr>
      </w:pPr>
    </w:p>
    <w:p w14:paraId="07A4BE7F" w14:textId="36B174A1" w:rsidR="00DE5C8B" w:rsidRDefault="00F97F43" w:rsidP="004B2AFC">
      <w:pPr>
        <w:pStyle w:val="afd"/>
        <w:spacing w:after="120" w:line="360" w:lineRule="auto"/>
      </w:pPr>
      <w:bookmarkStart w:id="37" w:name="_Toc214631392"/>
      <w:r>
        <w:lastRenderedPageBreak/>
        <w:t xml:space="preserve">ПЕРЕЧЕНЬ </w:t>
      </w:r>
      <w:r w:rsidR="00DE5C8B">
        <w:t>СОКРАЩЕНИЙ</w:t>
      </w:r>
      <w:bookmarkEnd w:id="37"/>
    </w:p>
    <w:tbl>
      <w:tblPr>
        <w:tblW w:w="10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420"/>
        <w:gridCol w:w="6954"/>
      </w:tblGrid>
      <w:tr w:rsidR="00BD6903" w:rsidRPr="006F143B" w14:paraId="0CE8FCD0" w14:textId="77777777" w:rsidTr="004B2AFC">
        <w:tc>
          <w:tcPr>
            <w:tcW w:w="2694" w:type="dxa"/>
          </w:tcPr>
          <w:p w14:paraId="1B726111" w14:textId="3D0860B7" w:rsidR="00BD6903" w:rsidRPr="006A2190" w:rsidRDefault="00BD6903" w:rsidP="00BD6903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0E027E27" w14:textId="57E2FF7C" w:rsidR="00BD6903" w:rsidRDefault="00BD6903" w:rsidP="00BD6903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6954" w:type="dxa"/>
          </w:tcPr>
          <w:p w14:paraId="10AE61C2" w14:textId="5EF88C81" w:rsidR="00BD6903" w:rsidRPr="006A2190" w:rsidRDefault="00BD6903" w:rsidP="00BD6903">
            <w:pPr>
              <w:pStyle w:val="af4"/>
              <w:spacing w:line="360" w:lineRule="auto"/>
            </w:pPr>
          </w:p>
        </w:tc>
      </w:tr>
      <w:tr w:rsidR="00BD6903" w:rsidRPr="006F143B" w14:paraId="7964ACE1" w14:textId="77777777" w:rsidTr="004B2AFC">
        <w:tc>
          <w:tcPr>
            <w:tcW w:w="2694" w:type="dxa"/>
          </w:tcPr>
          <w:p w14:paraId="022C66AE" w14:textId="003321B6" w:rsidR="00BD6903" w:rsidRPr="00302B1D" w:rsidRDefault="00BD6903" w:rsidP="00BD6903">
            <w:pPr>
              <w:pStyle w:val="af4"/>
              <w:spacing w:line="360" w:lineRule="auto"/>
              <w:rPr>
                <w:highlight w:val="yellow"/>
              </w:rPr>
            </w:pPr>
          </w:p>
        </w:tc>
        <w:tc>
          <w:tcPr>
            <w:tcW w:w="420" w:type="dxa"/>
          </w:tcPr>
          <w:p w14:paraId="7C6BC3AD" w14:textId="3E2A6AAC" w:rsidR="00BD6903" w:rsidRPr="00302B1D" w:rsidRDefault="00BD6903" w:rsidP="00BD6903">
            <w:pPr>
              <w:pStyle w:val="af4"/>
              <w:spacing w:line="360" w:lineRule="auto"/>
              <w:rPr>
                <w:highlight w:val="yellow"/>
              </w:rPr>
            </w:pPr>
            <w:r>
              <w:t>–</w:t>
            </w:r>
          </w:p>
        </w:tc>
        <w:tc>
          <w:tcPr>
            <w:tcW w:w="6954" w:type="dxa"/>
          </w:tcPr>
          <w:p w14:paraId="4D3EB2F8" w14:textId="44A0E55C" w:rsidR="00BD6903" w:rsidRPr="00302B1D" w:rsidRDefault="00BD6903" w:rsidP="00BD6903">
            <w:pPr>
              <w:pStyle w:val="af4"/>
              <w:spacing w:line="360" w:lineRule="auto"/>
              <w:rPr>
                <w:highlight w:val="yellow"/>
              </w:rPr>
            </w:pPr>
          </w:p>
        </w:tc>
      </w:tr>
      <w:tr w:rsidR="00BD6903" w:rsidRPr="006F143B" w14:paraId="6E59C48E" w14:textId="77777777" w:rsidTr="004B2AFC">
        <w:tc>
          <w:tcPr>
            <w:tcW w:w="2694" w:type="dxa"/>
          </w:tcPr>
          <w:p w14:paraId="69F46C32" w14:textId="6B8BD4A2" w:rsidR="00BD6903" w:rsidRPr="006A2190" w:rsidRDefault="00BD6903" w:rsidP="00BD6903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60E7B8E5" w14:textId="42B8D157" w:rsidR="00BD6903" w:rsidRDefault="00BD6903" w:rsidP="00BD6903">
            <w:pPr>
              <w:pStyle w:val="af4"/>
              <w:spacing w:line="360" w:lineRule="auto"/>
            </w:pPr>
            <w:r w:rsidRPr="00A54BC6">
              <w:t>–</w:t>
            </w:r>
          </w:p>
        </w:tc>
        <w:tc>
          <w:tcPr>
            <w:tcW w:w="6954" w:type="dxa"/>
          </w:tcPr>
          <w:p w14:paraId="34AD105E" w14:textId="58D8A52D" w:rsidR="00BD6903" w:rsidRPr="006A2190" w:rsidRDefault="00BD6903" w:rsidP="00BD6903">
            <w:pPr>
              <w:pStyle w:val="af4"/>
              <w:spacing w:line="360" w:lineRule="auto"/>
            </w:pPr>
          </w:p>
        </w:tc>
      </w:tr>
      <w:tr w:rsidR="00BD6903" w:rsidRPr="006F143B" w14:paraId="10B36C99" w14:textId="77777777" w:rsidTr="004B2AFC">
        <w:tc>
          <w:tcPr>
            <w:tcW w:w="2694" w:type="dxa"/>
          </w:tcPr>
          <w:p w14:paraId="0233F103" w14:textId="0A4594E1" w:rsidR="00BD6903" w:rsidRPr="006A2190" w:rsidRDefault="00BD6903" w:rsidP="00BD6903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1DB1A961" w14:textId="20BEFE7F" w:rsidR="00BD6903" w:rsidRDefault="00BD6903" w:rsidP="00BD6903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6954" w:type="dxa"/>
          </w:tcPr>
          <w:p w14:paraId="43BBA4F0" w14:textId="3A6E3A81" w:rsidR="00BD6903" w:rsidRDefault="00BD6903" w:rsidP="00BD6903">
            <w:pPr>
              <w:pStyle w:val="af4"/>
              <w:spacing w:line="360" w:lineRule="auto"/>
            </w:pPr>
          </w:p>
        </w:tc>
      </w:tr>
      <w:tr w:rsidR="00BD6903" w:rsidRPr="006F143B" w14:paraId="4A593411" w14:textId="77777777" w:rsidTr="004B2AFC">
        <w:tc>
          <w:tcPr>
            <w:tcW w:w="2694" w:type="dxa"/>
          </w:tcPr>
          <w:p w14:paraId="5CF2D77C" w14:textId="31C7492C" w:rsidR="00BD6903" w:rsidRPr="00DA0535" w:rsidRDefault="00BD6903" w:rsidP="00BD6903">
            <w:pPr>
              <w:pStyle w:val="af4"/>
              <w:spacing w:line="360" w:lineRule="auto"/>
              <w:rPr>
                <w:highlight w:val="yellow"/>
              </w:rPr>
            </w:pPr>
          </w:p>
        </w:tc>
        <w:tc>
          <w:tcPr>
            <w:tcW w:w="420" w:type="dxa"/>
          </w:tcPr>
          <w:p w14:paraId="6B418696" w14:textId="454EDC73" w:rsidR="00BD6903" w:rsidRPr="00302B1D" w:rsidRDefault="00BD6903" w:rsidP="00BD6903">
            <w:pPr>
              <w:pStyle w:val="af4"/>
              <w:spacing w:line="360" w:lineRule="auto"/>
              <w:rPr>
                <w:highlight w:val="yellow"/>
              </w:rPr>
            </w:pPr>
            <w:r>
              <w:t>–</w:t>
            </w:r>
          </w:p>
        </w:tc>
        <w:tc>
          <w:tcPr>
            <w:tcW w:w="6954" w:type="dxa"/>
          </w:tcPr>
          <w:p w14:paraId="4BD520D4" w14:textId="32A98608" w:rsidR="00BD6903" w:rsidRPr="00302B1D" w:rsidRDefault="00BD6903" w:rsidP="00BD6903">
            <w:pPr>
              <w:pStyle w:val="af4"/>
              <w:spacing w:line="360" w:lineRule="auto"/>
              <w:rPr>
                <w:highlight w:val="yellow"/>
              </w:rPr>
            </w:pPr>
          </w:p>
        </w:tc>
      </w:tr>
      <w:tr w:rsidR="00BD6903" w:rsidRPr="006F143B" w14:paraId="31D03279" w14:textId="77777777" w:rsidTr="004B2AFC">
        <w:tc>
          <w:tcPr>
            <w:tcW w:w="2694" w:type="dxa"/>
          </w:tcPr>
          <w:p w14:paraId="0073E9C3" w14:textId="2C879E6D" w:rsidR="00BD6903" w:rsidRDefault="00BD6903" w:rsidP="00BD6903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79DB8A32" w14:textId="6B327802" w:rsidR="00BD6903" w:rsidRDefault="00BD6903" w:rsidP="00BD6903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6954" w:type="dxa"/>
          </w:tcPr>
          <w:p w14:paraId="76518E62" w14:textId="69D573F1" w:rsidR="00BD6903" w:rsidRDefault="00BD6903" w:rsidP="00BD6903">
            <w:pPr>
              <w:pStyle w:val="af4"/>
              <w:spacing w:line="360" w:lineRule="auto"/>
              <w:rPr>
                <w:szCs w:val="28"/>
              </w:rPr>
            </w:pPr>
          </w:p>
        </w:tc>
      </w:tr>
      <w:tr w:rsidR="004E0736" w:rsidRPr="006F143B" w14:paraId="09F26A54" w14:textId="77777777" w:rsidTr="004B2AFC">
        <w:tc>
          <w:tcPr>
            <w:tcW w:w="2694" w:type="dxa"/>
          </w:tcPr>
          <w:p w14:paraId="6FF6D5B7" w14:textId="3CCDD52B" w:rsidR="004E0736" w:rsidRDefault="004E0736" w:rsidP="00BD6903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6B71C969" w14:textId="103682E7" w:rsidR="004E0736" w:rsidRDefault="004E0736" w:rsidP="00BD6903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6954" w:type="dxa"/>
          </w:tcPr>
          <w:p w14:paraId="0748ABC5" w14:textId="3F77ACAF" w:rsidR="004E0736" w:rsidRDefault="004E0736" w:rsidP="00BD6903">
            <w:pPr>
              <w:pStyle w:val="af4"/>
              <w:spacing w:line="360" w:lineRule="auto"/>
              <w:rPr>
                <w:szCs w:val="28"/>
              </w:rPr>
            </w:pPr>
          </w:p>
        </w:tc>
      </w:tr>
      <w:tr w:rsidR="004E0736" w:rsidRPr="006F143B" w14:paraId="503C43FE" w14:textId="77777777" w:rsidTr="004B2AFC">
        <w:tc>
          <w:tcPr>
            <w:tcW w:w="2694" w:type="dxa"/>
          </w:tcPr>
          <w:p w14:paraId="514BDDD8" w14:textId="6D289C26" w:rsidR="004E0736" w:rsidRDefault="004E0736" w:rsidP="004E0736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668A808E" w14:textId="33E5587B" w:rsidR="004E0736" w:rsidRDefault="004E0736" w:rsidP="004E0736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6954" w:type="dxa"/>
          </w:tcPr>
          <w:p w14:paraId="6A72C6A9" w14:textId="49FB5132" w:rsidR="004E0736" w:rsidRDefault="004E0736" w:rsidP="004E0736">
            <w:pPr>
              <w:pStyle w:val="af4"/>
              <w:spacing w:line="360" w:lineRule="auto"/>
              <w:rPr>
                <w:szCs w:val="28"/>
              </w:rPr>
            </w:pPr>
          </w:p>
        </w:tc>
      </w:tr>
      <w:tr w:rsidR="004E0736" w:rsidRPr="006F143B" w14:paraId="0504CDCC" w14:textId="77777777" w:rsidTr="004B2AFC">
        <w:tc>
          <w:tcPr>
            <w:tcW w:w="2694" w:type="dxa"/>
          </w:tcPr>
          <w:p w14:paraId="5357F0D1" w14:textId="4966BA83" w:rsidR="004E0736" w:rsidRDefault="004E0736" w:rsidP="004E0736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6FBE5385" w14:textId="268E9501" w:rsidR="004E0736" w:rsidRDefault="004E0736" w:rsidP="004E0736">
            <w:pPr>
              <w:pStyle w:val="af4"/>
              <w:spacing w:line="360" w:lineRule="auto"/>
            </w:pPr>
            <w:r w:rsidRPr="008F75D1">
              <w:t>–</w:t>
            </w:r>
          </w:p>
        </w:tc>
        <w:tc>
          <w:tcPr>
            <w:tcW w:w="6954" w:type="dxa"/>
          </w:tcPr>
          <w:p w14:paraId="73970E19" w14:textId="09340EF8" w:rsidR="004E0736" w:rsidRDefault="004E0736" w:rsidP="004E0736">
            <w:pPr>
              <w:pStyle w:val="af4"/>
              <w:spacing w:line="360" w:lineRule="auto"/>
              <w:rPr>
                <w:szCs w:val="28"/>
              </w:rPr>
            </w:pPr>
          </w:p>
        </w:tc>
      </w:tr>
      <w:tr w:rsidR="004E0736" w:rsidRPr="006F143B" w14:paraId="36BF9F92" w14:textId="77777777" w:rsidTr="004B2AFC">
        <w:tc>
          <w:tcPr>
            <w:tcW w:w="2694" w:type="dxa"/>
          </w:tcPr>
          <w:p w14:paraId="61B69B2F" w14:textId="7F28C3DA" w:rsidR="004E0736" w:rsidRDefault="004E0736" w:rsidP="004E0736">
            <w:pPr>
              <w:pStyle w:val="af4"/>
              <w:spacing w:line="360" w:lineRule="auto"/>
            </w:pPr>
          </w:p>
        </w:tc>
        <w:tc>
          <w:tcPr>
            <w:tcW w:w="420" w:type="dxa"/>
          </w:tcPr>
          <w:p w14:paraId="356C3291" w14:textId="6C111A5B" w:rsidR="004E0736" w:rsidRDefault="004E0736" w:rsidP="004E0736">
            <w:pPr>
              <w:pStyle w:val="af4"/>
              <w:spacing w:line="360" w:lineRule="auto"/>
            </w:pPr>
            <w:r w:rsidRPr="008F75D1">
              <w:t>–</w:t>
            </w:r>
          </w:p>
        </w:tc>
        <w:tc>
          <w:tcPr>
            <w:tcW w:w="6954" w:type="dxa"/>
          </w:tcPr>
          <w:p w14:paraId="12DCAC03" w14:textId="59EE7C07" w:rsidR="004E0736" w:rsidRDefault="004E0736" w:rsidP="004E0736">
            <w:pPr>
              <w:pStyle w:val="af4"/>
              <w:spacing w:line="360" w:lineRule="auto"/>
              <w:rPr>
                <w:szCs w:val="28"/>
              </w:rPr>
            </w:pPr>
          </w:p>
        </w:tc>
      </w:tr>
    </w:tbl>
    <w:p w14:paraId="484AB71E" w14:textId="77777777" w:rsidR="00581550" w:rsidRDefault="00581550" w:rsidP="00931EC2">
      <w:pPr>
        <w:pStyle w:val="af4"/>
        <w:spacing w:line="360" w:lineRule="auto"/>
        <w:sectPr w:rsidR="00581550" w:rsidSect="00233032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132"/>
        <w:gridCol w:w="1148"/>
        <w:gridCol w:w="1144"/>
        <w:gridCol w:w="1148"/>
        <w:gridCol w:w="1130"/>
        <w:gridCol w:w="1337"/>
        <w:gridCol w:w="1341"/>
        <w:gridCol w:w="783"/>
        <w:gridCol w:w="669"/>
      </w:tblGrid>
      <w:tr w:rsidR="00581550" w:rsidRPr="003E7064" w14:paraId="47E98DD2" w14:textId="77777777" w:rsidTr="00581550">
        <w:trPr>
          <w:cantSplit/>
          <w:trHeight w:val="567"/>
        </w:trPr>
        <w:tc>
          <w:tcPr>
            <w:tcW w:w="104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028C9" w14:textId="77777777" w:rsidR="00581550" w:rsidRPr="003E7064" w:rsidRDefault="00581550">
            <w:pPr>
              <w:pageBreakBefore/>
              <w:jc w:val="center"/>
              <w:rPr>
                <w:i/>
                <w:caps/>
              </w:rPr>
            </w:pPr>
            <w:bookmarkStart w:id="38" w:name="_Toc480209724"/>
            <w:r w:rsidRPr="003E7064">
              <w:rPr>
                <w:i/>
              </w:rPr>
              <w:lastRenderedPageBreak/>
              <w:t>Лист регистрации изменений</w:t>
            </w:r>
            <w:bookmarkEnd w:id="38"/>
          </w:p>
        </w:tc>
      </w:tr>
      <w:tr w:rsidR="00581550" w:rsidRPr="003E7064" w14:paraId="6271116B" w14:textId="77777777" w:rsidTr="00581550">
        <w:trPr>
          <w:cantSplit/>
          <w:trHeight w:hRule="exact" w:val="340"/>
        </w:trPr>
        <w:tc>
          <w:tcPr>
            <w:tcW w:w="51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F29338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06B4B2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Всего</w:t>
            </w:r>
          </w:p>
          <w:p w14:paraId="6A4ED2F9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листов</w:t>
            </w:r>
          </w:p>
          <w:p w14:paraId="6D009124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(страниц)</w:t>
            </w:r>
          </w:p>
          <w:p w14:paraId="49CD077E" w14:textId="77777777" w:rsidR="00581550" w:rsidRPr="003E7064" w:rsidRDefault="00581550">
            <w:pPr>
              <w:pStyle w:val="a4"/>
              <w:tabs>
                <w:tab w:val="left" w:pos="708"/>
              </w:tabs>
              <w:jc w:val="center"/>
              <w:rPr>
                <w:i/>
              </w:rPr>
            </w:pPr>
            <w:r w:rsidRPr="003E7064">
              <w:rPr>
                <w:i/>
              </w:rPr>
              <w:t>в докум.</w:t>
            </w:r>
          </w:p>
        </w:tc>
        <w:tc>
          <w:tcPr>
            <w:tcW w:w="13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A53886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№</w:t>
            </w:r>
          </w:p>
          <w:p w14:paraId="32765F05" w14:textId="273FDAAF" w:rsidR="00581550" w:rsidRPr="003E7064" w:rsidRDefault="00305025">
            <w:pPr>
              <w:jc w:val="center"/>
              <w:rPr>
                <w:i/>
              </w:rPr>
            </w:pPr>
            <w:r w:rsidRPr="003E7064">
              <w:rPr>
                <w:i/>
              </w:rPr>
              <w:t>докумен</w:t>
            </w:r>
            <w:r w:rsidR="00581550" w:rsidRPr="003E7064">
              <w:rPr>
                <w:i/>
              </w:rPr>
              <w:t>та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2823B4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Входящий</w:t>
            </w:r>
          </w:p>
          <w:p w14:paraId="58EE5E8C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 xml:space="preserve">№ </w:t>
            </w:r>
            <w:proofErr w:type="spellStart"/>
            <w:r w:rsidRPr="003E7064">
              <w:rPr>
                <w:i/>
              </w:rPr>
              <w:t>сопрово</w:t>
            </w:r>
            <w:proofErr w:type="spellEnd"/>
            <w:r w:rsidRPr="003E7064">
              <w:rPr>
                <w:i/>
              </w:rPr>
              <w:t>-</w:t>
            </w:r>
          </w:p>
          <w:p w14:paraId="4BADF681" w14:textId="77777777" w:rsidR="00581550" w:rsidRPr="003E7064" w:rsidRDefault="00581550">
            <w:pPr>
              <w:jc w:val="center"/>
              <w:rPr>
                <w:i/>
              </w:rPr>
            </w:pPr>
            <w:proofErr w:type="spellStart"/>
            <w:r w:rsidRPr="003E7064">
              <w:rPr>
                <w:i/>
              </w:rPr>
              <w:t>дительно</w:t>
            </w:r>
            <w:proofErr w:type="spellEnd"/>
            <w:r w:rsidRPr="003E7064">
              <w:rPr>
                <w:i/>
              </w:rPr>
              <w:t>-</w:t>
            </w:r>
            <w:r w:rsidRPr="003E7064">
              <w:rPr>
                <w:i/>
              </w:rPr>
              <w:br/>
              <w:t>го докум.</w:t>
            </w:r>
          </w:p>
          <w:p w14:paraId="6BD694F1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и дата</w:t>
            </w:r>
          </w:p>
        </w:tc>
        <w:tc>
          <w:tcPr>
            <w:tcW w:w="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1CD8D7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Подп.</w:t>
            </w:r>
          </w:p>
        </w:tc>
        <w:tc>
          <w:tcPr>
            <w:tcW w:w="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B76A2D" w14:textId="0C6F2FB3" w:rsidR="00581550" w:rsidRPr="003E7064" w:rsidRDefault="00305025">
            <w:pPr>
              <w:jc w:val="center"/>
              <w:rPr>
                <w:i/>
              </w:rPr>
            </w:pPr>
            <w:r w:rsidRPr="003E7064">
              <w:rPr>
                <w:i/>
              </w:rPr>
              <w:t>Да</w:t>
            </w:r>
            <w:r w:rsidR="00581550" w:rsidRPr="003E7064">
              <w:rPr>
                <w:i/>
              </w:rPr>
              <w:t>та</w:t>
            </w:r>
          </w:p>
        </w:tc>
      </w:tr>
      <w:tr w:rsidR="00581550" w:rsidRPr="003E7064" w14:paraId="3697A33F" w14:textId="77777777" w:rsidTr="004B2AFC">
        <w:trPr>
          <w:cantSplit/>
          <w:trHeight w:hRule="exact" w:val="1191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B6243E" w14:textId="77777777" w:rsidR="00581550" w:rsidRPr="004B2AFC" w:rsidRDefault="00581550">
            <w:pPr>
              <w:jc w:val="center"/>
              <w:rPr>
                <w:i/>
              </w:rPr>
            </w:pPr>
            <w:r w:rsidRPr="004B2AFC">
              <w:rPr>
                <w:i/>
              </w:rPr>
              <w:t>Изм.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499275B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изменен-</w:t>
            </w:r>
          </w:p>
          <w:p w14:paraId="728796D0" w14:textId="77777777" w:rsidR="00581550" w:rsidRPr="003E7064" w:rsidRDefault="00581550">
            <w:pPr>
              <w:jc w:val="center"/>
              <w:rPr>
                <w:i/>
              </w:rPr>
            </w:pPr>
            <w:proofErr w:type="spellStart"/>
            <w:r w:rsidRPr="003E7064">
              <w:rPr>
                <w:i/>
              </w:rPr>
              <w:t>ных</w:t>
            </w:r>
            <w:proofErr w:type="spellEnd"/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6B191B6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 xml:space="preserve">заменен-    </w:t>
            </w:r>
            <w:proofErr w:type="spellStart"/>
            <w:r w:rsidRPr="003E7064">
              <w:rPr>
                <w:i/>
              </w:rPr>
              <w:t>ных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52FDF89" w14:textId="77777777" w:rsidR="00581550" w:rsidRPr="003E7064" w:rsidRDefault="00581550">
            <w:pPr>
              <w:jc w:val="center"/>
              <w:rPr>
                <w:i/>
              </w:rPr>
            </w:pPr>
            <w:r w:rsidRPr="003E7064">
              <w:rPr>
                <w:i/>
              </w:rPr>
              <w:t>новых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9F849A" w14:textId="77777777" w:rsidR="00581550" w:rsidRPr="003E7064" w:rsidRDefault="00581550">
            <w:pPr>
              <w:jc w:val="center"/>
              <w:rPr>
                <w:i/>
              </w:rPr>
            </w:pPr>
            <w:proofErr w:type="spellStart"/>
            <w:r w:rsidRPr="003E7064">
              <w:rPr>
                <w:i/>
              </w:rPr>
              <w:t>аннули</w:t>
            </w:r>
            <w:proofErr w:type="spellEnd"/>
            <w:r w:rsidRPr="003E7064">
              <w:rPr>
                <w:i/>
              </w:rPr>
              <w:t>-</w:t>
            </w:r>
            <w:r w:rsidRPr="003E7064">
              <w:rPr>
                <w:i/>
              </w:rPr>
              <w:br/>
              <w:t>рован-</w:t>
            </w:r>
            <w:r w:rsidRPr="003E7064">
              <w:rPr>
                <w:i/>
              </w:rPr>
              <w:br/>
              <w:t>ных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EF46" w14:textId="77777777" w:rsidR="00581550" w:rsidRPr="003E7064" w:rsidRDefault="00581550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166A" w14:textId="77777777" w:rsidR="00581550" w:rsidRPr="003E7064" w:rsidRDefault="00581550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AD02" w14:textId="77777777" w:rsidR="00581550" w:rsidRPr="003E7064" w:rsidRDefault="00581550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01107" w14:textId="77777777" w:rsidR="00581550" w:rsidRPr="003E7064" w:rsidRDefault="00581550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9F136" w14:textId="77777777" w:rsidR="00581550" w:rsidRPr="003E7064" w:rsidRDefault="00581550">
            <w:pPr>
              <w:rPr>
                <w:i/>
              </w:rPr>
            </w:pPr>
          </w:p>
        </w:tc>
      </w:tr>
      <w:tr w:rsidR="00581550" w:rsidRPr="003E7064" w14:paraId="514BADA6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E80D3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0FC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7C360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118A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C8E8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23BB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F804C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A267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80524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9E0A3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5393FF5E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8A60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733E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00B9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85B99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E4BC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9DD48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AFCF4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708C3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FEE0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9AFA4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4087F70B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9C5A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3156B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72ED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CBC2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7AD43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D0BC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A9DA1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0174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A26D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D6A4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D1871EB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33F1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814F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3AEF5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BF20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0B77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489BA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98F0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BE608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4BF9C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7A381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C78233B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06FC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3B761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EE92B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3E3C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E664" w14:textId="77777777" w:rsidR="00581550" w:rsidRPr="003E7064" w:rsidRDefault="00581550">
            <w:pPr>
              <w:pStyle w:val="a4"/>
              <w:tabs>
                <w:tab w:val="left" w:pos="708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19014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0B96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356F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C927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DB151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12179CE3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C47C2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98F3A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9549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3FCF8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7BB4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786B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2540C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2C85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D430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2887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0B7FFD63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5BC6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9451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9DC05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5135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A2A3A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FA51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CA05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7FE6E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88EB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79BB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1B389001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7B82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FB13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E15F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A859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FF9A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834D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5D7F8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B2B60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B307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FF360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1C00F134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3FF1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6E8A0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276E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0709D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D2614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AAE72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33BE2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193A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DB4E4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15B1B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7C9C377E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21BEC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62A3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F4996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0132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59ED3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ADF50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F806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D099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7764B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E6B3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0A0530A3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9CE25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60E2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98AF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3E3B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09F1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3858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60FB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754C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9E9A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E6A6A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6E728EF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A5AD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B83C4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AA63B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0FD4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44329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13B36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94CBF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3C2F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E092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0082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4DA0A6BC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A2B06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1429F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5A581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143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41D9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F0C01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C6AF6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4F17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D23D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406E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0BA2AC1B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94DEB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EFF1E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E1E6E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379A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0062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7AFF4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60353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5F58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884CB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B20B6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516370E9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2DF2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8835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25DA6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A802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348F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63801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40F9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7CA7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6F798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75C2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70B1CEE5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87E3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D0938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AFFE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7667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7A44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46AA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B7EE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A0CF0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F272F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014E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7FDC4E3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B24EB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43C7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92598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459B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4238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424C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4349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A3404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A57E5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A8E3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D18DB33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09B0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B7AE1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F0B1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7FCF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6E2F2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D20FA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6E019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011A5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DCBA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DBA16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66C6DCD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FB16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64061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0845C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7CF5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C468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97EF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0709D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CE0C4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C613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9EF2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4944A25C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D1AAE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54A71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CAF6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073A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F6F7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432BA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B07F9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C5B4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679F5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97AD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7F850A90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8D71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2913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4B5DE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1B1C8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E1EF9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6FDB7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0255B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5DFA9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3ACD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8D3C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489FCD0E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395D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C72C9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C663C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ABDC6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F34AF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2305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D63FC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AD57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A092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3E333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42930F9B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6E66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1081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E958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FD5ED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8971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6B32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5161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AC597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F30B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C7E3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09ED6C48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735E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B09E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C8493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D9CF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D54E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9FBF5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3D220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F3AA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072AA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9630" w14:textId="77777777" w:rsidR="00581550" w:rsidRPr="003E7064" w:rsidRDefault="00581550">
            <w:pPr>
              <w:jc w:val="center"/>
            </w:pPr>
          </w:p>
        </w:tc>
      </w:tr>
      <w:tr w:rsidR="00581550" w:rsidRPr="003E7064" w14:paraId="285B7207" w14:textId="77777777" w:rsidTr="00581550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7E9FB" w14:textId="77777777" w:rsidR="00581550" w:rsidRPr="003E7064" w:rsidRDefault="00581550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828FD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2D7B" w14:textId="77777777" w:rsidR="00581550" w:rsidRPr="003E7064" w:rsidRDefault="00581550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8AAC" w14:textId="77777777" w:rsidR="00581550" w:rsidRPr="003E7064" w:rsidRDefault="00581550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AACC" w14:textId="77777777" w:rsidR="00581550" w:rsidRPr="003E7064" w:rsidRDefault="00581550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B246F" w14:textId="77777777" w:rsidR="00581550" w:rsidRPr="003E7064" w:rsidRDefault="0058155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9C60" w14:textId="77777777" w:rsidR="00581550" w:rsidRPr="003E7064" w:rsidRDefault="00581550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F7D9" w14:textId="77777777" w:rsidR="00581550" w:rsidRPr="003E7064" w:rsidRDefault="00581550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92C1A" w14:textId="77777777" w:rsidR="00581550" w:rsidRPr="003E7064" w:rsidRDefault="00581550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DCD58" w14:textId="77777777" w:rsidR="00581550" w:rsidRPr="003E7064" w:rsidRDefault="00581550">
            <w:pPr>
              <w:jc w:val="center"/>
            </w:pPr>
          </w:p>
        </w:tc>
      </w:tr>
    </w:tbl>
    <w:p w14:paraId="564F5E19" w14:textId="4D03C679" w:rsidR="0024042E" w:rsidRDefault="0024042E" w:rsidP="00581550">
      <w:pPr>
        <w:pStyle w:val="af4"/>
        <w:spacing w:line="360" w:lineRule="auto"/>
        <w:ind w:firstLine="709"/>
        <w:rPr>
          <w:sz w:val="2"/>
          <w:szCs w:val="2"/>
        </w:rPr>
      </w:pPr>
    </w:p>
    <w:sectPr w:rsidR="0024042E" w:rsidSect="00233032">
      <w:footerReference w:type="defaul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35D8F" w14:textId="77777777" w:rsidR="00697601" w:rsidRDefault="00697601">
      <w:r>
        <w:separator/>
      </w:r>
    </w:p>
  </w:endnote>
  <w:endnote w:type="continuationSeparator" w:id="0">
    <w:p w14:paraId="58D0486B" w14:textId="77777777" w:rsidR="00697601" w:rsidRDefault="00697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ADBC" w14:textId="77777777" w:rsidR="0037742B" w:rsidRDefault="0037742B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CCAD278" w14:textId="77777777" w:rsidR="0037742B" w:rsidRDefault="0037742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742B" w14:paraId="0A96AE0A" w14:textId="77777777" w:rsidTr="00C77F34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1F9755C" w14:textId="77777777" w:rsidR="0037742B" w:rsidRDefault="0037742B" w:rsidP="00C77F34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A182BE7" w14:textId="77777777" w:rsidR="0037742B" w:rsidRPr="00CB12D1" w:rsidRDefault="0037742B" w:rsidP="00C77F34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C5922D2" w14:textId="77777777" w:rsidR="0037742B" w:rsidRPr="00CB12D1" w:rsidRDefault="0037742B" w:rsidP="00C77F34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4299AD54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1C9B3D98" w14:textId="536FFBDC" w:rsidR="0037742B" w:rsidRDefault="0037742B" w:rsidP="00C77F34">
          <w:pPr>
            <w:pStyle w:val="a7"/>
            <w:rPr>
              <w:bCs/>
              <w:szCs w:val="28"/>
            </w:rPr>
          </w:pPr>
        </w:p>
      </w:tc>
    </w:tr>
    <w:tr w:rsidR="0037742B" w14:paraId="563339F1" w14:textId="77777777" w:rsidTr="00C77F34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19F637D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AB8928A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5DABA0F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7320A9F0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472449E2" w14:textId="77777777" w:rsidR="0037742B" w:rsidRDefault="0037742B" w:rsidP="00C77F34">
          <w:pPr>
            <w:pStyle w:val="a7"/>
            <w:rPr>
              <w:bCs/>
              <w:szCs w:val="28"/>
            </w:rPr>
          </w:pPr>
        </w:p>
      </w:tc>
    </w:tr>
  </w:tbl>
  <w:p w14:paraId="0A3AE0A8" w14:textId="77777777" w:rsidR="0037742B" w:rsidRDefault="0037742B" w:rsidP="00C77F34">
    <w:pPr>
      <w:pStyle w:val="a7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DCE3" w14:textId="2DBF0DFE" w:rsidR="0037742B" w:rsidRDefault="0037742B" w:rsidP="00C77F34">
    <w:pPr>
      <w:pStyle w:val="a7"/>
      <w:jc w:val="center"/>
      <w:rPr>
        <w:bCs/>
        <w:sz w:val="28"/>
        <w:szCs w:val="28"/>
      </w:rPr>
    </w:pPr>
    <w:r>
      <w:rPr>
        <w:bCs/>
        <w:sz w:val="28"/>
        <w:szCs w:val="28"/>
      </w:rPr>
      <w:t>202</w:t>
    </w:r>
    <w:r w:rsidR="000A7487">
      <w:rPr>
        <w:bCs/>
        <w:sz w:val="28"/>
        <w:szCs w:val="28"/>
      </w:rPr>
      <w:t>__</w:t>
    </w:r>
  </w:p>
  <w:p w14:paraId="7B991ACF" w14:textId="77777777" w:rsidR="0037742B" w:rsidRDefault="0037742B" w:rsidP="00C77F34">
    <w:pPr>
      <w:pStyle w:val="a7"/>
      <w:jc w:val="center"/>
      <w:rPr>
        <w:bCs/>
        <w:sz w:val="28"/>
        <w:szCs w:val="28"/>
      </w:rPr>
    </w:pPr>
  </w:p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742B" w14:paraId="1B384D5E" w14:textId="77777777" w:rsidTr="00C77F34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15516D6" w14:textId="77777777" w:rsidR="0037742B" w:rsidRDefault="0037742B" w:rsidP="00C77F34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859DB33" w14:textId="77777777" w:rsidR="0037742B" w:rsidRPr="00CB12D1" w:rsidRDefault="0037742B" w:rsidP="00C77F34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A3AE3A1" w14:textId="77777777" w:rsidR="0037742B" w:rsidRPr="00CB12D1" w:rsidRDefault="0037742B" w:rsidP="00C77F34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403B88DB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46FE0CA7" w14:textId="77777777" w:rsidR="0037742B" w:rsidRDefault="0037742B" w:rsidP="00C77F34">
          <w:pPr>
            <w:pStyle w:val="a7"/>
            <w:rPr>
              <w:bCs/>
              <w:szCs w:val="28"/>
            </w:rPr>
          </w:pPr>
          <w:r w:rsidRPr="004B2AFC">
            <w:rPr>
              <w:bCs/>
              <w:sz w:val="28"/>
              <w:szCs w:val="32"/>
            </w:rPr>
            <w:t>Литера</w:t>
          </w:r>
        </w:p>
      </w:tc>
    </w:tr>
    <w:tr w:rsidR="0037742B" w14:paraId="3A4173B2" w14:textId="77777777" w:rsidTr="00C77F34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9FCDBCC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4891A58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AC477C3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4E334CDB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21183F4F" w14:textId="77777777" w:rsidR="0037742B" w:rsidRDefault="0037742B" w:rsidP="00C77F34">
          <w:pPr>
            <w:pStyle w:val="a7"/>
            <w:rPr>
              <w:bCs/>
              <w:szCs w:val="28"/>
            </w:rPr>
          </w:pPr>
        </w:p>
      </w:tc>
    </w:tr>
  </w:tbl>
  <w:p w14:paraId="09119F23" w14:textId="77777777" w:rsidR="0037742B" w:rsidRPr="001D1021" w:rsidRDefault="0037742B" w:rsidP="00C77F34">
    <w:pPr>
      <w:pStyle w:val="a7"/>
      <w:spacing w:line="20" w:lineRule="exact"/>
      <w:rPr>
        <w:bCs/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632E" w14:textId="3693C9F2" w:rsidR="0037742B" w:rsidRPr="00AB2CBF" w:rsidRDefault="0037742B">
    <w:pPr>
      <w:pStyle w:val="a7"/>
      <w:jc w:val="center"/>
      <w:rPr>
        <w:b/>
        <w:bCs/>
        <w:sz w:val="32"/>
        <w:szCs w:val="32"/>
      </w:rPr>
    </w:pPr>
    <w:r>
      <w:rPr>
        <w:b/>
        <w:bCs/>
        <w:noProof/>
        <w:sz w:val="36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33E24C8" wp14:editId="282B5681">
              <wp:simplePos x="0" y="0"/>
              <wp:positionH relativeFrom="column">
                <wp:posOffset>-335280</wp:posOffset>
              </wp:positionH>
              <wp:positionV relativeFrom="paragraph">
                <wp:posOffset>-732790</wp:posOffset>
              </wp:positionV>
              <wp:extent cx="431800" cy="5241290"/>
              <wp:effectExtent l="0" t="0" r="25400" b="35560"/>
              <wp:wrapNone/>
              <wp:docPr id="1" name="Page_ 1_Grop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2" name="Page_ 1_B1"/>
                      <wps:cNvCnPr/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Page_ 1_B2"/>
                      <wps:cNvCnPr/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Page_ 1_B3"/>
                      <wps:cNvCnPr/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Page_ 1_B4"/>
                      <wps:cNvCnPr/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Page_ 1_B5"/>
                      <wps:cNvCnPr/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Page_ 1_B6"/>
                      <wps:cNvCnPr/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Page_ 1_B7"/>
                      <wps:cNvCnPr/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Page_ 1_B8"/>
                      <wps:cNvCnPr/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Page_ 1_B9"/>
                      <wps:cNvCnPr/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6B17E" w14:textId="77777777" w:rsidR="0037742B" w:rsidRPr="003D5F5D" w:rsidRDefault="0037742B" w:rsidP="00FF6B60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Инв. № подл</w:t>
                            </w:r>
                            <w:r w:rsidRPr="003D5F5D">
                              <w:rPr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12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D27D3" w14:textId="77777777" w:rsidR="0037742B" w:rsidRPr="003D5F5D" w:rsidRDefault="0037742B" w:rsidP="00FF6B60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13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DD384" w14:textId="77777777" w:rsidR="0037742B" w:rsidRPr="003D5F5D" w:rsidRDefault="0037742B" w:rsidP="00FF6B60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14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8DA80" w14:textId="77777777" w:rsidR="0037742B" w:rsidRPr="003D5F5D" w:rsidRDefault="0037742B" w:rsidP="00FF6B60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дубл</w:t>
                            </w:r>
                            <w:proofErr w:type="spellEnd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15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F2E84" w14:textId="77777777" w:rsidR="0037742B" w:rsidRPr="003D5F5D" w:rsidRDefault="0037742B" w:rsidP="00FF6B60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3E24C8" id="Page_ 1_GropS" o:spid="_x0000_s1041" style="position:absolute;left:0;text-align:left;margin-left:-26.4pt;margin-top:-57.7pt;width:34pt;height:412.7pt;z-index:-25165107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">
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+LwgAAANoAAAAPAAAAZHJzL2Rvd25yZXYueG1sRI/dagIx&#10;FITvC75DOIJ3NauF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Buaj+LwgAAANoAAAAPAAAA&#10;AAAAAAAAAAAAAAcCAABkcnMvZG93bnJldi54bWxQSwUGAAAAAAMAAwC3AAAA9gIAAAAA&#10;" strokeweight="1pt"/>
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f/wgAAANoAAAAPAAAAZHJzL2Rvd25yZXYueG1sRI/dagIx&#10;FITvC75DOIJ3NauU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Dhg6f/wgAAANoAAAAPAAAA&#10;AAAAAAAAAAAAAAcCAABkcnMvZG93bnJldi54bWxQSwUGAAAAAAMAAwC3AAAA9gIAAAAA&#10;" strokeweight="1pt"/>
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" strokeweight="1pt"/>
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" filled="f" stroked="f" strokeweight="1pt">
                <v:textbox style="layout-flow:vertical;mso-layout-flow-alt:bottom-to-top" inset="1pt,2pt,0,0">
                  <w:txbxContent>
                    <w:p w14:paraId="2606B17E" w14:textId="77777777" w:rsidR="0037742B" w:rsidRPr="003D5F5D" w:rsidRDefault="0037742B" w:rsidP="00FF6B60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Инв. № подл</w:t>
                      </w:r>
                      <w:r w:rsidRPr="003D5F5D">
                        <w:rPr>
                          <w:b/>
                          <w:bCs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14:paraId="05BD27D3" w14:textId="77777777" w:rsidR="0037742B" w:rsidRPr="003D5F5D" w:rsidRDefault="0037742B" w:rsidP="00FF6B60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" filled="f" stroked="f" strokeweight="1pt">
                <v:textbox style="layout-flow:vertical;mso-layout-flow-alt:bottom-to-top" inset="1pt,4pt,0,0">
                  <w:txbxContent>
                    <w:p w14:paraId="4E0DD384" w14:textId="77777777" w:rsidR="0037742B" w:rsidRPr="003D5F5D" w:rsidRDefault="0037742B" w:rsidP="00FF6B60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proofErr w:type="spellStart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" filled="f" stroked="f" strokeweight="1pt">
                <v:textbox style="layout-flow:vertical;mso-layout-flow-alt:bottom-to-top" inset="1pt,3pt,0,0">
                  <w:txbxContent>
                    <w:p w14:paraId="36B8DA80" w14:textId="77777777" w:rsidR="0037742B" w:rsidRPr="003D5F5D" w:rsidRDefault="0037742B" w:rsidP="00FF6B60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дубл</w:t>
                      </w:r>
                      <w:proofErr w:type="spellEnd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" filled="f" stroked="f" strokeweight="1pt">
                <v:textbox style="layout-flow:vertical;mso-layout-flow-alt:bottom-to-top" inset="1pt,4pt,0,0">
                  <w:txbxContent>
                    <w:p w14:paraId="4A1F2E84" w14:textId="77777777" w:rsidR="0037742B" w:rsidRPr="003D5F5D" w:rsidRDefault="0037742B" w:rsidP="00FF6B60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C16FED">
      <w:rPr>
        <w:b/>
        <w:sz w:val="32"/>
        <w:szCs w:val="32"/>
      </w:rPr>
      <w:t>Л</w:t>
    </w:r>
    <w:r w:rsidRPr="00AB2CBF">
      <w:rPr>
        <w:b/>
        <w:bCs/>
        <w:sz w:val="32"/>
        <w:szCs w:val="32"/>
      </w:rPr>
      <w:t xml:space="preserve">истов </w:t>
    </w:r>
    <w:r w:rsidRPr="006739E5">
      <w:rPr>
        <w:b/>
        <w:sz w:val="32"/>
        <w:szCs w:val="32"/>
      </w:rPr>
      <w:fldChar w:fldCharType="begin"/>
    </w:r>
    <w:r w:rsidRPr="006739E5">
      <w:rPr>
        <w:b/>
        <w:sz w:val="32"/>
        <w:szCs w:val="32"/>
      </w:rPr>
      <w:instrText xml:space="preserve"> = </w:instrText>
    </w:r>
    <w:r w:rsidRPr="006739E5">
      <w:rPr>
        <w:b/>
        <w:sz w:val="32"/>
        <w:szCs w:val="32"/>
      </w:rPr>
      <w:fldChar w:fldCharType="begin"/>
    </w:r>
    <w:r w:rsidRPr="006739E5">
      <w:rPr>
        <w:b/>
        <w:sz w:val="32"/>
        <w:szCs w:val="32"/>
      </w:rPr>
      <w:instrText xml:space="preserve"> NUMPAGES  \* MERGEFORMAT </w:instrText>
    </w:r>
    <w:r w:rsidRPr="006739E5">
      <w:rPr>
        <w:b/>
        <w:sz w:val="32"/>
        <w:szCs w:val="32"/>
      </w:rPr>
      <w:fldChar w:fldCharType="separate"/>
    </w:r>
    <w:r w:rsidR="00257235">
      <w:rPr>
        <w:b/>
        <w:noProof/>
        <w:sz w:val="32"/>
        <w:szCs w:val="32"/>
      </w:rPr>
      <w:instrText>13</w:instrText>
    </w:r>
    <w:r w:rsidRPr="006739E5">
      <w:rPr>
        <w:b/>
        <w:sz w:val="32"/>
        <w:szCs w:val="32"/>
      </w:rPr>
      <w:fldChar w:fldCharType="end"/>
    </w:r>
    <w:r w:rsidRPr="006739E5">
      <w:rPr>
        <w:b/>
        <w:sz w:val="32"/>
        <w:szCs w:val="32"/>
      </w:rPr>
      <w:instrText xml:space="preserve">-2 \* MERGEFORMAT </w:instrText>
    </w:r>
    <w:r w:rsidRPr="006739E5">
      <w:rPr>
        <w:b/>
        <w:sz w:val="32"/>
        <w:szCs w:val="32"/>
      </w:rPr>
      <w:fldChar w:fldCharType="separate"/>
    </w:r>
    <w:r w:rsidR="00257235">
      <w:rPr>
        <w:b/>
        <w:noProof/>
        <w:sz w:val="32"/>
        <w:szCs w:val="32"/>
      </w:rPr>
      <w:t>11</w:t>
    </w:r>
    <w:r w:rsidRPr="006739E5">
      <w:rPr>
        <w:b/>
        <w:sz w:val="32"/>
        <w:szCs w:val="32"/>
      </w:rPr>
      <w:fldChar w:fldCharType="end"/>
    </w:r>
  </w:p>
  <w:p w14:paraId="3BD2ADC2" w14:textId="01AD555B" w:rsidR="0037742B" w:rsidRDefault="0037742B">
    <w:pPr>
      <w:pStyle w:val="a7"/>
      <w:jc w:val="center"/>
      <w:rPr>
        <w:b/>
        <w:bCs/>
        <w:sz w:val="28"/>
        <w:szCs w:val="28"/>
      </w:rPr>
    </w:pPr>
  </w:p>
  <w:p w14:paraId="1C60C159" w14:textId="79D95B2B" w:rsidR="0037742B" w:rsidRDefault="0037742B">
    <w:pPr>
      <w:pStyle w:val="a7"/>
      <w:jc w:val="center"/>
      <w:rPr>
        <w:b/>
        <w:bCs/>
        <w:sz w:val="28"/>
        <w:szCs w:val="28"/>
      </w:rPr>
    </w:pPr>
  </w:p>
  <w:p w14:paraId="1815238B" w14:textId="07246C96" w:rsidR="0037742B" w:rsidRDefault="0037742B">
    <w:pPr>
      <w:pStyle w:val="a7"/>
      <w:jc w:val="center"/>
      <w:rPr>
        <w:b/>
        <w:bCs/>
        <w:sz w:val="28"/>
        <w:szCs w:val="28"/>
      </w:rPr>
    </w:pPr>
  </w:p>
  <w:p w14:paraId="46E62CF4" w14:textId="6E3ABDD8" w:rsidR="0037742B" w:rsidRDefault="0037742B">
    <w:pPr>
      <w:pStyle w:val="a7"/>
      <w:jc w:val="center"/>
      <w:rPr>
        <w:b/>
        <w:bCs/>
        <w:sz w:val="28"/>
        <w:szCs w:val="28"/>
      </w:rPr>
    </w:pPr>
  </w:p>
  <w:p w14:paraId="07575A45" w14:textId="47A73F96" w:rsidR="0037742B" w:rsidRDefault="0037742B">
    <w:pPr>
      <w:pStyle w:val="a7"/>
      <w:jc w:val="center"/>
      <w:rPr>
        <w:b/>
        <w:bCs/>
        <w:sz w:val="28"/>
        <w:szCs w:val="28"/>
      </w:rPr>
    </w:pPr>
  </w:p>
  <w:p w14:paraId="3D2EC370" w14:textId="438066CF" w:rsidR="0037742B" w:rsidRDefault="0037742B">
    <w:pPr>
      <w:pStyle w:val="a7"/>
      <w:jc w:val="center"/>
      <w:rPr>
        <w:b/>
        <w:bCs/>
        <w:sz w:val="28"/>
        <w:szCs w:val="28"/>
      </w:rPr>
    </w:pPr>
  </w:p>
  <w:p w14:paraId="460C6645" w14:textId="5DB49AE6" w:rsidR="0037742B" w:rsidRDefault="0037742B">
    <w:pPr>
      <w:pStyle w:val="a7"/>
      <w:jc w:val="center"/>
      <w:rPr>
        <w:b/>
        <w:bCs/>
        <w:sz w:val="28"/>
        <w:szCs w:val="28"/>
      </w:rPr>
    </w:pPr>
  </w:p>
  <w:p w14:paraId="64BC42F3" w14:textId="77777777" w:rsidR="0037742B" w:rsidRDefault="0037742B">
    <w:pPr>
      <w:pStyle w:val="a7"/>
      <w:jc w:val="center"/>
      <w:rPr>
        <w:b/>
        <w:bCs/>
        <w:sz w:val="28"/>
        <w:szCs w:val="28"/>
      </w:rPr>
    </w:pPr>
  </w:p>
  <w:p w14:paraId="256154F9" w14:textId="0E5C372E" w:rsidR="0037742B" w:rsidRDefault="0037742B">
    <w:pPr>
      <w:pStyle w:val="a7"/>
      <w:jc w:val="center"/>
      <w:rPr>
        <w:b/>
        <w:bCs/>
        <w:sz w:val="28"/>
        <w:szCs w:val="28"/>
      </w:rPr>
    </w:pPr>
  </w:p>
  <w:p w14:paraId="22058F21" w14:textId="23902535" w:rsidR="0037742B" w:rsidRDefault="0037742B">
    <w:pPr>
      <w:pStyle w:val="a7"/>
      <w:jc w:val="center"/>
      <w:rPr>
        <w:b/>
        <w:bCs/>
        <w:sz w:val="28"/>
        <w:szCs w:val="28"/>
      </w:rPr>
    </w:pPr>
  </w:p>
  <w:p w14:paraId="58935524" w14:textId="77777777" w:rsidR="000A7487" w:rsidRDefault="000A7487">
    <w:pPr>
      <w:pStyle w:val="a7"/>
      <w:jc w:val="center"/>
      <w:rPr>
        <w:b/>
        <w:bCs/>
        <w:sz w:val="28"/>
        <w:szCs w:val="28"/>
      </w:rPr>
    </w:pPr>
  </w:p>
  <w:p w14:paraId="4A50A115" w14:textId="77777777" w:rsidR="0037742B" w:rsidRDefault="0037742B">
    <w:pPr>
      <w:pStyle w:val="a7"/>
      <w:jc w:val="center"/>
      <w:rPr>
        <w:b/>
        <w:bCs/>
        <w:sz w:val="28"/>
        <w:szCs w:val="28"/>
      </w:rPr>
    </w:pPr>
  </w:p>
  <w:p w14:paraId="12407008" w14:textId="77777777" w:rsidR="0037742B" w:rsidRDefault="0037742B">
    <w:pPr>
      <w:pStyle w:val="a7"/>
      <w:jc w:val="center"/>
      <w:rPr>
        <w:b/>
        <w:bCs/>
        <w:sz w:val="28"/>
        <w:szCs w:val="28"/>
      </w:rPr>
    </w:pPr>
  </w:p>
  <w:p w14:paraId="4D16AEBC" w14:textId="77777777" w:rsidR="0037742B" w:rsidRDefault="0037742B">
    <w:pPr>
      <w:pStyle w:val="a7"/>
      <w:jc w:val="center"/>
      <w:rPr>
        <w:b/>
        <w:bCs/>
        <w:sz w:val="28"/>
        <w:szCs w:val="28"/>
      </w:rPr>
    </w:pPr>
  </w:p>
  <w:p w14:paraId="7A3A353D" w14:textId="1DA1BE24" w:rsidR="0037742B" w:rsidRDefault="0037742B">
    <w:pPr>
      <w:pStyle w:val="a7"/>
      <w:jc w:val="center"/>
      <w:rPr>
        <w:b/>
        <w:bCs/>
        <w:sz w:val="28"/>
        <w:szCs w:val="28"/>
      </w:rPr>
    </w:pPr>
  </w:p>
  <w:p w14:paraId="26196849" w14:textId="77777777" w:rsidR="0037742B" w:rsidRDefault="0037742B">
    <w:pPr>
      <w:pStyle w:val="a7"/>
      <w:jc w:val="center"/>
      <w:rPr>
        <w:b/>
        <w:bCs/>
        <w:sz w:val="28"/>
        <w:szCs w:val="28"/>
      </w:rPr>
    </w:pPr>
  </w:p>
  <w:p w14:paraId="37C28D90" w14:textId="286E9ED7" w:rsidR="0037742B" w:rsidRDefault="0037742B">
    <w:pPr>
      <w:pStyle w:val="a7"/>
      <w:jc w:val="center"/>
      <w:rPr>
        <w:b/>
        <w:bCs/>
        <w:sz w:val="28"/>
        <w:szCs w:val="28"/>
      </w:rPr>
    </w:pPr>
  </w:p>
  <w:p w14:paraId="5DBD486F" w14:textId="357C05FE" w:rsidR="0037742B" w:rsidRDefault="0037742B" w:rsidP="00C77F34">
    <w:pPr>
      <w:pStyle w:val="a7"/>
      <w:jc w:val="center"/>
      <w:rPr>
        <w:bCs/>
        <w:sz w:val="28"/>
        <w:szCs w:val="28"/>
      </w:rPr>
    </w:pPr>
    <w:r>
      <w:rPr>
        <w:bCs/>
        <w:sz w:val="28"/>
        <w:szCs w:val="28"/>
      </w:rPr>
      <w:t>202</w:t>
    </w:r>
    <w:r w:rsidR="000A7487">
      <w:rPr>
        <w:bCs/>
        <w:sz w:val="28"/>
        <w:szCs w:val="28"/>
      </w:rPr>
      <w:t>__</w:t>
    </w:r>
  </w:p>
  <w:p w14:paraId="4190BDCA" w14:textId="77777777" w:rsidR="0037742B" w:rsidRDefault="0037742B" w:rsidP="00C77F34">
    <w:pPr>
      <w:pStyle w:val="a7"/>
      <w:jc w:val="center"/>
      <w:rPr>
        <w:bCs/>
        <w:sz w:val="28"/>
        <w:szCs w:val="28"/>
      </w:rPr>
    </w:pPr>
  </w:p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742B" w14:paraId="47DFE52C" w14:textId="77777777" w:rsidTr="00C77F34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8CDC4B3" w14:textId="77777777" w:rsidR="0037742B" w:rsidRDefault="0037742B" w:rsidP="00C77F34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8FFEA75" w14:textId="77777777" w:rsidR="0037742B" w:rsidRPr="00CB12D1" w:rsidRDefault="0037742B" w:rsidP="00C77F34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CD265C4" w14:textId="77777777" w:rsidR="0037742B" w:rsidRPr="00CB12D1" w:rsidRDefault="0037742B" w:rsidP="00C77F34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3E96F32F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3FFC29E4" w14:textId="77777777" w:rsidR="0037742B" w:rsidRDefault="0037742B" w:rsidP="00C77F34">
          <w:pPr>
            <w:pStyle w:val="a7"/>
            <w:rPr>
              <w:bCs/>
              <w:szCs w:val="28"/>
            </w:rPr>
          </w:pPr>
          <w:r w:rsidRPr="004B2AFC">
            <w:rPr>
              <w:bCs/>
              <w:sz w:val="28"/>
              <w:szCs w:val="32"/>
            </w:rPr>
            <w:t>Литера</w:t>
          </w:r>
        </w:p>
      </w:tc>
    </w:tr>
    <w:tr w:rsidR="0037742B" w14:paraId="72D227E1" w14:textId="77777777" w:rsidTr="00C77F34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3679E8D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93A71B2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22897DA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6A564608" w14:textId="77777777" w:rsidR="0037742B" w:rsidRDefault="0037742B" w:rsidP="00C77F34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0AC997D3" w14:textId="77777777" w:rsidR="0037742B" w:rsidRDefault="0037742B" w:rsidP="00C77F34">
          <w:pPr>
            <w:pStyle w:val="a7"/>
            <w:rPr>
              <w:bCs/>
              <w:szCs w:val="28"/>
            </w:rPr>
          </w:pPr>
        </w:p>
      </w:tc>
    </w:tr>
  </w:tbl>
  <w:p w14:paraId="30B0EA1B" w14:textId="6964AEA2" w:rsidR="0037742B" w:rsidRDefault="0037742B" w:rsidP="00C77F34">
    <w:pPr>
      <w:pStyle w:val="a7"/>
      <w:spacing w:line="20" w:lineRule="exact"/>
      <w:rPr>
        <w:b/>
        <w:bCs/>
        <w:sz w:val="28"/>
        <w:szCs w:val="2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9766" w14:textId="77777777" w:rsidR="0037742B" w:rsidRDefault="0037742B" w:rsidP="00C77F34">
    <w:pPr>
      <w:pStyle w:val="a7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47B08" w14:textId="77777777" w:rsidR="00697601" w:rsidRDefault="00697601">
      <w:r>
        <w:separator/>
      </w:r>
    </w:p>
  </w:footnote>
  <w:footnote w:type="continuationSeparator" w:id="0">
    <w:p w14:paraId="2C7A0C25" w14:textId="77777777" w:rsidR="00697601" w:rsidRDefault="00697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9B84" w14:textId="2BE6479F" w:rsidR="0037742B" w:rsidRDefault="0037742B">
    <w:pPr>
      <w:pStyle w:val="a4"/>
      <w:jc w:val="center"/>
      <w:rPr>
        <w:bCs/>
        <w:sz w:val="28"/>
        <w:szCs w:val="28"/>
      </w:rPr>
    </w:pPr>
    <w:r>
      <w:rPr>
        <w:bCs/>
        <w:sz w:val="28"/>
        <w:szCs w:val="28"/>
      </w:rPr>
      <w:t>2</w:t>
    </w:r>
  </w:p>
  <w:p w14:paraId="3C565C34" w14:textId="67B36F9E" w:rsidR="0037742B" w:rsidRPr="006739E5" w:rsidRDefault="000A7487" w:rsidP="004B2AFC">
    <w:pPr>
      <w:spacing w:line="360" w:lineRule="auto"/>
      <w:jc w:val="center"/>
    </w:pPr>
    <w:r>
      <w:rPr>
        <w:sz w:val="28"/>
        <w:szCs w:val="32"/>
      </w:rPr>
      <w:t xml:space="preserve">Обозначение </w:t>
    </w:r>
    <w:r w:rsidR="0037742B">
      <w:rPr>
        <w:sz w:val="28"/>
        <w:szCs w:val="32"/>
      </w:rPr>
      <w:t>ЛУ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C0D0" w14:textId="1AA4578A" w:rsidR="0037742B" w:rsidRDefault="0037742B">
    <w:pPr>
      <w:pStyle w:val="a4"/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F2976C1" wp14:editId="67C41357">
              <wp:simplePos x="0" y="0"/>
              <wp:positionH relativeFrom="column">
                <wp:posOffset>-252095</wp:posOffset>
              </wp:positionH>
              <wp:positionV relativeFrom="paragraph">
                <wp:posOffset>4556760</wp:posOffset>
              </wp:positionV>
              <wp:extent cx="431800" cy="5241290"/>
              <wp:effectExtent l="0" t="0" r="25400" b="35560"/>
              <wp:wrapNone/>
              <wp:docPr id="16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17" name="Page_ 1_B1"/>
                      <wps:cNvCnPr/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Page_ 1_B2"/>
                      <wps:cNvCnPr/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Page_ 1_B3"/>
                      <wps:cNvCnPr/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Page_ 1_B4"/>
                      <wps:cNvCnPr/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Page_ 1_B5"/>
                      <wps:cNvCnPr/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Page_ 1_B6"/>
                      <wps:cNvCnPr/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Page_ 1_B7"/>
                      <wps:cNvCnPr/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Page_ 1_B8"/>
                      <wps:cNvCnPr/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Page_ 1_B9"/>
                      <wps:cNvCnPr/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A10FB" w14:textId="77777777" w:rsidR="0037742B" w:rsidRPr="003D5F5D" w:rsidRDefault="0037742B" w:rsidP="003C55CC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27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632F6" w14:textId="77777777" w:rsidR="0037742B" w:rsidRPr="003D5F5D" w:rsidRDefault="0037742B" w:rsidP="003C55CC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8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AC34B" w14:textId="77777777" w:rsidR="0037742B" w:rsidRPr="003D5F5D" w:rsidRDefault="0037742B" w:rsidP="003C55CC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9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2E45D" w14:textId="77777777" w:rsidR="0037742B" w:rsidRDefault="0037742B" w:rsidP="003C55C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30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1533F" w14:textId="77777777" w:rsidR="0037742B" w:rsidRPr="003D5F5D" w:rsidRDefault="0037742B" w:rsidP="003C55CC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2976C1" id="Group 32" o:spid="_x0000_s1026" style="position:absolute;margin-left:-19.85pt;margin-top:358.8pt;width:34pt;height:412.7pt;z-index:-251653120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">
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" filled="f" stroked="f" strokeweight="1pt">
                <v:textbox style="layout-flow:vertical;mso-layout-flow-alt:bottom-to-top" inset="1pt,2pt,0,0">
                  <w:txbxContent>
                    <w:p w14:paraId="180A10FB" w14:textId="77777777" w:rsidR="0037742B" w:rsidRPr="003D5F5D" w:rsidRDefault="0037742B" w:rsidP="003C55CC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14:paraId="339632F6" w14:textId="77777777" w:rsidR="0037742B" w:rsidRPr="003D5F5D" w:rsidRDefault="0037742B" w:rsidP="003C55CC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14:paraId="0EDAC34B" w14:textId="77777777" w:rsidR="0037742B" w:rsidRPr="003D5F5D" w:rsidRDefault="0037742B" w:rsidP="003C55CC">
                      <w:pPr>
                        <w:jc w:val="center"/>
                        <w:rPr>
                          <w:i/>
                          <w:sz w:val="20"/>
                        </w:rPr>
                      </w:pP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" filled="f" stroked="f" strokeweight="1pt">
                <v:textbox style="layout-flow:vertical;mso-layout-flow-alt:bottom-to-top" inset="1pt,3pt,0,0">
                  <w:txbxContent>
                    <w:p w14:paraId="27F2E45D" w14:textId="77777777" w:rsidR="0037742B" w:rsidRDefault="0037742B" w:rsidP="003C55CC">
                      <w:pPr>
                        <w:jc w:val="center"/>
                        <w:rPr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" filled="f" stroked="f" strokeweight="1pt">
                <v:textbox style="layout-flow:vertical;mso-layout-flow-alt:bottom-to-top" inset="1pt,4pt,0,0">
                  <w:txbxContent>
                    <w:p w14:paraId="39E1533F" w14:textId="77777777" w:rsidR="0037742B" w:rsidRPr="003D5F5D" w:rsidRDefault="0037742B" w:rsidP="003C55CC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616C" w14:textId="1588A058" w:rsidR="0037742B" w:rsidRDefault="0037742B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0958" w14:textId="44DD50BF" w:rsidR="0037742B" w:rsidRPr="008154B1" w:rsidRDefault="0037742B" w:rsidP="00246752">
    <w:pPr>
      <w:pStyle w:val="a4"/>
      <w:framePr w:wrap="auto" w:vAnchor="text" w:hAnchor="page" w:x="6253" w:y="-26"/>
      <w:rPr>
        <w:rStyle w:val="a6"/>
        <w:bCs/>
        <w:sz w:val="28"/>
        <w:szCs w:val="28"/>
      </w:rPr>
    </w:pPr>
    <w:r w:rsidRPr="008154B1">
      <w:rPr>
        <w:rStyle w:val="a6"/>
        <w:bCs/>
        <w:sz w:val="28"/>
        <w:szCs w:val="28"/>
      </w:rPr>
      <w:fldChar w:fldCharType="begin"/>
    </w:r>
    <w:r w:rsidRPr="008154B1">
      <w:rPr>
        <w:rStyle w:val="a6"/>
        <w:bCs/>
        <w:sz w:val="28"/>
        <w:szCs w:val="28"/>
      </w:rPr>
      <w:instrText xml:space="preserve">PAGE  </w:instrText>
    </w:r>
    <w:r w:rsidRPr="008154B1">
      <w:rPr>
        <w:rStyle w:val="a6"/>
        <w:bCs/>
        <w:sz w:val="28"/>
        <w:szCs w:val="28"/>
      </w:rPr>
      <w:fldChar w:fldCharType="separate"/>
    </w:r>
    <w:r w:rsidR="00BA0C3F">
      <w:rPr>
        <w:rStyle w:val="a6"/>
        <w:bCs/>
        <w:noProof/>
        <w:sz w:val="28"/>
        <w:szCs w:val="28"/>
      </w:rPr>
      <w:t>29</w:t>
    </w:r>
    <w:r w:rsidRPr="008154B1">
      <w:rPr>
        <w:rStyle w:val="a6"/>
        <w:bCs/>
        <w:sz w:val="28"/>
        <w:szCs w:val="28"/>
      </w:rPr>
      <w:fldChar w:fldCharType="end"/>
    </w:r>
  </w:p>
  <w:p w14:paraId="1E2557E0" w14:textId="77777777" w:rsidR="0037742B" w:rsidRPr="008154B1" w:rsidRDefault="0037742B">
    <w:pPr>
      <w:pStyle w:val="a4"/>
      <w:rPr>
        <w:sz w:val="28"/>
        <w:szCs w:val="28"/>
      </w:rPr>
    </w:pPr>
  </w:p>
  <w:p w14:paraId="03074D2D" w14:textId="4C074C71" w:rsidR="0037742B" w:rsidRPr="00A673A0" w:rsidRDefault="00A673A0" w:rsidP="00887B83">
    <w:pPr>
      <w:jc w:val="center"/>
      <w:rPr>
        <w:sz w:val="28"/>
        <w:szCs w:val="32"/>
      </w:rPr>
    </w:pPr>
    <w:r>
      <w:rPr>
        <w:sz w:val="28"/>
        <w:szCs w:val="32"/>
      </w:rPr>
      <w:t>Обозначение</w:t>
    </w:r>
    <w:r w:rsidR="004B2AFC">
      <w:rPr>
        <w:sz w:val="28"/>
        <w:szCs w:val="32"/>
      </w:rPr>
      <w:t xml:space="preserve"> программного</w:t>
    </w:r>
    <w:r>
      <w:rPr>
        <w:sz w:val="28"/>
        <w:szCs w:val="32"/>
      </w:rPr>
      <w:t xml:space="preserve"> документа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D93"/>
    <w:multiLevelType w:val="hybridMultilevel"/>
    <w:tmpl w:val="6DACF9A0"/>
    <w:lvl w:ilvl="0" w:tplc="0419000F">
      <w:start w:val="1"/>
      <w:numFmt w:val="decimal"/>
      <w:lvlText w:val="%1."/>
      <w:lvlJc w:val="left"/>
      <w:pPr>
        <w:ind w:left="2304" w:hanging="360"/>
      </w:pPr>
    </w:lvl>
    <w:lvl w:ilvl="1" w:tplc="04190019" w:tentative="1">
      <w:start w:val="1"/>
      <w:numFmt w:val="lowerLetter"/>
      <w:lvlText w:val="%2."/>
      <w:lvlJc w:val="left"/>
      <w:pPr>
        <w:ind w:left="3024" w:hanging="360"/>
      </w:pPr>
    </w:lvl>
    <w:lvl w:ilvl="2" w:tplc="0419001B" w:tentative="1">
      <w:start w:val="1"/>
      <w:numFmt w:val="lowerRoman"/>
      <w:lvlText w:val="%3."/>
      <w:lvlJc w:val="right"/>
      <w:pPr>
        <w:ind w:left="3744" w:hanging="180"/>
      </w:pPr>
    </w:lvl>
    <w:lvl w:ilvl="3" w:tplc="0419000F" w:tentative="1">
      <w:start w:val="1"/>
      <w:numFmt w:val="decimal"/>
      <w:lvlText w:val="%4."/>
      <w:lvlJc w:val="left"/>
      <w:pPr>
        <w:ind w:left="4464" w:hanging="360"/>
      </w:pPr>
    </w:lvl>
    <w:lvl w:ilvl="4" w:tplc="04190019" w:tentative="1">
      <w:start w:val="1"/>
      <w:numFmt w:val="lowerLetter"/>
      <w:lvlText w:val="%5."/>
      <w:lvlJc w:val="left"/>
      <w:pPr>
        <w:ind w:left="5184" w:hanging="360"/>
      </w:pPr>
    </w:lvl>
    <w:lvl w:ilvl="5" w:tplc="0419001B" w:tentative="1">
      <w:start w:val="1"/>
      <w:numFmt w:val="lowerRoman"/>
      <w:lvlText w:val="%6."/>
      <w:lvlJc w:val="right"/>
      <w:pPr>
        <w:ind w:left="5904" w:hanging="180"/>
      </w:pPr>
    </w:lvl>
    <w:lvl w:ilvl="6" w:tplc="0419000F" w:tentative="1">
      <w:start w:val="1"/>
      <w:numFmt w:val="decimal"/>
      <w:lvlText w:val="%7."/>
      <w:lvlJc w:val="left"/>
      <w:pPr>
        <w:ind w:left="6624" w:hanging="360"/>
      </w:pPr>
    </w:lvl>
    <w:lvl w:ilvl="7" w:tplc="04190019" w:tentative="1">
      <w:start w:val="1"/>
      <w:numFmt w:val="lowerLetter"/>
      <w:lvlText w:val="%8."/>
      <w:lvlJc w:val="left"/>
      <w:pPr>
        <w:ind w:left="7344" w:hanging="360"/>
      </w:pPr>
    </w:lvl>
    <w:lvl w:ilvl="8" w:tplc="0419001B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" w15:restartNumberingAfterBreak="0">
    <w:nsid w:val="03B4511A"/>
    <w:multiLevelType w:val="hybridMultilevel"/>
    <w:tmpl w:val="FD0C61F2"/>
    <w:lvl w:ilvl="0" w:tplc="CDF4A220">
      <w:start w:val="2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CDF4A220">
      <w:start w:val="2"/>
      <w:numFmt w:val="decimal"/>
      <w:lvlText w:val="%2.1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A30FB3"/>
    <w:multiLevelType w:val="hybridMultilevel"/>
    <w:tmpl w:val="F7A8A120"/>
    <w:lvl w:ilvl="0" w:tplc="96C20E8A">
      <w:start w:val="1"/>
      <w:numFmt w:val="decimal"/>
      <w:lvlText w:val="6.%1"/>
      <w:lvlJc w:val="left"/>
      <w:pPr>
        <w:ind w:left="142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D2138"/>
    <w:multiLevelType w:val="hybridMultilevel"/>
    <w:tmpl w:val="515C9E9E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9C2BFE"/>
    <w:multiLevelType w:val="hybridMultilevel"/>
    <w:tmpl w:val="DF8C89A6"/>
    <w:lvl w:ilvl="0" w:tplc="CA8C122A">
      <w:start w:val="1"/>
      <w:numFmt w:val="bullet"/>
      <w:lvlText w:val="­"/>
      <w:lvlJc w:val="left"/>
      <w:pPr>
        <w:ind w:left="2145" w:hanging="360"/>
      </w:pPr>
      <w:rPr>
        <w:rFonts w:ascii="Courier New" w:hAnsi="Courier New" w:hint="default"/>
      </w:rPr>
    </w:lvl>
    <w:lvl w:ilvl="1" w:tplc="D14007EE">
      <w:start w:val="1"/>
      <w:numFmt w:val="russianLower"/>
      <w:lvlText w:val="%2)"/>
      <w:lvlJc w:val="left"/>
      <w:pPr>
        <w:ind w:left="2865" w:hanging="360"/>
      </w:pPr>
      <w:rPr>
        <w:rFonts w:hint="default"/>
      </w:rPr>
    </w:lvl>
    <w:lvl w:ilvl="2" w:tplc="CA8C122A">
      <w:start w:val="1"/>
      <w:numFmt w:val="bullet"/>
      <w:lvlText w:val="­"/>
      <w:lvlJc w:val="left"/>
      <w:pPr>
        <w:ind w:left="3585" w:hanging="360"/>
      </w:pPr>
      <w:rPr>
        <w:rFonts w:ascii="Courier New" w:hAnsi="Courier New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5" w15:restartNumberingAfterBreak="0">
    <w:nsid w:val="0C391CBF"/>
    <w:multiLevelType w:val="hybridMultilevel"/>
    <w:tmpl w:val="1042329A"/>
    <w:lvl w:ilvl="0" w:tplc="46ACB5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CBF2633"/>
    <w:multiLevelType w:val="hybridMultilevel"/>
    <w:tmpl w:val="09BA8D56"/>
    <w:lvl w:ilvl="0" w:tplc="60EC9894">
      <w:start w:val="2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67458"/>
    <w:multiLevelType w:val="hybridMultilevel"/>
    <w:tmpl w:val="47B8E634"/>
    <w:lvl w:ilvl="0" w:tplc="3664FC78">
      <w:start w:val="1"/>
      <w:numFmt w:val="decimal"/>
      <w:suff w:val="space"/>
      <w:lvlText w:val="%1."/>
      <w:lvlJc w:val="left"/>
      <w:pPr>
        <w:ind w:left="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77087"/>
    <w:multiLevelType w:val="hybridMultilevel"/>
    <w:tmpl w:val="6A0E17DE"/>
    <w:lvl w:ilvl="0" w:tplc="9DA07EB0">
      <w:start w:val="1"/>
      <w:numFmt w:val="decimal"/>
      <w:lvlText w:val="6.%1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C30B48"/>
    <w:multiLevelType w:val="multilevel"/>
    <w:tmpl w:val="612653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3.%2.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EEE36BF"/>
    <w:multiLevelType w:val="hybridMultilevel"/>
    <w:tmpl w:val="FA868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874AF"/>
    <w:multiLevelType w:val="hybridMultilevel"/>
    <w:tmpl w:val="4964E3E6"/>
    <w:lvl w:ilvl="0" w:tplc="D2D260AE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DCE92E6">
      <w:start w:val="1"/>
      <w:numFmt w:val="decimal"/>
      <w:lvlText w:val="%2."/>
      <w:lvlJc w:val="left"/>
      <w:pPr>
        <w:ind w:left="2614" w:hanging="8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612CED"/>
    <w:multiLevelType w:val="hybridMultilevel"/>
    <w:tmpl w:val="EE48BFEE"/>
    <w:lvl w:ilvl="0" w:tplc="A61896B0">
      <w:start w:val="2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D3497"/>
    <w:multiLevelType w:val="multilevel"/>
    <w:tmpl w:val="118812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­"/>
      <w:lvlJc w:val="left"/>
      <w:pPr>
        <w:ind w:left="1224" w:hanging="504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5D0555F"/>
    <w:multiLevelType w:val="hybridMultilevel"/>
    <w:tmpl w:val="4C248354"/>
    <w:lvl w:ilvl="0" w:tplc="CA8C122A">
      <w:start w:val="1"/>
      <w:numFmt w:val="bullet"/>
      <w:lvlText w:val="­"/>
      <w:lvlJc w:val="left"/>
      <w:pPr>
        <w:ind w:left="24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5" w15:restartNumberingAfterBreak="0">
    <w:nsid w:val="25F5591D"/>
    <w:multiLevelType w:val="multilevel"/>
    <w:tmpl w:val="07325C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4.2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27440370"/>
    <w:multiLevelType w:val="hybridMultilevel"/>
    <w:tmpl w:val="49B64886"/>
    <w:lvl w:ilvl="0" w:tplc="CA8C122A">
      <w:start w:val="1"/>
      <w:numFmt w:val="bullet"/>
      <w:suff w:val="space"/>
      <w:lvlText w:val="­"/>
      <w:lvlJc w:val="left"/>
      <w:pPr>
        <w:ind w:left="1034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7EC5434"/>
    <w:multiLevelType w:val="hybridMultilevel"/>
    <w:tmpl w:val="2C9CBB98"/>
    <w:lvl w:ilvl="0" w:tplc="CA8C122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A357A43"/>
    <w:multiLevelType w:val="hybridMultilevel"/>
    <w:tmpl w:val="5736267E"/>
    <w:lvl w:ilvl="0" w:tplc="E9C25E54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D7B60844">
      <w:start w:val="1"/>
      <w:numFmt w:val="decimal"/>
      <w:suff w:val="space"/>
      <w:lvlText w:val="1.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A5361BF"/>
    <w:multiLevelType w:val="multilevel"/>
    <w:tmpl w:val="F9E697C0"/>
    <w:lvl w:ilvl="0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A7C0C37"/>
    <w:multiLevelType w:val="hybridMultilevel"/>
    <w:tmpl w:val="46FE150C"/>
    <w:lvl w:ilvl="0" w:tplc="1CF8ACFA">
      <w:start w:val="1"/>
      <w:numFmt w:val="bullet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4A131F4"/>
    <w:multiLevelType w:val="hybridMultilevel"/>
    <w:tmpl w:val="266A095C"/>
    <w:lvl w:ilvl="0" w:tplc="CA8C122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9E24A4"/>
    <w:multiLevelType w:val="hybridMultilevel"/>
    <w:tmpl w:val="DF007D2A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3" w15:restartNumberingAfterBreak="0">
    <w:nsid w:val="3B124EF2"/>
    <w:multiLevelType w:val="hybridMultilevel"/>
    <w:tmpl w:val="4CC48320"/>
    <w:lvl w:ilvl="0" w:tplc="A70ADB80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6021B9"/>
    <w:multiLevelType w:val="hybridMultilevel"/>
    <w:tmpl w:val="DA4076BE"/>
    <w:lvl w:ilvl="0" w:tplc="FA72AE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FC5FCB"/>
    <w:multiLevelType w:val="hybridMultilevel"/>
    <w:tmpl w:val="5C34C3AA"/>
    <w:lvl w:ilvl="0" w:tplc="9DA07EB0">
      <w:start w:val="1"/>
      <w:numFmt w:val="decimal"/>
      <w:lvlText w:val="6.%1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8568D1"/>
    <w:multiLevelType w:val="hybridMultilevel"/>
    <w:tmpl w:val="DF1CE030"/>
    <w:lvl w:ilvl="0" w:tplc="FAF07264">
      <w:start w:val="1"/>
      <w:numFmt w:val="bullet"/>
      <w:suff w:val="space"/>
      <w:lvlText w:val=""/>
      <w:lvlJc w:val="left"/>
      <w:pPr>
        <w:ind w:left="1034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3B52CC5"/>
    <w:multiLevelType w:val="hybridMultilevel"/>
    <w:tmpl w:val="A9827318"/>
    <w:lvl w:ilvl="0" w:tplc="CA8C122A">
      <w:start w:val="1"/>
      <w:numFmt w:val="bullet"/>
      <w:lvlText w:val="­"/>
      <w:lvlJc w:val="left"/>
      <w:pPr>
        <w:ind w:left="2145" w:hanging="360"/>
      </w:pPr>
      <w:rPr>
        <w:rFonts w:ascii="Courier New" w:hAnsi="Courier New" w:hint="default"/>
      </w:rPr>
    </w:lvl>
    <w:lvl w:ilvl="1" w:tplc="D14007EE">
      <w:start w:val="1"/>
      <w:numFmt w:val="russianLower"/>
      <w:lvlText w:val="%2)"/>
      <w:lvlJc w:val="left"/>
      <w:pPr>
        <w:ind w:left="2865" w:hanging="360"/>
      </w:pPr>
      <w:rPr>
        <w:rFonts w:hint="default"/>
      </w:rPr>
    </w:lvl>
    <w:lvl w:ilvl="2" w:tplc="CA8C122A">
      <w:start w:val="1"/>
      <w:numFmt w:val="bullet"/>
      <w:lvlText w:val="­"/>
      <w:lvlJc w:val="left"/>
      <w:pPr>
        <w:ind w:left="3585" w:hanging="360"/>
      </w:pPr>
      <w:rPr>
        <w:rFonts w:ascii="Courier New" w:hAnsi="Courier New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8" w15:restartNumberingAfterBreak="0">
    <w:nsid w:val="493417D4"/>
    <w:multiLevelType w:val="hybridMultilevel"/>
    <w:tmpl w:val="BBCC0E14"/>
    <w:lvl w:ilvl="0" w:tplc="6638EB4E">
      <w:start w:val="1"/>
      <w:numFmt w:val="bullet"/>
      <w:suff w:val="space"/>
      <w:lvlText w:val=""/>
      <w:lvlJc w:val="left"/>
      <w:pPr>
        <w:ind w:left="103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6C5833"/>
    <w:multiLevelType w:val="hybridMultilevel"/>
    <w:tmpl w:val="348C4EEC"/>
    <w:lvl w:ilvl="0" w:tplc="8938BFA2">
      <w:start w:val="1"/>
      <w:numFmt w:val="decimal"/>
      <w:suff w:val="space"/>
      <w:lvlText w:val="%1)"/>
      <w:lvlJc w:val="left"/>
      <w:pPr>
        <w:ind w:left="376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abstractNum w:abstractNumId="30" w15:restartNumberingAfterBreak="0">
    <w:nsid w:val="4F650D76"/>
    <w:multiLevelType w:val="hybridMultilevel"/>
    <w:tmpl w:val="22BCCB5E"/>
    <w:lvl w:ilvl="0" w:tplc="0419000F">
      <w:start w:val="1"/>
      <w:numFmt w:val="decimal"/>
      <w:lvlText w:val="%1."/>
      <w:lvlJc w:val="left"/>
      <w:pPr>
        <w:ind w:left="621" w:hanging="360"/>
      </w:p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31" w15:restartNumberingAfterBreak="0">
    <w:nsid w:val="54CD76BA"/>
    <w:multiLevelType w:val="hybridMultilevel"/>
    <w:tmpl w:val="3ABEFC1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9084A4C"/>
    <w:multiLevelType w:val="hybridMultilevel"/>
    <w:tmpl w:val="3386F1FE"/>
    <w:lvl w:ilvl="0" w:tplc="957E8CD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62BD8"/>
    <w:multiLevelType w:val="hybridMultilevel"/>
    <w:tmpl w:val="22BCCB5E"/>
    <w:lvl w:ilvl="0" w:tplc="0419000F">
      <w:start w:val="1"/>
      <w:numFmt w:val="decimal"/>
      <w:lvlText w:val="%1."/>
      <w:lvlJc w:val="left"/>
      <w:pPr>
        <w:ind w:left="621" w:hanging="360"/>
      </w:p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34" w15:restartNumberingAfterBreak="0">
    <w:nsid w:val="5B2A18C5"/>
    <w:multiLevelType w:val="hybridMultilevel"/>
    <w:tmpl w:val="DACECAAA"/>
    <w:lvl w:ilvl="0" w:tplc="35BA9BE8">
      <w:start w:val="1"/>
      <w:numFmt w:val="bullet"/>
      <w:lvlText w:val=""/>
      <w:lvlJc w:val="left"/>
      <w:pPr>
        <w:ind w:left="1034" w:hanging="360"/>
      </w:pPr>
      <w:rPr>
        <w:rFonts w:ascii="Symbol" w:hAnsi="Symbol" w:hint="default"/>
      </w:rPr>
    </w:lvl>
    <w:lvl w:ilvl="1" w:tplc="A4B2B33A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5CFC83BE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82FA43BE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90A78A8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3A0C03C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62BC5EB8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1D612A6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E53855DC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35" w15:restartNumberingAfterBreak="0">
    <w:nsid w:val="5E925CE9"/>
    <w:multiLevelType w:val="hybridMultilevel"/>
    <w:tmpl w:val="22BCCB5E"/>
    <w:lvl w:ilvl="0" w:tplc="0419000F">
      <w:start w:val="1"/>
      <w:numFmt w:val="decimal"/>
      <w:lvlText w:val="%1."/>
      <w:lvlJc w:val="left"/>
      <w:pPr>
        <w:ind w:left="621" w:hanging="360"/>
      </w:p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36" w15:restartNumberingAfterBreak="0">
    <w:nsid w:val="635B5C04"/>
    <w:multiLevelType w:val="hybridMultilevel"/>
    <w:tmpl w:val="3AD435E2"/>
    <w:lvl w:ilvl="0" w:tplc="5C64E28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E50BF5"/>
    <w:multiLevelType w:val="multilevel"/>
    <w:tmpl w:val="B18CECD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­"/>
      <w:lvlJc w:val="left"/>
      <w:pPr>
        <w:ind w:left="1080" w:hanging="720"/>
      </w:pPr>
      <w:rPr>
        <w:rFonts w:ascii="Courier New" w:hAnsi="Courier New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9EB1FC3"/>
    <w:multiLevelType w:val="hybridMultilevel"/>
    <w:tmpl w:val="C0AAAC3A"/>
    <w:lvl w:ilvl="0" w:tplc="4B6493B4">
      <w:start w:val="1"/>
      <w:numFmt w:val="decimal"/>
      <w:suff w:val="space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C46A51"/>
    <w:multiLevelType w:val="hybridMultilevel"/>
    <w:tmpl w:val="DCA4146C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CC0A7D"/>
    <w:multiLevelType w:val="hybridMultilevel"/>
    <w:tmpl w:val="A4364162"/>
    <w:lvl w:ilvl="0" w:tplc="75F8209E">
      <w:start w:val="1"/>
      <w:numFmt w:val="bullet"/>
      <w:suff w:val="space"/>
      <w:lvlText w:val=""/>
      <w:lvlJc w:val="left"/>
      <w:pPr>
        <w:ind w:left="1034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715D415A"/>
    <w:multiLevelType w:val="hybridMultilevel"/>
    <w:tmpl w:val="C226ADE4"/>
    <w:lvl w:ilvl="0" w:tplc="46ACB5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3251FFA"/>
    <w:multiLevelType w:val="hybridMultilevel"/>
    <w:tmpl w:val="D0781574"/>
    <w:lvl w:ilvl="0" w:tplc="0419000F">
      <w:start w:val="1"/>
      <w:numFmt w:val="decimal"/>
      <w:lvlText w:val="%1."/>
      <w:lvlJc w:val="left"/>
      <w:pPr>
        <w:ind w:left="679" w:hanging="360"/>
      </w:pPr>
    </w:lvl>
    <w:lvl w:ilvl="1" w:tplc="A7D2AFCC">
      <w:start w:val="1"/>
      <w:numFmt w:val="decimal"/>
      <w:suff w:val="space"/>
      <w:lvlText w:val="%2."/>
      <w:lvlJc w:val="left"/>
      <w:pPr>
        <w:ind w:left="139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19" w:hanging="180"/>
      </w:pPr>
    </w:lvl>
    <w:lvl w:ilvl="3" w:tplc="0419000F" w:tentative="1">
      <w:start w:val="1"/>
      <w:numFmt w:val="decimal"/>
      <w:lvlText w:val="%4."/>
      <w:lvlJc w:val="left"/>
      <w:pPr>
        <w:ind w:left="2839" w:hanging="360"/>
      </w:pPr>
    </w:lvl>
    <w:lvl w:ilvl="4" w:tplc="04190019" w:tentative="1">
      <w:start w:val="1"/>
      <w:numFmt w:val="lowerLetter"/>
      <w:lvlText w:val="%5."/>
      <w:lvlJc w:val="left"/>
      <w:pPr>
        <w:ind w:left="3559" w:hanging="360"/>
      </w:pPr>
    </w:lvl>
    <w:lvl w:ilvl="5" w:tplc="0419001B" w:tentative="1">
      <w:start w:val="1"/>
      <w:numFmt w:val="lowerRoman"/>
      <w:lvlText w:val="%6."/>
      <w:lvlJc w:val="right"/>
      <w:pPr>
        <w:ind w:left="4279" w:hanging="180"/>
      </w:pPr>
    </w:lvl>
    <w:lvl w:ilvl="6" w:tplc="0419000F" w:tentative="1">
      <w:start w:val="1"/>
      <w:numFmt w:val="decimal"/>
      <w:lvlText w:val="%7."/>
      <w:lvlJc w:val="left"/>
      <w:pPr>
        <w:ind w:left="4999" w:hanging="360"/>
      </w:pPr>
    </w:lvl>
    <w:lvl w:ilvl="7" w:tplc="04190019" w:tentative="1">
      <w:start w:val="1"/>
      <w:numFmt w:val="lowerLetter"/>
      <w:lvlText w:val="%8."/>
      <w:lvlJc w:val="left"/>
      <w:pPr>
        <w:ind w:left="5719" w:hanging="360"/>
      </w:pPr>
    </w:lvl>
    <w:lvl w:ilvl="8" w:tplc="0419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43" w15:restartNumberingAfterBreak="0">
    <w:nsid w:val="7DA87AC2"/>
    <w:multiLevelType w:val="hybridMultilevel"/>
    <w:tmpl w:val="22BCCB5E"/>
    <w:lvl w:ilvl="0" w:tplc="0419000F">
      <w:start w:val="1"/>
      <w:numFmt w:val="decimal"/>
      <w:lvlText w:val="%1."/>
      <w:lvlJc w:val="left"/>
      <w:pPr>
        <w:ind w:left="621" w:hanging="360"/>
      </w:p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44" w15:restartNumberingAfterBreak="0">
    <w:nsid w:val="7DE74F82"/>
    <w:multiLevelType w:val="multilevel"/>
    <w:tmpl w:val="DF08B7E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5" w15:restartNumberingAfterBreak="0">
    <w:nsid w:val="7E584AFA"/>
    <w:multiLevelType w:val="hybridMultilevel"/>
    <w:tmpl w:val="4D6ED9B0"/>
    <w:lvl w:ilvl="0" w:tplc="3FECD6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94875551">
    <w:abstractNumId w:val="37"/>
  </w:num>
  <w:num w:numId="2" w16cid:durableId="895437382">
    <w:abstractNumId w:val="20"/>
  </w:num>
  <w:num w:numId="3" w16cid:durableId="117264896">
    <w:abstractNumId w:val="28"/>
  </w:num>
  <w:num w:numId="4" w16cid:durableId="2024045619">
    <w:abstractNumId w:val="5"/>
  </w:num>
  <w:num w:numId="5" w16cid:durableId="1910192430">
    <w:abstractNumId w:val="41"/>
  </w:num>
  <w:num w:numId="6" w16cid:durableId="1870602135">
    <w:abstractNumId w:val="18"/>
  </w:num>
  <w:num w:numId="7" w16cid:durableId="869415221">
    <w:abstractNumId w:val="39"/>
  </w:num>
  <w:num w:numId="8" w16cid:durableId="990715802">
    <w:abstractNumId w:val="16"/>
  </w:num>
  <w:num w:numId="9" w16cid:durableId="1495531710">
    <w:abstractNumId w:val="24"/>
  </w:num>
  <w:num w:numId="10" w16cid:durableId="709230910">
    <w:abstractNumId w:val="11"/>
  </w:num>
  <w:num w:numId="11" w16cid:durableId="730932496">
    <w:abstractNumId w:val="42"/>
  </w:num>
  <w:num w:numId="12" w16cid:durableId="656419845">
    <w:abstractNumId w:val="30"/>
  </w:num>
  <w:num w:numId="13" w16cid:durableId="1863933079">
    <w:abstractNumId w:val="35"/>
  </w:num>
  <w:num w:numId="14" w16cid:durableId="17705747">
    <w:abstractNumId w:val="33"/>
  </w:num>
  <w:num w:numId="15" w16cid:durableId="1951011148">
    <w:abstractNumId w:val="43"/>
  </w:num>
  <w:num w:numId="16" w16cid:durableId="752557144">
    <w:abstractNumId w:val="7"/>
  </w:num>
  <w:num w:numId="17" w16cid:durableId="2059934153">
    <w:abstractNumId w:val="24"/>
  </w:num>
  <w:num w:numId="18" w16cid:durableId="1072047294">
    <w:abstractNumId w:val="15"/>
  </w:num>
  <w:num w:numId="19" w16cid:durableId="1699501575">
    <w:abstractNumId w:val="36"/>
  </w:num>
  <w:num w:numId="20" w16cid:durableId="2146580874">
    <w:abstractNumId w:val="34"/>
  </w:num>
  <w:num w:numId="21" w16cid:durableId="2134207945">
    <w:abstractNumId w:val="40"/>
  </w:num>
  <w:num w:numId="22" w16cid:durableId="52432245">
    <w:abstractNumId w:val="44"/>
  </w:num>
  <w:num w:numId="23" w16cid:durableId="773476034">
    <w:abstractNumId w:val="29"/>
  </w:num>
  <w:num w:numId="24" w16cid:durableId="90048229">
    <w:abstractNumId w:val="26"/>
  </w:num>
  <w:num w:numId="25" w16cid:durableId="11341730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25954627">
    <w:abstractNumId w:val="13"/>
  </w:num>
  <w:num w:numId="27" w16cid:durableId="1457484839">
    <w:abstractNumId w:val="22"/>
  </w:num>
  <w:num w:numId="28" w16cid:durableId="2071228867">
    <w:abstractNumId w:val="0"/>
  </w:num>
  <w:num w:numId="29" w16cid:durableId="657534469">
    <w:abstractNumId w:val="27"/>
  </w:num>
  <w:num w:numId="30" w16cid:durableId="1781953347">
    <w:abstractNumId w:val="14"/>
  </w:num>
  <w:num w:numId="31" w16cid:durableId="907496575">
    <w:abstractNumId w:val="19"/>
  </w:num>
  <w:num w:numId="32" w16cid:durableId="1807893548">
    <w:abstractNumId w:val="9"/>
  </w:num>
  <w:num w:numId="33" w16cid:durableId="1025640739">
    <w:abstractNumId w:val="17"/>
  </w:num>
  <w:num w:numId="34" w16cid:durableId="1590849548">
    <w:abstractNumId w:val="10"/>
  </w:num>
  <w:num w:numId="35" w16cid:durableId="677388700">
    <w:abstractNumId w:val="21"/>
  </w:num>
  <w:num w:numId="36" w16cid:durableId="564687105">
    <w:abstractNumId w:val="23"/>
  </w:num>
  <w:num w:numId="37" w16cid:durableId="630209653">
    <w:abstractNumId w:val="12"/>
  </w:num>
  <w:num w:numId="38" w16cid:durableId="1642029933">
    <w:abstractNumId w:val="6"/>
  </w:num>
  <w:num w:numId="39" w16cid:durableId="931006830">
    <w:abstractNumId w:val="31"/>
  </w:num>
  <w:num w:numId="40" w16cid:durableId="1120218820">
    <w:abstractNumId w:val="4"/>
  </w:num>
  <w:num w:numId="41" w16cid:durableId="664823232">
    <w:abstractNumId w:val="8"/>
  </w:num>
  <w:num w:numId="42" w16cid:durableId="1362517403">
    <w:abstractNumId w:val="25"/>
  </w:num>
  <w:num w:numId="43" w16cid:durableId="1651710540">
    <w:abstractNumId w:val="2"/>
  </w:num>
  <w:num w:numId="44" w16cid:durableId="1277787433">
    <w:abstractNumId w:val="1"/>
  </w:num>
  <w:num w:numId="45" w16cid:durableId="476847452">
    <w:abstractNumId w:val="19"/>
  </w:num>
  <w:num w:numId="46" w16cid:durableId="1860503868">
    <w:abstractNumId w:val="19"/>
  </w:num>
  <w:num w:numId="47" w16cid:durableId="1532843015">
    <w:abstractNumId w:val="19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54293631">
    <w:abstractNumId w:val="45"/>
  </w:num>
  <w:num w:numId="49" w16cid:durableId="191650662">
    <w:abstractNumId w:val="32"/>
  </w:num>
  <w:num w:numId="50" w16cid:durableId="1479617421">
    <w:abstractNumId w:val="38"/>
  </w:num>
  <w:num w:numId="51" w16cid:durableId="906233861">
    <w:abstractNumId w:val="19"/>
  </w:num>
  <w:num w:numId="52" w16cid:durableId="1802721524">
    <w:abstractNumId w:val="19"/>
  </w:num>
  <w:num w:numId="53" w16cid:durableId="1120534946">
    <w:abstractNumId w:val="3"/>
  </w:num>
  <w:num w:numId="54" w16cid:durableId="1528057678">
    <w:abstractNumId w:val="19"/>
  </w:num>
  <w:num w:numId="55" w16cid:durableId="901405126">
    <w:abstractNumId w:val="19"/>
  </w:num>
  <w:num w:numId="56" w16cid:durableId="1585607107">
    <w:abstractNumId w:val="19"/>
  </w:num>
  <w:num w:numId="57" w16cid:durableId="1415856040">
    <w:abstractNumId w:val="19"/>
  </w:num>
  <w:num w:numId="58" w16cid:durableId="509299232">
    <w:abstractNumId w:val="19"/>
  </w:num>
  <w:num w:numId="59" w16cid:durableId="688601440">
    <w:abstractNumId w:val="1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286"/>
    <w:rsid w:val="00001C8D"/>
    <w:rsid w:val="0000228E"/>
    <w:rsid w:val="0000371E"/>
    <w:rsid w:val="00004CED"/>
    <w:rsid w:val="00005433"/>
    <w:rsid w:val="00006703"/>
    <w:rsid w:val="000119A3"/>
    <w:rsid w:val="00011CB5"/>
    <w:rsid w:val="000130F2"/>
    <w:rsid w:val="000151B0"/>
    <w:rsid w:val="000153A5"/>
    <w:rsid w:val="00015F8F"/>
    <w:rsid w:val="000160CC"/>
    <w:rsid w:val="000174A5"/>
    <w:rsid w:val="000200FC"/>
    <w:rsid w:val="0002020E"/>
    <w:rsid w:val="0002053E"/>
    <w:rsid w:val="00020BA3"/>
    <w:rsid w:val="00020D63"/>
    <w:rsid w:val="0002114E"/>
    <w:rsid w:val="00027699"/>
    <w:rsid w:val="00027996"/>
    <w:rsid w:val="00027A8D"/>
    <w:rsid w:val="000305A1"/>
    <w:rsid w:val="00030BAD"/>
    <w:rsid w:val="000318D5"/>
    <w:rsid w:val="00032D4D"/>
    <w:rsid w:val="00035359"/>
    <w:rsid w:val="000374EF"/>
    <w:rsid w:val="00037646"/>
    <w:rsid w:val="00040232"/>
    <w:rsid w:val="00040944"/>
    <w:rsid w:val="00042001"/>
    <w:rsid w:val="0004220F"/>
    <w:rsid w:val="00042A16"/>
    <w:rsid w:val="00042B4E"/>
    <w:rsid w:val="0004553A"/>
    <w:rsid w:val="00045B01"/>
    <w:rsid w:val="00045CD9"/>
    <w:rsid w:val="00046367"/>
    <w:rsid w:val="000471F7"/>
    <w:rsid w:val="00050B23"/>
    <w:rsid w:val="00051534"/>
    <w:rsid w:val="0005205D"/>
    <w:rsid w:val="0005232F"/>
    <w:rsid w:val="00053838"/>
    <w:rsid w:val="0005437A"/>
    <w:rsid w:val="00054863"/>
    <w:rsid w:val="00054C7C"/>
    <w:rsid w:val="000550D6"/>
    <w:rsid w:val="0005514E"/>
    <w:rsid w:val="000552FE"/>
    <w:rsid w:val="000556CA"/>
    <w:rsid w:val="00056E59"/>
    <w:rsid w:val="00060142"/>
    <w:rsid w:val="00060373"/>
    <w:rsid w:val="0006062E"/>
    <w:rsid w:val="00060946"/>
    <w:rsid w:val="00061513"/>
    <w:rsid w:val="00061763"/>
    <w:rsid w:val="000620D0"/>
    <w:rsid w:val="000628F4"/>
    <w:rsid w:val="000636F1"/>
    <w:rsid w:val="0006428B"/>
    <w:rsid w:val="00064935"/>
    <w:rsid w:val="00064B73"/>
    <w:rsid w:val="000654B3"/>
    <w:rsid w:val="00066A92"/>
    <w:rsid w:val="00067A71"/>
    <w:rsid w:val="0007202B"/>
    <w:rsid w:val="000725B1"/>
    <w:rsid w:val="00072CCA"/>
    <w:rsid w:val="000731F3"/>
    <w:rsid w:val="000735D0"/>
    <w:rsid w:val="00073EB5"/>
    <w:rsid w:val="0007418F"/>
    <w:rsid w:val="00074374"/>
    <w:rsid w:val="000743B5"/>
    <w:rsid w:val="000749AD"/>
    <w:rsid w:val="00074EB2"/>
    <w:rsid w:val="0007666E"/>
    <w:rsid w:val="00077E36"/>
    <w:rsid w:val="00080124"/>
    <w:rsid w:val="000825CD"/>
    <w:rsid w:val="0008292C"/>
    <w:rsid w:val="0008331B"/>
    <w:rsid w:val="000833D0"/>
    <w:rsid w:val="00083880"/>
    <w:rsid w:val="00083AA3"/>
    <w:rsid w:val="000843A4"/>
    <w:rsid w:val="00084CFF"/>
    <w:rsid w:val="00085204"/>
    <w:rsid w:val="00091071"/>
    <w:rsid w:val="000923A9"/>
    <w:rsid w:val="0009251C"/>
    <w:rsid w:val="00093284"/>
    <w:rsid w:val="00094871"/>
    <w:rsid w:val="000958B8"/>
    <w:rsid w:val="00097E8E"/>
    <w:rsid w:val="000A1154"/>
    <w:rsid w:val="000A1E9A"/>
    <w:rsid w:val="000A244E"/>
    <w:rsid w:val="000A3EBF"/>
    <w:rsid w:val="000A4020"/>
    <w:rsid w:val="000A4C50"/>
    <w:rsid w:val="000A4D05"/>
    <w:rsid w:val="000A4DFC"/>
    <w:rsid w:val="000A5A8F"/>
    <w:rsid w:val="000A5F2C"/>
    <w:rsid w:val="000A60A8"/>
    <w:rsid w:val="000A72D7"/>
    <w:rsid w:val="000A7487"/>
    <w:rsid w:val="000B00B0"/>
    <w:rsid w:val="000B21D7"/>
    <w:rsid w:val="000B2318"/>
    <w:rsid w:val="000B2552"/>
    <w:rsid w:val="000B2982"/>
    <w:rsid w:val="000B2CC4"/>
    <w:rsid w:val="000B3355"/>
    <w:rsid w:val="000B3878"/>
    <w:rsid w:val="000B6992"/>
    <w:rsid w:val="000B7817"/>
    <w:rsid w:val="000B7ED5"/>
    <w:rsid w:val="000C0C5D"/>
    <w:rsid w:val="000C23FB"/>
    <w:rsid w:val="000C24AD"/>
    <w:rsid w:val="000C2E9B"/>
    <w:rsid w:val="000C40B2"/>
    <w:rsid w:val="000C4956"/>
    <w:rsid w:val="000C59A3"/>
    <w:rsid w:val="000C5E7E"/>
    <w:rsid w:val="000C6AC0"/>
    <w:rsid w:val="000C6B20"/>
    <w:rsid w:val="000C70D0"/>
    <w:rsid w:val="000C7310"/>
    <w:rsid w:val="000C7438"/>
    <w:rsid w:val="000C7C1D"/>
    <w:rsid w:val="000D0077"/>
    <w:rsid w:val="000D0C80"/>
    <w:rsid w:val="000D205D"/>
    <w:rsid w:val="000D21C9"/>
    <w:rsid w:val="000D2729"/>
    <w:rsid w:val="000D2AC2"/>
    <w:rsid w:val="000D37B6"/>
    <w:rsid w:val="000D37B8"/>
    <w:rsid w:val="000D394B"/>
    <w:rsid w:val="000D3B66"/>
    <w:rsid w:val="000D426B"/>
    <w:rsid w:val="000D4638"/>
    <w:rsid w:val="000D47C9"/>
    <w:rsid w:val="000D5834"/>
    <w:rsid w:val="000D6BE1"/>
    <w:rsid w:val="000D6CDD"/>
    <w:rsid w:val="000D6D99"/>
    <w:rsid w:val="000E0350"/>
    <w:rsid w:val="000E09D6"/>
    <w:rsid w:val="000E0A11"/>
    <w:rsid w:val="000E0A7C"/>
    <w:rsid w:val="000E1F11"/>
    <w:rsid w:val="000E218D"/>
    <w:rsid w:val="000E2706"/>
    <w:rsid w:val="000E2800"/>
    <w:rsid w:val="000E3912"/>
    <w:rsid w:val="000E3942"/>
    <w:rsid w:val="000E4721"/>
    <w:rsid w:val="000F080C"/>
    <w:rsid w:val="000F11C0"/>
    <w:rsid w:val="000F2B80"/>
    <w:rsid w:val="000F2D14"/>
    <w:rsid w:val="000F3CEF"/>
    <w:rsid w:val="000F4D4C"/>
    <w:rsid w:val="000F516C"/>
    <w:rsid w:val="000F5358"/>
    <w:rsid w:val="000F6277"/>
    <w:rsid w:val="000F6894"/>
    <w:rsid w:val="000F7729"/>
    <w:rsid w:val="000F7E00"/>
    <w:rsid w:val="000F7F6E"/>
    <w:rsid w:val="00100A5E"/>
    <w:rsid w:val="00100BA3"/>
    <w:rsid w:val="00100BAC"/>
    <w:rsid w:val="00101C0C"/>
    <w:rsid w:val="0010279A"/>
    <w:rsid w:val="001049D6"/>
    <w:rsid w:val="00105F1E"/>
    <w:rsid w:val="00106137"/>
    <w:rsid w:val="00106A88"/>
    <w:rsid w:val="00106C3A"/>
    <w:rsid w:val="001079F1"/>
    <w:rsid w:val="00107D66"/>
    <w:rsid w:val="001106CB"/>
    <w:rsid w:val="00110ED8"/>
    <w:rsid w:val="00112A68"/>
    <w:rsid w:val="00112D35"/>
    <w:rsid w:val="001135D3"/>
    <w:rsid w:val="001141AD"/>
    <w:rsid w:val="00115A56"/>
    <w:rsid w:val="00116374"/>
    <w:rsid w:val="00117547"/>
    <w:rsid w:val="00122189"/>
    <w:rsid w:val="001226DD"/>
    <w:rsid w:val="00122A4D"/>
    <w:rsid w:val="00123347"/>
    <w:rsid w:val="001247E8"/>
    <w:rsid w:val="001257C0"/>
    <w:rsid w:val="0012692A"/>
    <w:rsid w:val="00126C87"/>
    <w:rsid w:val="00126C92"/>
    <w:rsid w:val="00126E06"/>
    <w:rsid w:val="001273E2"/>
    <w:rsid w:val="00127E27"/>
    <w:rsid w:val="00127EE4"/>
    <w:rsid w:val="001300CC"/>
    <w:rsid w:val="001304F6"/>
    <w:rsid w:val="00130DCC"/>
    <w:rsid w:val="00133DDB"/>
    <w:rsid w:val="00134707"/>
    <w:rsid w:val="00136131"/>
    <w:rsid w:val="0013647A"/>
    <w:rsid w:val="00140C12"/>
    <w:rsid w:val="0014222F"/>
    <w:rsid w:val="0014509C"/>
    <w:rsid w:val="001457E5"/>
    <w:rsid w:val="00145E6B"/>
    <w:rsid w:val="001461DF"/>
    <w:rsid w:val="001466FC"/>
    <w:rsid w:val="00146E00"/>
    <w:rsid w:val="0015039E"/>
    <w:rsid w:val="0015073F"/>
    <w:rsid w:val="00150B82"/>
    <w:rsid w:val="00150F82"/>
    <w:rsid w:val="00151C19"/>
    <w:rsid w:val="00152589"/>
    <w:rsid w:val="0015556D"/>
    <w:rsid w:val="00156009"/>
    <w:rsid w:val="0015685E"/>
    <w:rsid w:val="00157666"/>
    <w:rsid w:val="00157F70"/>
    <w:rsid w:val="001604B3"/>
    <w:rsid w:val="00162745"/>
    <w:rsid w:val="00163EB9"/>
    <w:rsid w:val="00164D70"/>
    <w:rsid w:val="001658D6"/>
    <w:rsid w:val="0016674E"/>
    <w:rsid w:val="0017193B"/>
    <w:rsid w:val="0017244C"/>
    <w:rsid w:val="0017283B"/>
    <w:rsid w:val="00173135"/>
    <w:rsid w:val="001805B0"/>
    <w:rsid w:val="00180738"/>
    <w:rsid w:val="00181848"/>
    <w:rsid w:val="00182588"/>
    <w:rsid w:val="0018334F"/>
    <w:rsid w:val="001835F7"/>
    <w:rsid w:val="00185387"/>
    <w:rsid w:val="001863BA"/>
    <w:rsid w:val="00186610"/>
    <w:rsid w:val="001870E8"/>
    <w:rsid w:val="001878B2"/>
    <w:rsid w:val="001906AC"/>
    <w:rsid w:val="00190CF7"/>
    <w:rsid w:val="00191054"/>
    <w:rsid w:val="001923D3"/>
    <w:rsid w:val="00192DB7"/>
    <w:rsid w:val="0019300F"/>
    <w:rsid w:val="00194124"/>
    <w:rsid w:val="00194694"/>
    <w:rsid w:val="00194BDF"/>
    <w:rsid w:val="00197A11"/>
    <w:rsid w:val="001A172B"/>
    <w:rsid w:val="001A20C1"/>
    <w:rsid w:val="001A3207"/>
    <w:rsid w:val="001A3862"/>
    <w:rsid w:val="001A4E41"/>
    <w:rsid w:val="001A513C"/>
    <w:rsid w:val="001A5A25"/>
    <w:rsid w:val="001A6CA5"/>
    <w:rsid w:val="001A6FC9"/>
    <w:rsid w:val="001A7B51"/>
    <w:rsid w:val="001B08BD"/>
    <w:rsid w:val="001B1EB0"/>
    <w:rsid w:val="001B352E"/>
    <w:rsid w:val="001B3762"/>
    <w:rsid w:val="001B37C3"/>
    <w:rsid w:val="001B429C"/>
    <w:rsid w:val="001B6ACA"/>
    <w:rsid w:val="001B7ADD"/>
    <w:rsid w:val="001C1164"/>
    <w:rsid w:val="001C271C"/>
    <w:rsid w:val="001C3B30"/>
    <w:rsid w:val="001C54B3"/>
    <w:rsid w:val="001C6400"/>
    <w:rsid w:val="001C75E1"/>
    <w:rsid w:val="001C77B4"/>
    <w:rsid w:val="001D0558"/>
    <w:rsid w:val="001D0D66"/>
    <w:rsid w:val="001D1021"/>
    <w:rsid w:val="001D294E"/>
    <w:rsid w:val="001D48C0"/>
    <w:rsid w:val="001D5A8E"/>
    <w:rsid w:val="001D69D6"/>
    <w:rsid w:val="001D6B80"/>
    <w:rsid w:val="001E019C"/>
    <w:rsid w:val="001E28A5"/>
    <w:rsid w:val="001E298A"/>
    <w:rsid w:val="001E2AAC"/>
    <w:rsid w:val="001E51B2"/>
    <w:rsid w:val="001E5A3B"/>
    <w:rsid w:val="001E5B39"/>
    <w:rsid w:val="001E63FD"/>
    <w:rsid w:val="001E79A9"/>
    <w:rsid w:val="001E7C08"/>
    <w:rsid w:val="001F0C9B"/>
    <w:rsid w:val="001F105B"/>
    <w:rsid w:val="001F1E60"/>
    <w:rsid w:val="001F2E1C"/>
    <w:rsid w:val="001F3977"/>
    <w:rsid w:val="001F3D17"/>
    <w:rsid w:val="001F57BE"/>
    <w:rsid w:val="001F6AC5"/>
    <w:rsid w:val="001F7B4B"/>
    <w:rsid w:val="00200040"/>
    <w:rsid w:val="00200289"/>
    <w:rsid w:val="00201982"/>
    <w:rsid w:val="00202A07"/>
    <w:rsid w:val="00203417"/>
    <w:rsid w:val="002037A2"/>
    <w:rsid w:val="00203AE6"/>
    <w:rsid w:val="00204486"/>
    <w:rsid w:val="00205BD1"/>
    <w:rsid w:val="00211159"/>
    <w:rsid w:val="002114F1"/>
    <w:rsid w:val="00211B89"/>
    <w:rsid w:val="00211D83"/>
    <w:rsid w:val="002130F8"/>
    <w:rsid w:val="00213AA4"/>
    <w:rsid w:val="00214E8B"/>
    <w:rsid w:val="00215205"/>
    <w:rsid w:val="00215492"/>
    <w:rsid w:val="00216305"/>
    <w:rsid w:val="00216E61"/>
    <w:rsid w:val="00216E98"/>
    <w:rsid w:val="0022039E"/>
    <w:rsid w:val="002236BD"/>
    <w:rsid w:val="002241DD"/>
    <w:rsid w:val="0022447B"/>
    <w:rsid w:val="002246C9"/>
    <w:rsid w:val="00225E0C"/>
    <w:rsid w:val="00226C5F"/>
    <w:rsid w:val="00230D3B"/>
    <w:rsid w:val="002316A8"/>
    <w:rsid w:val="002319C9"/>
    <w:rsid w:val="0023282F"/>
    <w:rsid w:val="00232BAA"/>
    <w:rsid w:val="00232F8A"/>
    <w:rsid w:val="00233032"/>
    <w:rsid w:val="00233DFC"/>
    <w:rsid w:val="00237014"/>
    <w:rsid w:val="0023773A"/>
    <w:rsid w:val="0024042E"/>
    <w:rsid w:val="00240F6F"/>
    <w:rsid w:val="00241855"/>
    <w:rsid w:val="00241A16"/>
    <w:rsid w:val="00243442"/>
    <w:rsid w:val="00243955"/>
    <w:rsid w:val="00243F66"/>
    <w:rsid w:val="0024475F"/>
    <w:rsid w:val="00244C2F"/>
    <w:rsid w:val="00245725"/>
    <w:rsid w:val="00245AFF"/>
    <w:rsid w:val="00246015"/>
    <w:rsid w:val="00246752"/>
    <w:rsid w:val="002467BD"/>
    <w:rsid w:val="0024685B"/>
    <w:rsid w:val="00247AB7"/>
    <w:rsid w:val="00250D74"/>
    <w:rsid w:val="002523E0"/>
    <w:rsid w:val="002525FF"/>
    <w:rsid w:val="00253601"/>
    <w:rsid w:val="00254A3E"/>
    <w:rsid w:val="00255763"/>
    <w:rsid w:val="00255922"/>
    <w:rsid w:val="0025706E"/>
    <w:rsid w:val="00257235"/>
    <w:rsid w:val="0025760A"/>
    <w:rsid w:val="002578C3"/>
    <w:rsid w:val="0025792D"/>
    <w:rsid w:val="0026057A"/>
    <w:rsid w:val="00260865"/>
    <w:rsid w:val="0026355A"/>
    <w:rsid w:val="0026388D"/>
    <w:rsid w:val="0026480D"/>
    <w:rsid w:val="00265557"/>
    <w:rsid w:val="00265578"/>
    <w:rsid w:val="00265927"/>
    <w:rsid w:val="002666CC"/>
    <w:rsid w:val="0026693B"/>
    <w:rsid w:val="00266C1C"/>
    <w:rsid w:val="00267D06"/>
    <w:rsid w:val="0027056C"/>
    <w:rsid w:val="0027138D"/>
    <w:rsid w:val="002719F8"/>
    <w:rsid w:val="002736EC"/>
    <w:rsid w:val="00274AF2"/>
    <w:rsid w:val="00274FC6"/>
    <w:rsid w:val="0027504F"/>
    <w:rsid w:val="002751A3"/>
    <w:rsid w:val="0027538E"/>
    <w:rsid w:val="00276052"/>
    <w:rsid w:val="00276B17"/>
    <w:rsid w:val="00276C05"/>
    <w:rsid w:val="00277B2E"/>
    <w:rsid w:val="00277D0F"/>
    <w:rsid w:val="002819B4"/>
    <w:rsid w:val="00283443"/>
    <w:rsid w:val="00284A67"/>
    <w:rsid w:val="00284C96"/>
    <w:rsid w:val="002861D7"/>
    <w:rsid w:val="0028646F"/>
    <w:rsid w:val="00286744"/>
    <w:rsid w:val="002869F5"/>
    <w:rsid w:val="00287A87"/>
    <w:rsid w:val="0029014E"/>
    <w:rsid w:val="0029050F"/>
    <w:rsid w:val="002914F1"/>
    <w:rsid w:val="00291828"/>
    <w:rsid w:val="00291912"/>
    <w:rsid w:val="00291A5D"/>
    <w:rsid w:val="002921FD"/>
    <w:rsid w:val="00293EF8"/>
    <w:rsid w:val="00294214"/>
    <w:rsid w:val="00294538"/>
    <w:rsid w:val="002948E7"/>
    <w:rsid w:val="00296419"/>
    <w:rsid w:val="00296B65"/>
    <w:rsid w:val="002970C6"/>
    <w:rsid w:val="002A353E"/>
    <w:rsid w:val="002A3CEE"/>
    <w:rsid w:val="002A3E57"/>
    <w:rsid w:val="002A5234"/>
    <w:rsid w:val="002A532D"/>
    <w:rsid w:val="002A5D67"/>
    <w:rsid w:val="002A784E"/>
    <w:rsid w:val="002B075B"/>
    <w:rsid w:val="002B0D6F"/>
    <w:rsid w:val="002B1E52"/>
    <w:rsid w:val="002B4000"/>
    <w:rsid w:val="002B45EE"/>
    <w:rsid w:val="002B4F10"/>
    <w:rsid w:val="002B66B4"/>
    <w:rsid w:val="002B67D8"/>
    <w:rsid w:val="002B6CFA"/>
    <w:rsid w:val="002B733E"/>
    <w:rsid w:val="002B7D59"/>
    <w:rsid w:val="002C063B"/>
    <w:rsid w:val="002C0C7E"/>
    <w:rsid w:val="002C0E41"/>
    <w:rsid w:val="002C2DEE"/>
    <w:rsid w:val="002C4415"/>
    <w:rsid w:val="002C571F"/>
    <w:rsid w:val="002C781A"/>
    <w:rsid w:val="002C7F9D"/>
    <w:rsid w:val="002D055F"/>
    <w:rsid w:val="002D0AE8"/>
    <w:rsid w:val="002D0BF6"/>
    <w:rsid w:val="002D0CFC"/>
    <w:rsid w:val="002D3033"/>
    <w:rsid w:val="002D4796"/>
    <w:rsid w:val="002D4A38"/>
    <w:rsid w:val="002D6582"/>
    <w:rsid w:val="002D670D"/>
    <w:rsid w:val="002D6EE0"/>
    <w:rsid w:val="002D7602"/>
    <w:rsid w:val="002D7CC0"/>
    <w:rsid w:val="002E1AFF"/>
    <w:rsid w:val="002E1F9D"/>
    <w:rsid w:val="002E21D4"/>
    <w:rsid w:val="002E259B"/>
    <w:rsid w:val="002E2732"/>
    <w:rsid w:val="002E2DA6"/>
    <w:rsid w:val="002E2FF0"/>
    <w:rsid w:val="002E35FD"/>
    <w:rsid w:val="002E417D"/>
    <w:rsid w:val="002E426E"/>
    <w:rsid w:val="002E43C7"/>
    <w:rsid w:val="002E4931"/>
    <w:rsid w:val="002E4B5F"/>
    <w:rsid w:val="002E51CF"/>
    <w:rsid w:val="002E746D"/>
    <w:rsid w:val="002E7CE7"/>
    <w:rsid w:val="002F0636"/>
    <w:rsid w:val="002F11A3"/>
    <w:rsid w:val="002F3B35"/>
    <w:rsid w:val="002F453B"/>
    <w:rsid w:val="002F5B3D"/>
    <w:rsid w:val="002F7515"/>
    <w:rsid w:val="00301FB0"/>
    <w:rsid w:val="00302B1D"/>
    <w:rsid w:val="00302BF2"/>
    <w:rsid w:val="00302F6D"/>
    <w:rsid w:val="00303C32"/>
    <w:rsid w:val="00303FD9"/>
    <w:rsid w:val="00304372"/>
    <w:rsid w:val="00305025"/>
    <w:rsid w:val="00305561"/>
    <w:rsid w:val="0030647C"/>
    <w:rsid w:val="00310CB9"/>
    <w:rsid w:val="00311552"/>
    <w:rsid w:val="00311B9E"/>
    <w:rsid w:val="00312BAE"/>
    <w:rsid w:val="003139E9"/>
    <w:rsid w:val="00313C98"/>
    <w:rsid w:val="0031543D"/>
    <w:rsid w:val="00315716"/>
    <w:rsid w:val="003163BD"/>
    <w:rsid w:val="003175D2"/>
    <w:rsid w:val="00317FA0"/>
    <w:rsid w:val="00320824"/>
    <w:rsid w:val="00321B16"/>
    <w:rsid w:val="003226DF"/>
    <w:rsid w:val="00323863"/>
    <w:rsid w:val="00323E03"/>
    <w:rsid w:val="003245ED"/>
    <w:rsid w:val="00324660"/>
    <w:rsid w:val="003250DE"/>
    <w:rsid w:val="00325294"/>
    <w:rsid w:val="00327835"/>
    <w:rsid w:val="003314EE"/>
    <w:rsid w:val="00331A5B"/>
    <w:rsid w:val="00334965"/>
    <w:rsid w:val="003353B7"/>
    <w:rsid w:val="00335EC0"/>
    <w:rsid w:val="0033605D"/>
    <w:rsid w:val="00336287"/>
    <w:rsid w:val="003370AC"/>
    <w:rsid w:val="0033718B"/>
    <w:rsid w:val="00337A04"/>
    <w:rsid w:val="00337A16"/>
    <w:rsid w:val="00340B66"/>
    <w:rsid w:val="00340D03"/>
    <w:rsid w:val="00341088"/>
    <w:rsid w:val="00341E0E"/>
    <w:rsid w:val="003423EC"/>
    <w:rsid w:val="00342478"/>
    <w:rsid w:val="003425DB"/>
    <w:rsid w:val="00342648"/>
    <w:rsid w:val="0034301F"/>
    <w:rsid w:val="00343B1D"/>
    <w:rsid w:val="00343BF2"/>
    <w:rsid w:val="00343BFE"/>
    <w:rsid w:val="00344930"/>
    <w:rsid w:val="00344F2E"/>
    <w:rsid w:val="0034582E"/>
    <w:rsid w:val="00345AC4"/>
    <w:rsid w:val="00345FD6"/>
    <w:rsid w:val="00347463"/>
    <w:rsid w:val="003476C2"/>
    <w:rsid w:val="00347F77"/>
    <w:rsid w:val="00351651"/>
    <w:rsid w:val="003566AB"/>
    <w:rsid w:val="00356CB5"/>
    <w:rsid w:val="00356EC7"/>
    <w:rsid w:val="003571F5"/>
    <w:rsid w:val="00357817"/>
    <w:rsid w:val="003579DA"/>
    <w:rsid w:val="00357B6E"/>
    <w:rsid w:val="003609B6"/>
    <w:rsid w:val="00361690"/>
    <w:rsid w:val="00361912"/>
    <w:rsid w:val="00362FBD"/>
    <w:rsid w:val="0036303F"/>
    <w:rsid w:val="00363175"/>
    <w:rsid w:val="00363E11"/>
    <w:rsid w:val="0036430A"/>
    <w:rsid w:val="00366BF8"/>
    <w:rsid w:val="003679DE"/>
    <w:rsid w:val="00367D73"/>
    <w:rsid w:val="00370CB0"/>
    <w:rsid w:val="00372558"/>
    <w:rsid w:val="00372D4F"/>
    <w:rsid w:val="00373565"/>
    <w:rsid w:val="00373C9F"/>
    <w:rsid w:val="00374B0E"/>
    <w:rsid w:val="0037548E"/>
    <w:rsid w:val="00375B2B"/>
    <w:rsid w:val="00376BD3"/>
    <w:rsid w:val="003770D9"/>
    <w:rsid w:val="0037742B"/>
    <w:rsid w:val="003809DE"/>
    <w:rsid w:val="00380B69"/>
    <w:rsid w:val="003813ED"/>
    <w:rsid w:val="00381FB7"/>
    <w:rsid w:val="003820E0"/>
    <w:rsid w:val="003835DF"/>
    <w:rsid w:val="00383A80"/>
    <w:rsid w:val="003866AE"/>
    <w:rsid w:val="003878F5"/>
    <w:rsid w:val="00390AA8"/>
    <w:rsid w:val="00391EC5"/>
    <w:rsid w:val="003927BE"/>
    <w:rsid w:val="00392C22"/>
    <w:rsid w:val="00394278"/>
    <w:rsid w:val="00394320"/>
    <w:rsid w:val="0039484D"/>
    <w:rsid w:val="00394FFA"/>
    <w:rsid w:val="0039570A"/>
    <w:rsid w:val="003957F7"/>
    <w:rsid w:val="00395CB0"/>
    <w:rsid w:val="0039610D"/>
    <w:rsid w:val="003963D0"/>
    <w:rsid w:val="003968A1"/>
    <w:rsid w:val="003973A3"/>
    <w:rsid w:val="003977C6"/>
    <w:rsid w:val="00397C59"/>
    <w:rsid w:val="003A157B"/>
    <w:rsid w:val="003A1E4C"/>
    <w:rsid w:val="003A253D"/>
    <w:rsid w:val="003A2C58"/>
    <w:rsid w:val="003A35AA"/>
    <w:rsid w:val="003A3C81"/>
    <w:rsid w:val="003A4057"/>
    <w:rsid w:val="003A41FD"/>
    <w:rsid w:val="003A44BC"/>
    <w:rsid w:val="003A4B6D"/>
    <w:rsid w:val="003A4BEE"/>
    <w:rsid w:val="003A6418"/>
    <w:rsid w:val="003A7308"/>
    <w:rsid w:val="003B0B82"/>
    <w:rsid w:val="003B164C"/>
    <w:rsid w:val="003B2877"/>
    <w:rsid w:val="003B324C"/>
    <w:rsid w:val="003B4235"/>
    <w:rsid w:val="003B64E1"/>
    <w:rsid w:val="003B6E99"/>
    <w:rsid w:val="003C0AE8"/>
    <w:rsid w:val="003C0B16"/>
    <w:rsid w:val="003C2E38"/>
    <w:rsid w:val="003C2E6A"/>
    <w:rsid w:val="003C3478"/>
    <w:rsid w:val="003C4458"/>
    <w:rsid w:val="003C45F1"/>
    <w:rsid w:val="003C46C5"/>
    <w:rsid w:val="003C46E6"/>
    <w:rsid w:val="003C4E98"/>
    <w:rsid w:val="003C5330"/>
    <w:rsid w:val="003C55CC"/>
    <w:rsid w:val="003D2E06"/>
    <w:rsid w:val="003D454F"/>
    <w:rsid w:val="003D4EF5"/>
    <w:rsid w:val="003D5F5D"/>
    <w:rsid w:val="003D5FCA"/>
    <w:rsid w:val="003D68A3"/>
    <w:rsid w:val="003D69C3"/>
    <w:rsid w:val="003E0407"/>
    <w:rsid w:val="003E0412"/>
    <w:rsid w:val="003E0BF2"/>
    <w:rsid w:val="003E0D9F"/>
    <w:rsid w:val="003E2166"/>
    <w:rsid w:val="003E3E37"/>
    <w:rsid w:val="003E4EBA"/>
    <w:rsid w:val="003E5AB3"/>
    <w:rsid w:val="003E66A1"/>
    <w:rsid w:val="003E6B97"/>
    <w:rsid w:val="003E6CB2"/>
    <w:rsid w:val="003E7064"/>
    <w:rsid w:val="003E7688"/>
    <w:rsid w:val="003E798D"/>
    <w:rsid w:val="003F0240"/>
    <w:rsid w:val="003F0D56"/>
    <w:rsid w:val="003F0EA8"/>
    <w:rsid w:val="003F440F"/>
    <w:rsid w:val="003F481E"/>
    <w:rsid w:val="003F53DB"/>
    <w:rsid w:val="003F6353"/>
    <w:rsid w:val="003F6DFC"/>
    <w:rsid w:val="0040042A"/>
    <w:rsid w:val="00401151"/>
    <w:rsid w:val="00402AB0"/>
    <w:rsid w:val="004037B6"/>
    <w:rsid w:val="00403D7E"/>
    <w:rsid w:val="004041F7"/>
    <w:rsid w:val="00404613"/>
    <w:rsid w:val="004051DC"/>
    <w:rsid w:val="00405968"/>
    <w:rsid w:val="004060E4"/>
    <w:rsid w:val="00407D73"/>
    <w:rsid w:val="004103A0"/>
    <w:rsid w:val="00410831"/>
    <w:rsid w:val="004113B0"/>
    <w:rsid w:val="004119B0"/>
    <w:rsid w:val="00411E29"/>
    <w:rsid w:val="004153BF"/>
    <w:rsid w:val="00415641"/>
    <w:rsid w:val="004162D4"/>
    <w:rsid w:val="00416897"/>
    <w:rsid w:val="004174E1"/>
    <w:rsid w:val="00417D70"/>
    <w:rsid w:val="004204DC"/>
    <w:rsid w:val="00420584"/>
    <w:rsid w:val="00420AEA"/>
    <w:rsid w:val="0042126C"/>
    <w:rsid w:val="004217F5"/>
    <w:rsid w:val="00421DFB"/>
    <w:rsid w:val="00422CD7"/>
    <w:rsid w:val="00422E25"/>
    <w:rsid w:val="00424016"/>
    <w:rsid w:val="0042490F"/>
    <w:rsid w:val="00426DAF"/>
    <w:rsid w:val="00426FF5"/>
    <w:rsid w:val="00427CCA"/>
    <w:rsid w:val="0043023A"/>
    <w:rsid w:val="00430378"/>
    <w:rsid w:val="00430EEB"/>
    <w:rsid w:val="004312E1"/>
    <w:rsid w:val="00431874"/>
    <w:rsid w:val="004321AB"/>
    <w:rsid w:val="00432469"/>
    <w:rsid w:val="004327D4"/>
    <w:rsid w:val="00433F4C"/>
    <w:rsid w:val="004361BC"/>
    <w:rsid w:val="0043658E"/>
    <w:rsid w:val="00436A8A"/>
    <w:rsid w:val="00440765"/>
    <w:rsid w:val="00440951"/>
    <w:rsid w:val="0044171B"/>
    <w:rsid w:val="00442561"/>
    <w:rsid w:val="004435B9"/>
    <w:rsid w:val="004436D3"/>
    <w:rsid w:val="00443711"/>
    <w:rsid w:val="00444339"/>
    <w:rsid w:val="0044444E"/>
    <w:rsid w:val="00444AB9"/>
    <w:rsid w:val="00444FE0"/>
    <w:rsid w:val="00445379"/>
    <w:rsid w:val="004462F9"/>
    <w:rsid w:val="00447F74"/>
    <w:rsid w:val="004506D5"/>
    <w:rsid w:val="00451CED"/>
    <w:rsid w:val="004525AC"/>
    <w:rsid w:val="00453247"/>
    <w:rsid w:val="00453529"/>
    <w:rsid w:val="00453B02"/>
    <w:rsid w:val="0045453A"/>
    <w:rsid w:val="00454CDD"/>
    <w:rsid w:val="00455179"/>
    <w:rsid w:val="00455261"/>
    <w:rsid w:val="00455D23"/>
    <w:rsid w:val="004579A5"/>
    <w:rsid w:val="0046068A"/>
    <w:rsid w:val="0046071B"/>
    <w:rsid w:val="0046210A"/>
    <w:rsid w:val="004624D8"/>
    <w:rsid w:val="00462D58"/>
    <w:rsid w:val="00463B12"/>
    <w:rsid w:val="00463D62"/>
    <w:rsid w:val="0046416A"/>
    <w:rsid w:val="0046435D"/>
    <w:rsid w:val="004651E0"/>
    <w:rsid w:val="00465626"/>
    <w:rsid w:val="00465795"/>
    <w:rsid w:val="00466C3C"/>
    <w:rsid w:val="00470697"/>
    <w:rsid w:val="00471ACB"/>
    <w:rsid w:val="00472D8E"/>
    <w:rsid w:val="004730E9"/>
    <w:rsid w:val="00473A11"/>
    <w:rsid w:val="00474216"/>
    <w:rsid w:val="004746CA"/>
    <w:rsid w:val="004749A4"/>
    <w:rsid w:val="00474AFD"/>
    <w:rsid w:val="004771BE"/>
    <w:rsid w:val="00481A71"/>
    <w:rsid w:val="00481AE5"/>
    <w:rsid w:val="00482767"/>
    <w:rsid w:val="004843A4"/>
    <w:rsid w:val="004849E4"/>
    <w:rsid w:val="00484FA5"/>
    <w:rsid w:val="00486183"/>
    <w:rsid w:val="00486296"/>
    <w:rsid w:val="00486E3F"/>
    <w:rsid w:val="004873E7"/>
    <w:rsid w:val="004874EB"/>
    <w:rsid w:val="00487CA1"/>
    <w:rsid w:val="0049195D"/>
    <w:rsid w:val="00492363"/>
    <w:rsid w:val="00492D27"/>
    <w:rsid w:val="004940BE"/>
    <w:rsid w:val="00494B7F"/>
    <w:rsid w:val="00494D8F"/>
    <w:rsid w:val="00494E0C"/>
    <w:rsid w:val="00495403"/>
    <w:rsid w:val="004967DD"/>
    <w:rsid w:val="00497D1B"/>
    <w:rsid w:val="004A005D"/>
    <w:rsid w:val="004A08A2"/>
    <w:rsid w:val="004A0B47"/>
    <w:rsid w:val="004A0D0D"/>
    <w:rsid w:val="004A0FE5"/>
    <w:rsid w:val="004A2273"/>
    <w:rsid w:val="004A274D"/>
    <w:rsid w:val="004A2AF7"/>
    <w:rsid w:val="004A2F5B"/>
    <w:rsid w:val="004A3780"/>
    <w:rsid w:val="004A4818"/>
    <w:rsid w:val="004A48B8"/>
    <w:rsid w:val="004A545B"/>
    <w:rsid w:val="004A57B6"/>
    <w:rsid w:val="004A5DD5"/>
    <w:rsid w:val="004A65FB"/>
    <w:rsid w:val="004B0AAC"/>
    <w:rsid w:val="004B1315"/>
    <w:rsid w:val="004B1427"/>
    <w:rsid w:val="004B1626"/>
    <w:rsid w:val="004B175C"/>
    <w:rsid w:val="004B19FD"/>
    <w:rsid w:val="004B1B3A"/>
    <w:rsid w:val="004B1B8D"/>
    <w:rsid w:val="004B2AFC"/>
    <w:rsid w:val="004B2ED2"/>
    <w:rsid w:val="004B2F99"/>
    <w:rsid w:val="004B3196"/>
    <w:rsid w:val="004B3A78"/>
    <w:rsid w:val="004B433C"/>
    <w:rsid w:val="004B590D"/>
    <w:rsid w:val="004B598F"/>
    <w:rsid w:val="004B5BEC"/>
    <w:rsid w:val="004B6274"/>
    <w:rsid w:val="004B7356"/>
    <w:rsid w:val="004B735B"/>
    <w:rsid w:val="004B7E3D"/>
    <w:rsid w:val="004C0BAD"/>
    <w:rsid w:val="004C185B"/>
    <w:rsid w:val="004C23EF"/>
    <w:rsid w:val="004C2570"/>
    <w:rsid w:val="004C4A0C"/>
    <w:rsid w:val="004C52A0"/>
    <w:rsid w:val="004C571D"/>
    <w:rsid w:val="004C61D0"/>
    <w:rsid w:val="004C6641"/>
    <w:rsid w:val="004C6F00"/>
    <w:rsid w:val="004C6F54"/>
    <w:rsid w:val="004C7891"/>
    <w:rsid w:val="004D01AC"/>
    <w:rsid w:val="004D1043"/>
    <w:rsid w:val="004D1054"/>
    <w:rsid w:val="004D125D"/>
    <w:rsid w:val="004D15D6"/>
    <w:rsid w:val="004D22A0"/>
    <w:rsid w:val="004D2B41"/>
    <w:rsid w:val="004D3793"/>
    <w:rsid w:val="004D3B98"/>
    <w:rsid w:val="004D48C6"/>
    <w:rsid w:val="004D5371"/>
    <w:rsid w:val="004D57CE"/>
    <w:rsid w:val="004D6229"/>
    <w:rsid w:val="004D669E"/>
    <w:rsid w:val="004D6C87"/>
    <w:rsid w:val="004D7653"/>
    <w:rsid w:val="004D7B45"/>
    <w:rsid w:val="004E0736"/>
    <w:rsid w:val="004E09B8"/>
    <w:rsid w:val="004E1AFE"/>
    <w:rsid w:val="004E1E8C"/>
    <w:rsid w:val="004E23DD"/>
    <w:rsid w:val="004E2F90"/>
    <w:rsid w:val="004E39E0"/>
    <w:rsid w:val="004E3D89"/>
    <w:rsid w:val="004E4039"/>
    <w:rsid w:val="004E4592"/>
    <w:rsid w:val="004E5714"/>
    <w:rsid w:val="004E63C8"/>
    <w:rsid w:val="004E74A8"/>
    <w:rsid w:val="004E74EE"/>
    <w:rsid w:val="004E7510"/>
    <w:rsid w:val="004E7811"/>
    <w:rsid w:val="004E7AC9"/>
    <w:rsid w:val="004F00D5"/>
    <w:rsid w:val="004F05F4"/>
    <w:rsid w:val="004F1C52"/>
    <w:rsid w:val="004F1C6B"/>
    <w:rsid w:val="004F244F"/>
    <w:rsid w:val="004F2A1E"/>
    <w:rsid w:val="004F3214"/>
    <w:rsid w:val="004F3C5F"/>
    <w:rsid w:val="004F469D"/>
    <w:rsid w:val="004F6D12"/>
    <w:rsid w:val="004F749D"/>
    <w:rsid w:val="004F77B5"/>
    <w:rsid w:val="004F7F3A"/>
    <w:rsid w:val="00500569"/>
    <w:rsid w:val="00501035"/>
    <w:rsid w:val="0050230D"/>
    <w:rsid w:val="0050263B"/>
    <w:rsid w:val="00503AE4"/>
    <w:rsid w:val="00504C21"/>
    <w:rsid w:val="00505052"/>
    <w:rsid w:val="005072C8"/>
    <w:rsid w:val="00507326"/>
    <w:rsid w:val="005073BB"/>
    <w:rsid w:val="00507733"/>
    <w:rsid w:val="00507AD1"/>
    <w:rsid w:val="00507B62"/>
    <w:rsid w:val="0051088D"/>
    <w:rsid w:val="00510F33"/>
    <w:rsid w:val="005115E5"/>
    <w:rsid w:val="00511E88"/>
    <w:rsid w:val="0051265C"/>
    <w:rsid w:val="00512E0D"/>
    <w:rsid w:val="005133DB"/>
    <w:rsid w:val="005135E1"/>
    <w:rsid w:val="005149F0"/>
    <w:rsid w:val="00516FB1"/>
    <w:rsid w:val="00517303"/>
    <w:rsid w:val="0051763B"/>
    <w:rsid w:val="005202A9"/>
    <w:rsid w:val="005204B3"/>
    <w:rsid w:val="00520867"/>
    <w:rsid w:val="00520940"/>
    <w:rsid w:val="005209FF"/>
    <w:rsid w:val="00520DB2"/>
    <w:rsid w:val="00521E08"/>
    <w:rsid w:val="00522880"/>
    <w:rsid w:val="005236F6"/>
    <w:rsid w:val="00523851"/>
    <w:rsid w:val="00524737"/>
    <w:rsid w:val="005250D4"/>
    <w:rsid w:val="00527288"/>
    <w:rsid w:val="005314D1"/>
    <w:rsid w:val="005327FE"/>
    <w:rsid w:val="00532FDD"/>
    <w:rsid w:val="00533103"/>
    <w:rsid w:val="00533115"/>
    <w:rsid w:val="0053315D"/>
    <w:rsid w:val="00534198"/>
    <w:rsid w:val="00534256"/>
    <w:rsid w:val="00534B7E"/>
    <w:rsid w:val="00534C8D"/>
    <w:rsid w:val="00535853"/>
    <w:rsid w:val="00536BE8"/>
    <w:rsid w:val="00540040"/>
    <w:rsid w:val="00540F6D"/>
    <w:rsid w:val="005414A4"/>
    <w:rsid w:val="00541BDC"/>
    <w:rsid w:val="00541D63"/>
    <w:rsid w:val="0054221B"/>
    <w:rsid w:val="00545572"/>
    <w:rsid w:val="00546B2B"/>
    <w:rsid w:val="00546C35"/>
    <w:rsid w:val="00552A7F"/>
    <w:rsid w:val="00553D21"/>
    <w:rsid w:val="005544D1"/>
    <w:rsid w:val="0055477A"/>
    <w:rsid w:val="00554AA5"/>
    <w:rsid w:val="005555F9"/>
    <w:rsid w:val="00555F67"/>
    <w:rsid w:val="00556042"/>
    <w:rsid w:val="00557016"/>
    <w:rsid w:val="005577E4"/>
    <w:rsid w:val="0056013A"/>
    <w:rsid w:val="00560330"/>
    <w:rsid w:val="0056044B"/>
    <w:rsid w:val="00561036"/>
    <w:rsid w:val="00562C42"/>
    <w:rsid w:val="0056644B"/>
    <w:rsid w:val="00566459"/>
    <w:rsid w:val="00566E89"/>
    <w:rsid w:val="00567A84"/>
    <w:rsid w:val="0057062F"/>
    <w:rsid w:val="00571599"/>
    <w:rsid w:val="00571D3B"/>
    <w:rsid w:val="00571D3E"/>
    <w:rsid w:val="00571FF5"/>
    <w:rsid w:val="00572DB0"/>
    <w:rsid w:val="00572F90"/>
    <w:rsid w:val="005737A5"/>
    <w:rsid w:val="0057386C"/>
    <w:rsid w:val="00573B68"/>
    <w:rsid w:val="00574045"/>
    <w:rsid w:val="005740B0"/>
    <w:rsid w:val="00574331"/>
    <w:rsid w:val="00575258"/>
    <w:rsid w:val="00575928"/>
    <w:rsid w:val="00575F08"/>
    <w:rsid w:val="00575FD5"/>
    <w:rsid w:val="005778E9"/>
    <w:rsid w:val="005800D1"/>
    <w:rsid w:val="00580A5C"/>
    <w:rsid w:val="0058140E"/>
    <w:rsid w:val="00581550"/>
    <w:rsid w:val="00581813"/>
    <w:rsid w:val="0058401F"/>
    <w:rsid w:val="00584128"/>
    <w:rsid w:val="005847A8"/>
    <w:rsid w:val="00584B47"/>
    <w:rsid w:val="00585750"/>
    <w:rsid w:val="0058582A"/>
    <w:rsid w:val="00586469"/>
    <w:rsid w:val="005871E5"/>
    <w:rsid w:val="00587EF2"/>
    <w:rsid w:val="00590CBE"/>
    <w:rsid w:val="00590F7E"/>
    <w:rsid w:val="005927EC"/>
    <w:rsid w:val="005944D3"/>
    <w:rsid w:val="00596312"/>
    <w:rsid w:val="00596E61"/>
    <w:rsid w:val="00597815"/>
    <w:rsid w:val="00597E27"/>
    <w:rsid w:val="005A0261"/>
    <w:rsid w:val="005A03FA"/>
    <w:rsid w:val="005A0853"/>
    <w:rsid w:val="005A1635"/>
    <w:rsid w:val="005A2B23"/>
    <w:rsid w:val="005A336B"/>
    <w:rsid w:val="005A3ED8"/>
    <w:rsid w:val="005A3EDF"/>
    <w:rsid w:val="005A40E5"/>
    <w:rsid w:val="005A43C3"/>
    <w:rsid w:val="005A51E3"/>
    <w:rsid w:val="005A51ED"/>
    <w:rsid w:val="005A5669"/>
    <w:rsid w:val="005A5D16"/>
    <w:rsid w:val="005A674D"/>
    <w:rsid w:val="005A6DD6"/>
    <w:rsid w:val="005A765D"/>
    <w:rsid w:val="005B0AF1"/>
    <w:rsid w:val="005B17DA"/>
    <w:rsid w:val="005B2581"/>
    <w:rsid w:val="005B270E"/>
    <w:rsid w:val="005B2A91"/>
    <w:rsid w:val="005B4177"/>
    <w:rsid w:val="005B5414"/>
    <w:rsid w:val="005B54BB"/>
    <w:rsid w:val="005B6221"/>
    <w:rsid w:val="005B6645"/>
    <w:rsid w:val="005B7110"/>
    <w:rsid w:val="005B781A"/>
    <w:rsid w:val="005C016A"/>
    <w:rsid w:val="005C020A"/>
    <w:rsid w:val="005C0591"/>
    <w:rsid w:val="005C05FF"/>
    <w:rsid w:val="005C1129"/>
    <w:rsid w:val="005C24DD"/>
    <w:rsid w:val="005C2657"/>
    <w:rsid w:val="005C2798"/>
    <w:rsid w:val="005C5666"/>
    <w:rsid w:val="005C59D7"/>
    <w:rsid w:val="005C5F45"/>
    <w:rsid w:val="005C6929"/>
    <w:rsid w:val="005C6B1C"/>
    <w:rsid w:val="005C6B83"/>
    <w:rsid w:val="005C7D0F"/>
    <w:rsid w:val="005C7F48"/>
    <w:rsid w:val="005D1D57"/>
    <w:rsid w:val="005D2276"/>
    <w:rsid w:val="005D25DD"/>
    <w:rsid w:val="005D27D7"/>
    <w:rsid w:val="005D2873"/>
    <w:rsid w:val="005D32F2"/>
    <w:rsid w:val="005D38C1"/>
    <w:rsid w:val="005D3A0B"/>
    <w:rsid w:val="005D3A45"/>
    <w:rsid w:val="005D5058"/>
    <w:rsid w:val="005D5CC7"/>
    <w:rsid w:val="005D6051"/>
    <w:rsid w:val="005D619D"/>
    <w:rsid w:val="005D6555"/>
    <w:rsid w:val="005D70F0"/>
    <w:rsid w:val="005D741A"/>
    <w:rsid w:val="005D78FF"/>
    <w:rsid w:val="005E1B49"/>
    <w:rsid w:val="005E23F1"/>
    <w:rsid w:val="005E24E0"/>
    <w:rsid w:val="005E437F"/>
    <w:rsid w:val="005E6510"/>
    <w:rsid w:val="005E7D28"/>
    <w:rsid w:val="005F0675"/>
    <w:rsid w:val="005F2EF5"/>
    <w:rsid w:val="005F3029"/>
    <w:rsid w:val="005F4E0A"/>
    <w:rsid w:val="005F4EDB"/>
    <w:rsid w:val="005F5204"/>
    <w:rsid w:val="005F5E10"/>
    <w:rsid w:val="005F74D2"/>
    <w:rsid w:val="005F7559"/>
    <w:rsid w:val="005F75D9"/>
    <w:rsid w:val="005F79A5"/>
    <w:rsid w:val="005F7C2A"/>
    <w:rsid w:val="005F7C53"/>
    <w:rsid w:val="00600659"/>
    <w:rsid w:val="00600734"/>
    <w:rsid w:val="0060161D"/>
    <w:rsid w:val="00601AA4"/>
    <w:rsid w:val="00601BE8"/>
    <w:rsid w:val="006026CF"/>
    <w:rsid w:val="0060336B"/>
    <w:rsid w:val="006033A1"/>
    <w:rsid w:val="00603AED"/>
    <w:rsid w:val="00604B63"/>
    <w:rsid w:val="00604EB3"/>
    <w:rsid w:val="00606888"/>
    <w:rsid w:val="00610AE9"/>
    <w:rsid w:val="006114BE"/>
    <w:rsid w:val="00611B4D"/>
    <w:rsid w:val="00612D7D"/>
    <w:rsid w:val="00614DEB"/>
    <w:rsid w:val="00614E77"/>
    <w:rsid w:val="006179C5"/>
    <w:rsid w:val="00617E52"/>
    <w:rsid w:val="00621133"/>
    <w:rsid w:val="006215A9"/>
    <w:rsid w:val="006229CF"/>
    <w:rsid w:val="00622D79"/>
    <w:rsid w:val="0062344D"/>
    <w:rsid w:val="006239A0"/>
    <w:rsid w:val="00623CFA"/>
    <w:rsid w:val="006253D2"/>
    <w:rsid w:val="00626B6D"/>
    <w:rsid w:val="00627106"/>
    <w:rsid w:val="00627877"/>
    <w:rsid w:val="00630DBC"/>
    <w:rsid w:val="0063156D"/>
    <w:rsid w:val="00631F0A"/>
    <w:rsid w:val="006326E4"/>
    <w:rsid w:val="00632B00"/>
    <w:rsid w:val="00632B91"/>
    <w:rsid w:val="0063324E"/>
    <w:rsid w:val="006335E2"/>
    <w:rsid w:val="00633C89"/>
    <w:rsid w:val="00633F23"/>
    <w:rsid w:val="00634757"/>
    <w:rsid w:val="0063557C"/>
    <w:rsid w:val="00635E6E"/>
    <w:rsid w:val="0063615B"/>
    <w:rsid w:val="0063783B"/>
    <w:rsid w:val="00640063"/>
    <w:rsid w:val="006401CE"/>
    <w:rsid w:val="00640E66"/>
    <w:rsid w:val="00641FAA"/>
    <w:rsid w:val="00642B9A"/>
    <w:rsid w:val="00644417"/>
    <w:rsid w:val="006446AC"/>
    <w:rsid w:val="00644CD0"/>
    <w:rsid w:val="0064668C"/>
    <w:rsid w:val="00646B28"/>
    <w:rsid w:val="00646CE4"/>
    <w:rsid w:val="00647A44"/>
    <w:rsid w:val="00647FF2"/>
    <w:rsid w:val="006523E4"/>
    <w:rsid w:val="00653A27"/>
    <w:rsid w:val="006552B4"/>
    <w:rsid w:val="006558B4"/>
    <w:rsid w:val="00655CE1"/>
    <w:rsid w:val="006564BD"/>
    <w:rsid w:val="006569D1"/>
    <w:rsid w:val="00656E37"/>
    <w:rsid w:val="00657166"/>
    <w:rsid w:val="00657ABC"/>
    <w:rsid w:val="00657F82"/>
    <w:rsid w:val="0066083C"/>
    <w:rsid w:val="00664EA9"/>
    <w:rsid w:val="0066556E"/>
    <w:rsid w:val="00666072"/>
    <w:rsid w:val="00670810"/>
    <w:rsid w:val="00670D55"/>
    <w:rsid w:val="00671996"/>
    <w:rsid w:val="006721B1"/>
    <w:rsid w:val="0067224E"/>
    <w:rsid w:val="006739E5"/>
    <w:rsid w:val="00673D17"/>
    <w:rsid w:val="006740C4"/>
    <w:rsid w:val="006740FD"/>
    <w:rsid w:val="00675D75"/>
    <w:rsid w:val="00676D0C"/>
    <w:rsid w:val="00676D24"/>
    <w:rsid w:val="00676E07"/>
    <w:rsid w:val="006770D9"/>
    <w:rsid w:val="0067721C"/>
    <w:rsid w:val="006808C9"/>
    <w:rsid w:val="00681F4A"/>
    <w:rsid w:val="00682467"/>
    <w:rsid w:val="00683410"/>
    <w:rsid w:val="006844DD"/>
    <w:rsid w:val="006844F3"/>
    <w:rsid w:val="00684A48"/>
    <w:rsid w:val="00685235"/>
    <w:rsid w:val="0068649A"/>
    <w:rsid w:val="00690DF5"/>
    <w:rsid w:val="00691B18"/>
    <w:rsid w:val="006927F8"/>
    <w:rsid w:val="00693549"/>
    <w:rsid w:val="0069365A"/>
    <w:rsid w:val="0069474E"/>
    <w:rsid w:val="0069501C"/>
    <w:rsid w:val="00695B58"/>
    <w:rsid w:val="00697601"/>
    <w:rsid w:val="006A040E"/>
    <w:rsid w:val="006A0CAE"/>
    <w:rsid w:val="006A1F58"/>
    <w:rsid w:val="006A20C9"/>
    <w:rsid w:val="006A32D0"/>
    <w:rsid w:val="006A4BE3"/>
    <w:rsid w:val="006A57DB"/>
    <w:rsid w:val="006A73ED"/>
    <w:rsid w:val="006A777B"/>
    <w:rsid w:val="006B0162"/>
    <w:rsid w:val="006B1D70"/>
    <w:rsid w:val="006B229E"/>
    <w:rsid w:val="006B266F"/>
    <w:rsid w:val="006B28D3"/>
    <w:rsid w:val="006B2A81"/>
    <w:rsid w:val="006B3547"/>
    <w:rsid w:val="006B4041"/>
    <w:rsid w:val="006B408C"/>
    <w:rsid w:val="006B5A4D"/>
    <w:rsid w:val="006B6DA0"/>
    <w:rsid w:val="006B7907"/>
    <w:rsid w:val="006B7D7C"/>
    <w:rsid w:val="006B7F0E"/>
    <w:rsid w:val="006B7FE7"/>
    <w:rsid w:val="006C1240"/>
    <w:rsid w:val="006C152A"/>
    <w:rsid w:val="006C3421"/>
    <w:rsid w:val="006C377B"/>
    <w:rsid w:val="006C3B70"/>
    <w:rsid w:val="006C3C48"/>
    <w:rsid w:val="006C3ECD"/>
    <w:rsid w:val="006C3F0E"/>
    <w:rsid w:val="006C44EB"/>
    <w:rsid w:val="006C5713"/>
    <w:rsid w:val="006C5A4F"/>
    <w:rsid w:val="006C5E7B"/>
    <w:rsid w:val="006C5F19"/>
    <w:rsid w:val="006C6E95"/>
    <w:rsid w:val="006D04F7"/>
    <w:rsid w:val="006D0548"/>
    <w:rsid w:val="006D1923"/>
    <w:rsid w:val="006D20A1"/>
    <w:rsid w:val="006D2EFD"/>
    <w:rsid w:val="006D2FCD"/>
    <w:rsid w:val="006D4367"/>
    <w:rsid w:val="006D6C73"/>
    <w:rsid w:val="006D7B49"/>
    <w:rsid w:val="006E002D"/>
    <w:rsid w:val="006E0693"/>
    <w:rsid w:val="006E0EA1"/>
    <w:rsid w:val="006E225D"/>
    <w:rsid w:val="006E2729"/>
    <w:rsid w:val="006E3AA9"/>
    <w:rsid w:val="006E44CC"/>
    <w:rsid w:val="006E4568"/>
    <w:rsid w:val="006E5155"/>
    <w:rsid w:val="006F046A"/>
    <w:rsid w:val="006F0744"/>
    <w:rsid w:val="006F24CD"/>
    <w:rsid w:val="006F2BA0"/>
    <w:rsid w:val="006F3106"/>
    <w:rsid w:val="006F55DB"/>
    <w:rsid w:val="006F5E21"/>
    <w:rsid w:val="006F6187"/>
    <w:rsid w:val="006F62F0"/>
    <w:rsid w:val="006F692C"/>
    <w:rsid w:val="006F6BC6"/>
    <w:rsid w:val="006F7B75"/>
    <w:rsid w:val="006F7E70"/>
    <w:rsid w:val="007022DB"/>
    <w:rsid w:val="00702AC2"/>
    <w:rsid w:val="00702B1C"/>
    <w:rsid w:val="007040C8"/>
    <w:rsid w:val="00704609"/>
    <w:rsid w:val="00704866"/>
    <w:rsid w:val="007059BF"/>
    <w:rsid w:val="0070711D"/>
    <w:rsid w:val="00707286"/>
    <w:rsid w:val="00707786"/>
    <w:rsid w:val="00707CD1"/>
    <w:rsid w:val="00710968"/>
    <w:rsid w:val="00714001"/>
    <w:rsid w:val="00715392"/>
    <w:rsid w:val="00716D1A"/>
    <w:rsid w:val="007171BB"/>
    <w:rsid w:val="007171BF"/>
    <w:rsid w:val="00717C5A"/>
    <w:rsid w:val="007202FF"/>
    <w:rsid w:val="007221DB"/>
    <w:rsid w:val="00722734"/>
    <w:rsid w:val="0072295D"/>
    <w:rsid w:val="0072409A"/>
    <w:rsid w:val="007245B8"/>
    <w:rsid w:val="00724FEA"/>
    <w:rsid w:val="007265E1"/>
    <w:rsid w:val="0072661A"/>
    <w:rsid w:val="00726D6F"/>
    <w:rsid w:val="00726ED7"/>
    <w:rsid w:val="007274B5"/>
    <w:rsid w:val="007276F2"/>
    <w:rsid w:val="0072784A"/>
    <w:rsid w:val="00730E9D"/>
    <w:rsid w:val="007310D4"/>
    <w:rsid w:val="00731C70"/>
    <w:rsid w:val="007321FD"/>
    <w:rsid w:val="007322AF"/>
    <w:rsid w:val="0073335D"/>
    <w:rsid w:val="00734952"/>
    <w:rsid w:val="007368B3"/>
    <w:rsid w:val="007375F9"/>
    <w:rsid w:val="00740AA8"/>
    <w:rsid w:val="00740D29"/>
    <w:rsid w:val="00740F3D"/>
    <w:rsid w:val="00742C6E"/>
    <w:rsid w:val="0074302D"/>
    <w:rsid w:val="00743B76"/>
    <w:rsid w:val="007442BC"/>
    <w:rsid w:val="007444FB"/>
    <w:rsid w:val="007445DE"/>
    <w:rsid w:val="00744869"/>
    <w:rsid w:val="00746D37"/>
    <w:rsid w:val="007474D1"/>
    <w:rsid w:val="00747747"/>
    <w:rsid w:val="00750987"/>
    <w:rsid w:val="00755B08"/>
    <w:rsid w:val="00756BDC"/>
    <w:rsid w:val="007579D5"/>
    <w:rsid w:val="0076103C"/>
    <w:rsid w:val="00761DC5"/>
    <w:rsid w:val="00763103"/>
    <w:rsid w:val="0076350D"/>
    <w:rsid w:val="007641D2"/>
    <w:rsid w:val="00764C87"/>
    <w:rsid w:val="0076584E"/>
    <w:rsid w:val="00767699"/>
    <w:rsid w:val="007676A0"/>
    <w:rsid w:val="00767FC5"/>
    <w:rsid w:val="00770BAC"/>
    <w:rsid w:val="00771792"/>
    <w:rsid w:val="007738E1"/>
    <w:rsid w:val="0077429A"/>
    <w:rsid w:val="0077529C"/>
    <w:rsid w:val="00775B8F"/>
    <w:rsid w:val="007769BE"/>
    <w:rsid w:val="0077702A"/>
    <w:rsid w:val="00777CEF"/>
    <w:rsid w:val="0078095F"/>
    <w:rsid w:val="00780D6A"/>
    <w:rsid w:val="00781EC1"/>
    <w:rsid w:val="00781F13"/>
    <w:rsid w:val="007839EB"/>
    <w:rsid w:val="00784320"/>
    <w:rsid w:val="007851CA"/>
    <w:rsid w:val="00786955"/>
    <w:rsid w:val="00790217"/>
    <w:rsid w:val="007914DD"/>
    <w:rsid w:val="007919D7"/>
    <w:rsid w:val="00793822"/>
    <w:rsid w:val="00793A0D"/>
    <w:rsid w:val="00793C71"/>
    <w:rsid w:val="00794A08"/>
    <w:rsid w:val="007952EC"/>
    <w:rsid w:val="007953BF"/>
    <w:rsid w:val="007965C1"/>
    <w:rsid w:val="00797154"/>
    <w:rsid w:val="007977DF"/>
    <w:rsid w:val="007A07B4"/>
    <w:rsid w:val="007A09C9"/>
    <w:rsid w:val="007A18DA"/>
    <w:rsid w:val="007A2532"/>
    <w:rsid w:val="007A2A29"/>
    <w:rsid w:val="007A2EC6"/>
    <w:rsid w:val="007A3996"/>
    <w:rsid w:val="007A3FA8"/>
    <w:rsid w:val="007A3FEC"/>
    <w:rsid w:val="007A4302"/>
    <w:rsid w:val="007A4A72"/>
    <w:rsid w:val="007A52A1"/>
    <w:rsid w:val="007A55B7"/>
    <w:rsid w:val="007A7EC9"/>
    <w:rsid w:val="007B005F"/>
    <w:rsid w:val="007B0352"/>
    <w:rsid w:val="007B047E"/>
    <w:rsid w:val="007B1FCE"/>
    <w:rsid w:val="007B2728"/>
    <w:rsid w:val="007B39DA"/>
    <w:rsid w:val="007B3F6C"/>
    <w:rsid w:val="007B492A"/>
    <w:rsid w:val="007B524D"/>
    <w:rsid w:val="007B5A50"/>
    <w:rsid w:val="007B656C"/>
    <w:rsid w:val="007B6796"/>
    <w:rsid w:val="007B6CDA"/>
    <w:rsid w:val="007B6E2A"/>
    <w:rsid w:val="007B7276"/>
    <w:rsid w:val="007B73E5"/>
    <w:rsid w:val="007C1498"/>
    <w:rsid w:val="007C1C25"/>
    <w:rsid w:val="007C333D"/>
    <w:rsid w:val="007C3AA3"/>
    <w:rsid w:val="007C612D"/>
    <w:rsid w:val="007C6326"/>
    <w:rsid w:val="007C6536"/>
    <w:rsid w:val="007C6BAA"/>
    <w:rsid w:val="007C732C"/>
    <w:rsid w:val="007C77F6"/>
    <w:rsid w:val="007C7CC0"/>
    <w:rsid w:val="007D083B"/>
    <w:rsid w:val="007D085A"/>
    <w:rsid w:val="007D13AB"/>
    <w:rsid w:val="007D2066"/>
    <w:rsid w:val="007D2297"/>
    <w:rsid w:val="007D2FB8"/>
    <w:rsid w:val="007D3D1F"/>
    <w:rsid w:val="007D550B"/>
    <w:rsid w:val="007D5A77"/>
    <w:rsid w:val="007D695C"/>
    <w:rsid w:val="007D761F"/>
    <w:rsid w:val="007E1C78"/>
    <w:rsid w:val="007E2861"/>
    <w:rsid w:val="007E2FF0"/>
    <w:rsid w:val="007E3150"/>
    <w:rsid w:val="007E32E7"/>
    <w:rsid w:val="007E3BF0"/>
    <w:rsid w:val="007E4090"/>
    <w:rsid w:val="007E4F44"/>
    <w:rsid w:val="007E54F3"/>
    <w:rsid w:val="007E6B9A"/>
    <w:rsid w:val="007E734E"/>
    <w:rsid w:val="007E7D8A"/>
    <w:rsid w:val="007F08D7"/>
    <w:rsid w:val="007F159F"/>
    <w:rsid w:val="007F17FA"/>
    <w:rsid w:val="007F1ACA"/>
    <w:rsid w:val="007F31E3"/>
    <w:rsid w:val="007F3CDF"/>
    <w:rsid w:val="007F3F14"/>
    <w:rsid w:val="007F5602"/>
    <w:rsid w:val="007F5EBE"/>
    <w:rsid w:val="007F661B"/>
    <w:rsid w:val="007F75EB"/>
    <w:rsid w:val="008001D2"/>
    <w:rsid w:val="00800898"/>
    <w:rsid w:val="008010FE"/>
    <w:rsid w:val="00801971"/>
    <w:rsid w:val="0080278E"/>
    <w:rsid w:val="00803698"/>
    <w:rsid w:val="00803975"/>
    <w:rsid w:val="00803D54"/>
    <w:rsid w:val="00803EDA"/>
    <w:rsid w:val="008043CA"/>
    <w:rsid w:val="008052C5"/>
    <w:rsid w:val="00805CA6"/>
    <w:rsid w:val="0080606F"/>
    <w:rsid w:val="00806115"/>
    <w:rsid w:val="008107FD"/>
    <w:rsid w:val="00810F8B"/>
    <w:rsid w:val="008123F9"/>
    <w:rsid w:val="00812D64"/>
    <w:rsid w:val="008130B9"/>
    <w:rsid w:val="00813F4F"/>
    <w:rsid w:val="008142FB"/>
    <w:rsid w:val="008154B1"/>
    <w:rsid w:val="00815709"/>
    <w:rsid w:val="00817258"/>
    <w:rsid w:val="00817590"/>
    <w:rsid w:val="00817ECC"/>
    <w:rsid w:val="00820DCE"/>
    <w:rsid w:val="00821480"/>
    <w:rsid w:val="00821B7B"/>
    <w:rsid w:val="00821CBF"/>
    <w:rsid w:val="0082269F"/>
    <w:rsid w:val="0082362F"/>
    <w:rsid w:val="00823A04"/>
    <w:rsid w:val="00823AF6"/>
    <w:rsid w:val="008248DE"/>
    <w:rsid w:val="00824AFE"/>
    <w:rsid w:val="00825AB3"/>
    <w:rsid w:val="0082619E"/>
    <w:rsid w:val="00826708"/>
    <w:rsid w:val="00826C6F"/>
    <w:rsid w:val="00827CF1"/>
    <w:rsid w:val="00827FD8"/>
    <w:rsid w:val="0083015F"/>
    <w:rsid w:val="008303EC"/>
    <w:rsid w:val="00831F6C"/>
    <w:rsid w:val="008331F4"/>
    <w:rsid w:val="00834639"/>
    <w:rsid w:val="00834C8C"/>
    <w:rsid w:val="0083500B"/>
    <w:rsid w:val="0083596B"/>
    <w:rsid w:val="0083768F"/>
    <w:rsid w:val="00837C42"/>
    <w:rsid w:val="008417F6"/>
    <w:rsid w:val="00841F18"/>
    <w:rsid w:val="008421BB"/>
    <w:rsid w:val="00842BD1"/>
    <w:rsid w:val="00843117"/>
    <w:rsid w:val="00843793"/>
    <w:rsid w:val="008448BE"/>
    <w:rsid w:val="00845744"/>
    <w:rsid w:val="008463E8"/>
    <w:rsid w:val="00846AFF"/>
    <w:rsid w:val="008474F5"/>
    <w:rsid w:val="008508EE"/>
    <w:rsid w:val="00852994"/>
    <w:rsid w:val="00855C2C"/>
    <w:rsid w:val="00856643"/>
    <w:rsid w:val="008566F0"/>
    <w:rsid w:val="008575B1"/>
    <w:rsid w:val="00857886"/>
    <w:rsid w:val="008610DC"/>
    <w:rsid w:val="00861468"/>
    <w:rsid w:val="00862BD0"/>
    <w:rsid w:val="00862FAA"/>
    <w:rsid w:val="0086401F"/>
    <w:rsid w:val="00867003"/>
    <w:rsid w:val="00867D97"/>
    <w:rsid w:val="008704C6"/>
    <w:rsid w:val="0087257A"/>
    <w:rsid w:val="00872C12"/>
    <w:rsid w:val="00872F19"/>
    <w:rsid w:val="00876592"/>
    <w:rsid w:val="008765E4"/>
    <w:rsid w:val="00876A1A"/>
    <w:rsid w:val="00876CA5"/>
    <w:rsid w:val="00877903"/>
    <w:rsid w:val="008779E7"/>
    <w:rsid w:val="00877B6E"/>
    <w:rsid w:val="00877BAB"/>
    <w:rsid w:val="008802B0"/>
    <w:rsid w:val="00883CE5"/>
    <w:rsid w:val="00883EBF"/>
    <w:rsid w:val="008847A6"/>
    <w:rsid w:val="00885903"/>
    <w:rsid w:val="00885B33"/>
    <w:rsid w:val="00885E5E"/>
    <w:rsid w:val="008865C1"/>
    <w:rsid w:val="00886AF0"/>
    <w:rsid w:val="0088700F"/>
    <w:rsid w:val="00887B83"/>
    <w:rsid w:val="008905AA"/>
    <w:rsid w:val="0089123A"/>
    <w:rsid w:val="00891EB6"/>
    <w:rsid w:val="00892206"/>
    <w:rsid w:val="00892623"/>
    <w:rsid w:val="00894C21"/>
    <w:rsid w:val="00895AC8"/>
    <w:rsid w:val="0089633A"/>
    <w:rsid w:val="0089655F"/>
    <w:rsid w:val="00896906"/>
    <w:rsid w:val="00897CE1"/>
    <w:rsid w:val="008A037E"/>
    <w:rsid w:val="008A248A"/>
    <w:rsid w:val="008A37DC"/>
    <w:rsid w:val="008A3ECF"/>
    <w:rsid w:val="008A4A1E"/>
    <w:rsid w:val="008A5244"/>
    <w:rsid w:val="008A5938"/>
    <w:rsid w:val="008A644D"/>
    <w:rsid w:val="008A74C1"/>
    <w:rsid w:val="008A7FD2"/>
    <w:rsid w:val="008B0C09"/>
    <w:rsid w:val="008B122F"/>
    <w:rsid w:val="008B166B"/>
    <w:rsid w:val="008B1784"/>
    <w:rsid w:val="008B2A0F"/>
    <w:rsid w:val="008B4926"/>
    <w:rsid w:val="008B720F"/>
    <w:rsid w:val="008C0977"/>
    <w:rsid w:val="008C11B2"/>
    <w:rsid w:val="008C2F0B"/>
    <w:rsid w:val="008C4315"/>
    <w:rsid w:val="008C4E97"/>
    <w:rsid w:val="008C5753"/>
    <w:rsid w:val="008C5998"/>
    <w:rsid w:val="008C5BBB"/>
    <w:rsid w:val="008D03B7"/>
    <w:rsid w:val="008D19F9"/>
    <w:rsid w:val="008D2581"/>
    <w:rsid w:val="008D2636"/>
    <w:rsid w:val="008D28B1"/>
    <w:rsid w:val="008D2B8E"/>
    <w:rsid w:val="008D3209"/>
    <w:rsid w:val="008D56EA"/>
    <w:rsid w:val="008D6571"/>
    <w:rsid w:val="008E086C"/>
    <w:rsid w:val="008E0A74"/>
    <w:rsid w:val="008E2B3D"/>
    <w:rsid w:val="008E3CA2"/>
    <w:rsid w:val="008E3D3E"/>
    <w:rsid w:val="008E4DA9"/>
    <w:rsid w:val="008E6239"/>
    <w:rsid w:val="008E7BB4"/>
    <w:rsid w:val="008F158B"/>
    <w:rsid w:val="008F2195"/>
    <w:rsid w:val="008F2223"/>
    <w:rsid w:val="008F2BC2"/>
    <w:rsid w:val="008F3382"/>
    <w:rsid w:val="008F4332"/>
    <w:rsid w:val="008F47F7"/>
    <w:rsid w:val="008F6961"/>
    <w:rsid w:val="008F6D61"/>
    <w:rsid w:val="008F72D3"/>
    <w:rsid w:val="008F77E2"/>
    <w:rsid w:val="008F7E47"/>
    <w:rsid w:val="009004FC"/>
    <w:rsid w:val="0090177B"/>
    <w:rsid w:val="00901BBC"/>
    <w:rsid w:val="009033FC"/>
    <w:rsid w:val="00903C09"/>
    <w:rsid w:val="00903D64"/>
    <w:rsid w:val="009044F3"/>
    <w:rsid w:val="009060DD"/>
    <w:rsid w:val="009061BC"/>
    <w:rsid w:val="009062B7"/>
    <w:rsid w:val="0090710E"/>
    <w:rsid w:val="00911139"/>
    <w:rsid w:val="009115A8"/>
    <w:rsid w:val="0091252D"/>
    <w:rsid w:val="009127B4"/>
    <w:rsid w:val="00913055"/>
    <w:rsid w:val="00914367"/>
    <w:rsid w:val="009148F0"/>
    <w:rsid w:val="009166A1"/>
    <w:rsid w:val="0092066F"/>
    <w:rsid w:val="00922BF3"/>
    <w:rsid w:val="00922D5B"/>
    <w:rsid w:val="009246E9"/>
    <w:rsid w:val="009252F6"/>
    <w:rsid w:val="009253CF"/>
    <w:rsid w:val="00925DC3"/>
    <w:rsid w:val="00926E59"/>
    <w:rsid w:val="00927012"/>
    <w:rsid w:val="009277EC"/>
    <w:rsid w:val="00927B93"/>
    <w:rsid w:val="00930852"/>
    <w:rsid w:val="00930919"/>
    <w:rsid w:val="00930F8C"/>
    <w:rsid w:val="00931406"/>
    <w:rsid w:val="00931EC2"/>
    <w:rsid w:val="00933FF2"/>
    <w:rsid w:val="00935513"/>
    <w:rsid w:val="00936CDC"/>
    <w:rsid w:val="00937D8F"/>
    <w:rsid w:val="00940440"/>
    <w:rsid w:val="009436F4"/>
    <w:rsid w:val="0094393C"/>
    <w:rsid w:val="0094408D"/>
    <w:rsid w:val="00944E98"/>
    <w:rsid w:val="00945E88"/>
    <w:rsid w:val="00946474"/>
    <w:rsid w:val="009519F8"/>
    <w:rsid w:val="009525FD"/>
    <w:rsid w:val="00953F86"/>
    <w:rsid w:val="00954B55"/>
    <w:rsid w:val="00955F60"/>
    <w:rsid w:val="00956A3C"/>
    <w:rsid w:val="009610AF"/>
    <w:rsid w:val="009612B7"/>
    <w:rsid w:val="0096225E"/>
    <w:rsid w:val="009635B2"/>
    <w:rsid w:val="00963780"/>
    <w:rsid w:val="00965519"/>
    <w:rsid w:val="00965BEC"/>
    <w:rsid w:val="009662A2"/>
    <w:rsid w:val="00967278"/>
    <w:rsid w:val="0096730C"/>
    <w:rsid w:val="00967C49"/>
    <w:rsid w:val="009709C1"/>
    <w:rsid w:val="00971618"/>
    <w:rsid w:val="00971B0A"/>
    <w:rsid w:val="00971B3E"/>
    <w:rsid w:val="00974F56"/>
    <w:rsid w:val="009778A7"/>
    <w:rsid w:val="0098046A"/>
    <w:rsid w:val="00981AA4"/>
    <w:rsid w:val="00984CAB"/>
    <w:rsid w:val="00985C1F"/>
    <w:rsid w:val="009864EC"/>
    <w:rsid w:val="00986B35"/>
    <w:rsid w:val="00987656"/>
    <w:rsid w:val="009902A4"/>
    <w:rsid w:val="009904A3"/>
    <w:rsid w:val="00990847"/>
    <w:rsid w:val="009916B4"/>
    <w:rsid w:val="00991791"/>
    <w:rsid w:val="00991D7C"/>
    <w:rsid w:val="009928B5"/>
    <w:rsid w:val="00993CC8"/>
    <w:rsid w:val="00993DE3"/>
    <w:rsid w:val="009947B2"/>
    <w:rsid w:val="00995151"/>
    <w:rsid w:val="00995408"/>
    <w:rsid w:val="0099549A"/>
    <w:rsid w:val="00995C2C"/>
    <w:rsid w:val="00997791"/>
    <w:rsid w:val="009A0B51"/>
    <w:rsid w:val="009A0CCF"/>
    <w:rsid w:val="009A1F2A"/>
    <w:rsid w:val="009A30D6"/>
    <w:rsid w:val="009A3A71"/>
    <w:rsid w:val="009A437C"/>
    <w:rsid w:val="009A4AAF"/>
    <w:rsid w:val="009A4FAD"/>
    <w:rsid w:val="009A5107"/>
    <w:rsid w:val="009A6654"/>
    <w:rsid w:val="009A6897"/>
    <w:rsid w:val="009A6F2F"/>
    <w:rsid w:val="009A71B8"/>
    <w:rsid w:val="009B1E1C"/>
    <w:rsid w:val="009B2FBA"/>
    <w:rsid w:val="009B3A0C"/>
    <w:rsid w:val="009B4595"/>
    <w:rsid w:val="009B530E"/>
    <w:rsid w:val="009B573A"/>
    <w:rsid w:val="009B5A4E"/>
    <w:rsid w:val="009B6816"/>
    <w:rsid w:val="009B7396"/>
    <w:rsid w:val="009C0F85"/>
    <w:rsid w:val="009C1ACD"/>
    <w:rsid w:val="009C2206"/>
    <w:rsid w:val="009C34E7"/>
    <w:rsid w:val="009C371C"/>
    <w:rsid w:val="009C3866"/>
    <w:rsid w:val="009C45B4"/>
    <w:rsid w:val="009C63B0"/>
    <w:rsid w:val="009C6DDF"/>
    <w:rsid w:val="009D0EAC"/>
    <w:rsid w:val="009D139C"/>
    <w:rsid w:val="009D1E7E"/>
    <w:rsid w:val="009D26E5"/>
    <w:rsid w:val="009D283A"/>
    <w:rsid w:val="009D2AED"/>
    <w:rsid w:val="009D3948"/>
    <w:rsid w:val="009D3E53"/>
    <w:rsid w:val="009D49B9"/>
    <w:rsid w:val="009D4FE8"/>
    <w:rsid w:val="009D79FA"/>
    <w:rsid w:val="009E0C89"/>
    <w:rsid w:val="009E100F"/>
    <w:rsid w:val="009E1926"/>
    <w:rsid w:val="009E1C70"/>
    <w:rsid w:val="009E20E7"/>
    <w:rsid w:val="009E28A9"/>
    <w:rsid w:val="009E3258"/>
    <w:rsid w:val="009E55E1"/>
    <w:rsid w:val="009E563C"/>
    <w:rsid w:val="009E5A33"/>
    <w:rsid w:val="009E5EFE"/>
    <w:rsid w:val="009E5F39"/>
    <w:rsid w:val="009E661C"/>
    <w:rsid w:val="009E673C"/>
    <w:rsid w:val="009F0433"/>
    <w:rsid w:val="009F09F4"/>
    <w:rsid w:val="009F247D"/>
    <w:rsid w:val="009F52C7"/>
    <w:rsid w:val="009F6515"/>
    <w:rsid w:val="009F6F18"/>
    <w:rsid w:val="009F7308"/>
    <w:rsid w:val="00A00406"/>
    <w:rsid w:val="00A00CC5"/>
    <w:rsid w:val="00A02819"/>
    <w:rsid w:val="00A02B5C"/>
    <w:rsid w:val="00A02E2C"/>
    <w:rsid w:val="00A037FB"/>
    <w:rsid w:val="00A03C63"/>
    <w:rsid w:val="00A04C7A"/>
    <w:rsid w:val="00A055A2"/>
    <w:rsid w:val="00A05967"/>
    <w:rsid w:val="00A071AD"/>
    <w:rsid w:val="00A103FC"/>
    <w:rsid w:val="00A10611"/>
    <w:rsid w:val="00A11EBB"/>
    <w:rsid w:val="00A12B1D"/>
    <w:rsid w:val="00A13AB9"/>
    <w:rsid w:val="00A13F6E"/>
    <w:rsid w:val="00A14117"/>
    <w:rsid w:val="00A14D43"/>
    <w:rsid w:val="00A15B6C"/>
    <w:rsid w:val="00A1631C"/>
    <w:rsid w:val="00A17552"/>
    <w:rsid w:val="00A17627"/>
    <w:rsid w:val="00A2231C"/>
    <w:rsid w:val="00A22D31"/>
    <w:rsid w:val="00A23310"/>
    <w:rsid w:val="00A23ABF"/>
    <w:rsid w:val="00A24E63"/>
    <w:rsid w:val="00A25194"/>
    <w:rsid w:val="00A251D1"/>
    <w:rsid w:val="00A25C5B"/>
    <w:rsid w:val="00A262A4"/>
    <w:rsid w:val="00A270AA"/>
    <w:rsid w:val="00A30A72"/>
    <w:rsid w:val="00A315D7"/>
    <w:rsid w:val="00A33004"/>
    <w:rsid w:val="00A33303"/>
    <w:rsid w:val="00A3426A"/>
    <w:rsid w:val="00A34340"/>
    <w:rsid w:val="00A34D46"/>
    <w:rsid w:val="00A35009"/>
    <w:rsid w:val="00A358EC"/>
    <w:rsid w:val="00A36758"/>
    <w:rsid w:val="00A37FEE"/>
    <w:rsid w:val="00A409CA"/>
    <w:rsid w:val="00A42518"/>
    <w:rsid w:val="00A427E7"/>
    <w:rsid w:val="00A4297C"/>
    <w:rsid w:val="00A438D2"/>
    <w:rsid w:val="00A44BE7"/>
    <w:rsid w:val="00A457FB"/>
    <w:rsid w:val="00A46D7A"/>
    <w:rsid w:val="00A50342"/>
    <w:rsid w:val="00A50C19"/>
    <w:rsid w:val="00A50EB5"/>
    <w:rsid w:val="00A51848"/>
    <w:rsid w:val="00A52300"/>
    <w:rsid w:val="00A52C85"/>
    <w:rsid w:val="00A5403F"/>
    <w:rsid w:val="00A542C5"/>
    <w:rsid w:val="00A54BC6"/>
    <w:rsid w:val="00A54F9D"/>
    <w:rsid w:val="00A553F1"/>
    <w:rsid w:val="00A55BCB"/>
    <w:rsid w:val="00A56198"/>
    <w:rsid w:val="00A576CD"/>
    <w:rsid w:val="00A57C77"/>
    <w:rsid w:val="00A60A09"/>
    <w:rsid w:val="00A613ED"/>
    <w:rsid w:val="00A6258A"/>
    <w:rsid w:val="00A6265C"/>
    <w:rsid w:val="00A628DE"/>
    <w:rsid w:val="00A65B3E"/>
    <w:rsid w:val="00A669F8"/>
    <w:rsid w:val="00A672ED"/>
    <w:rsid w:val="00A673A0"/>
    <w:rsid w:val="00A67750"/>
    <w:rsid w:val="00A715FF"/>
    <w:rsid w:val="00A7255D"/>
    <w:rsid w:val="00A72E26"/>
    <w:rsid w:val="00A72FA7"/>
    <w:rsid w:val="00A735A0"/>
    <w:rsid w:val="00A7406D"/>
    <w:rsid w:val="00A74FE0"/>
    <w:rsid w:val="00A757D1"/>
    <w:rsid w:val="00A75CE8"/>
    <w:rsid w:val="00A75FD3"/>
    <w:rsid w:val="00A75FEF"/>
    <w:rsid w:val="00A761AE"/>
    <w:rsid w:val="00A76B4A"/>
    <w:rsid w:val="00A77C49"/>
    <w:rsid w:val="00A806E1"/>
    <w:rsid w:val="00A806FA"/>
    <w:rsid w:val="00A81B2A"/>
    <w:rsid w:val="00A83C2B"/>
    <w:rsid w:val="00A85F3E"/>
    <w:rsid w:val="00A85FD3"/>
    <w:rsid w:val="00A867E6"/>
    <w:rsid w:val="00A870A2"/>
    <w:rsid w:val="00A87597"/>
    <w:rsid w:val="00A87758"/>
    <w:rsid w:val="00A9008F"/>
    <w:rsid w:val="00A90C3B"/>
    <w:rsid w:val="00A925F1"/>
    <w:rsid w:val="00A92CA1"/>
    <w:rsid w:val="00A94081"/>
    <w:rsid w:val="00A94F17"/>
    <w:rsid w:val="00A969BF"/>
    <w:rsid w:val="00A96A31"/>
    <w:rsid w:val="00A96C5C"/>
    <w:rsid w:val="00A97868"/>
    <w:rsid w:val="00AA0F53"/>
    <w:rsid w:val="00AA130D"/>
    <w:rsid w:val="00AA197F"/>
    <w:rsid w:val="00AA2777"/>
    <w:rsid w:val="00AA503C"/>
    <w:rsid w:val="00AA6329"/>
    <w:rsid w:val="00AB0A14"/>
    <w:rsid w:val="00AB12C9"/>
    <w:rsid w:val="00AB1F88"/>
    <w:rsid w:val="00AB2CBF"/>
    <w:rsid w:val="00AB35E6"/>
    <w:rsid w:val="00AB7121"/>
    <w:rsid w:val="00AB7893"/>
    <w:rsid w:val="00AC0DD5"/>
    <w:rsid w:val="00AC0E39"/>
    <w:rsid w:val="00AC0F8E"/>
    <w:rsid w:val="00AC12FD"/>
    <w:rsid w:val="00AC168C"/>
    <w:rsid w:val="00AC1901"/>
    <w:rsid w:val="00AC1BB5"/>
    <w:rsid w:val="00AC1FE0"/>
    <w:rsid w:val="00AC25A7"/>
    <w:rsid w:val="00AC277F"/>
    <w:rsid w:val="00AC30FF"/>
    <w:rsid w:val="00AC3FF0"/>
    <w:rsid w:val="00AC4E34"/>
    <w:rsid w:val="00AD0242"/>
    <w:rsid w:val="00AD1876"/>
    <w:rsid w:val="00AD350E"/>
    <w:rsid w:val="00AD37B0"/>
    <w:rsid w:val="00AD42FF"/>
    <w:rsid w:val="00AD51EE"/>
    <w:rsid w:val="00AD5C17"/>
    <w:rsid w:val="00AD7D14"/>
    <w:rsid w:val="00AD7F3E"/>
    <w:rsid w:val="00AE015C"/>
    <w:rsid w:val="00AE064C"/>
    <w:rsid w:val="00AE09B4"/>
    <w:rsid w:val="00AE0A68"/>
    <w:rsid w:val="00AE2FFE"/>
    <w:rsid w:val="00AE3599"/>
    <w:rsid w:val="00AE3B3E"/>
    <w:rsid w:val="00AE4253"/>
    <w:rsid w:val="00AE5C04"/>
    <w:rsid w:val="00AE60DC"/>
    <w:rsid w:val="00AE79ED"/>
    <w:rsid w:val="00AF057B"/>
    <w:rsid w:val="00AF091C"/>
    <w:rsid w:val="00AF1308"/>
    <w:rsid w:val="00AF14BB"/>
    <w:rsid w:val="00AF3BB3"/>
    <w:rsid w:val="00AF3C3D"/>
    <w:rsid w:val="00AF47DF"/>
    <w:rsid w:val="00AF4F40"/>
    <w:rsid w:val="00AF4F97"/>
    <w:rsid w:val="00AF66C2"/>
    <w:rsid w:val="00AF7660"/>
    <w:rsid w:val="00B01503"/>
    <w:rsid w:val="00B02855"/>
    <w:rsid w:val="00B030B6"/>
    <w:rsid w:val="00B036F3"/>
    <w:rsid w:val="00B03ED0"/>
    <w:rsid w:val="00B051B3"/>
    <w:rsid w:val="00B051DF"/>
    <w:rsid w:val="00B055B3"/>
    <w:rsid w:val="00B05EFD"/>
    <w:rsid w:val="00B06294"/>
    <w:rsid w:val="00B06331"/>
    <w:rsid w:val="00B06437"/>
    <w:rsid w:val="00B06D16"/>
    <w:rsid w:val="00B06D48"/>
    <w:rsid w:val="00B07AD6"/>
    <w:rsid w:val="00B10F8F"/>
    <w:rsid w:val="00B11DA8"/>
    <w:rsid w:val="00B13053"/>
    <w:rsid w:val="00B1349D"/>
    <w:rsid w:val="00B137D7"/>
    <w:rsid w:val="00B143E8"/>
    <w:rsid w:val="00B14573"/>
    <w:rsid w:val="00B16AD5"/>
    <w:rsid w:val="00B16B1F"/>
    <w:rsid w:val="00B20973"/>
    <w:rsid w:val="00B21D14"/>
    <w:rsid w:val="00B21E2E"/>
    <w:rsid w:val="00B23CD0"/>
    <w:rsid w:val="00B241D9"/>
    <w:rsid w:val="00B241DA"/>
    <w:rsid w:val="00B24713"/>
    <w:rsid w:val="00B24D56"/>
    <w:rsid w:val="00B25A0F"/>
    <w:rsid w:val="00B265C8"/>
    <w:rsid w:val="00B266AD"/>
    <w:rsid w:val="00B266E3"/>
    <w:rsid w:val="00B26A4C"/>
    <w:rsid w:val="00B30F30"/>
    <w:rsid w:val="00B314A0"/>
    <w:rsid w:val="00B3251F"/>
    <w:rsid w:val="00B327C3"/>
    <w:rsid w:val="00B3334D"/>
    <w:rsid w:val="00B343F5"/>
    <w:rsid w:val="00B34C75"/>
    <w:rsid w:val="00B360AB"/>
    <w:rsid w:val="00B36FB3"/>
    <w:rsid w:val="00B371B9"/>
    <w:rsid w:val="00B374C6"/>
    <w:rsid w:val="00B37C19"/>
    <w:rsid w:val="00B40233"/>
    <w:rsid w:val="00B40EAC"/>
    <w:rsid w:val="00B410C1"/>
    <w:rsid w:val="00B43851"/>
    <w:rsid w:val="00B43EDA"/>
    <w:rsid w:val="00B44656"/>
    <w:rsid w:val="00B467F1"/>
    <w:rsid w:val="00B469E1"/>
    <w:rsid w:val="00B47F42"/>
    <w:rsid w:val="00B507E7"/>
    <w:rsid w:val="00B50F22"/>
    <w:rsid w:val="00B5138E"/>
    <w:rsid w:val="00B522EA"/>
    <w:rsid w:val="00B52474"/>
    <w:rsid w:val="00B527A8"/>
    <w:rsid w:val="00B528EB"/>
    <w:rsid w:val="00B53C8A"/>
    <w:rsid w:val="00B53E5E"/>
    <w:rsid w:val="00B548DB"/>
    <w:rsid w:val="00B55AD4"/>
    <w:rsid w:val="00B56DEB"/>
    <w:rsid w:val="00B571D8"/>
    <w:rsid w:val="00B57A61"/>
    <w:rsid w:val="00B57C87"/>
    <w:rsid w:val="00B6099C"/>
    <w:rsid w:val="00B61F59"/>
    <w:rsid w:val="00B620E7"/>
    <w:rsid w:val="00B62F12"/>
    <w:rsid w:val="00B635D1"/>
    <w:rsid w:val="00B64DD7"/>
    <w:rsid w:val="00B64E51"/>
    <w:rsid w:val="00B64ED8"/>
    <w:rsid w:val="00B65700"/>
    <w:rsid w:val="00B72712"/>
    <w:rsid w:val="00B72C83"/>
    <w:rsid w:val="00B73196"/>
    <w:rsid w:val="00B732E6"/>
    <w:rsid w:val="00B7516E"/>
    <w:rsid w:val="00B75F1C"/>
    <w:rsid w:val="00B770F3"/>
    <w:rsid w:val="00B77615"/>
    <w:rsid w:val="00B80322"/>
    <w:rsid w:val="00B80C80"/>
    <w:rsid w:val="00B80D5F"/>
    <w:rsid w:val="00B80F99"/>
    <w:rsid w:val="00B8633E"/>
    <w:rsid w:val="00B872F5"/>
    <w:rsid w:val="00B87EF9"/>
    <w:rsid w:val="00B900EE"/>
    <w:rsid w:val="00B933E3"/>
    <w:rsid w:val="00B93912"/>
    <w:rsid w:val="00B94761"/>
    <w:rsid w:val="00B964E7"/>
    <w:rsid w:val="00B96A8C"/>
    <w:rsid w:val="00B97B93"/>
    <w:rsid w:val="00BA0839"/>
    <w:rsid w:val="00BA0C3F"/>
    <w:rsid w:val="00BA0D77"/>
    <w:rsid w:val="00BA1A87"/>
    <w:rsid w:val="00BA2F69"/>
    <w:rsid w:val="00BA490F"/>
    <w:rsid w:val="00BA4EA8"/>
    <w:rsid w:val="00BA53FC"/>
    <w:rsid w:val="00BA55BF"/>
    <w:rsid w:val="00BA6349"/>
    <w:rsid w:val="00BB0262"/>
    <w:rsid w:val="00BB14E6"/>
    <w:rsid w:val="00BB1A82"/>
    <w:rsid w:val="00BB277D"/>
    <w:rsid w:val="00BB3C45"/>
    <w:rsid w:val="00BB3F8B"/>
    <w:rsid w:val="00BB4D18"/>
    <w:rsid w:val="00BB5882"/>
    <w:rsid w:val="00BB588B"/>
    <w:rsid w:val="00BB6F12"/>
    <w:rsid w:val="00BC0AD2"/>
    <w:rsid w:val="00BC1055"/>
    <w:rsid w:val="00BC151B"/>
    <w:rsid w:val="00BC1963"/>
    <w:rsid w:val="00BC2507"/>
    <w:rsid w:val="00BC29CA"/>
    <w:rsid w:val="00BC2A6B"/>
    <w:rsid w:val="00BC2A6F"/>
    <w:rsid w:val="00BC2C6A"/>
    <w:rsid w:val="00BC4620"/>
    <w:rsid w:val="00BC5130"/>
    <w:rsid w:val="00BC6119"/>
    <w:rsid w:val="00BC6B94"/>
    <w:rsid w:val="00BC6BB8"/>
    <w:rsid w:val="00BD01FD"/>
    <w:rsid w:val="00BD1C2D"/>
    <w:rsid w:val="00BD232E"/>
    <w:rsid w:val="00BD3512"/>
    <w:rsid w:val="00BD5797"/>
    <w:rsid w:val="00BD5BE5"/>
    <w:rsid w:val="00BD6903"/>
    <w:rsid w:val="00BD7B65"/>
    <w:rsid w:val="00BE0ECC"/>
    <w:rsid w:val="00BE204E"/>
    <w:rsid w:val="00BE2449"/>
    <w:rsid w:val="00BE2E31"/>
    <w:rsid w:val="00BE3850"/>
    <w:rsid w:val="00BE76AC"/>
    <w:rsid w:val="00BE7B46"/>
    <w:rsid w:val="00BF0EE8"/>
    <w:rsid w:val="00BF1802"/>
    <w:rsid w:val="00BF1FC7"/>
    <w:rsid w:val="00BF2E83"/>
    <w:rsid w:val="00BF526C"/>
    <w:rsid w:val="00BF6835"/>
    <w:rsid w:val="00BF7C9B"/>
    <w:rsid w:val="00C00013"/>
    <w:rsid w:val="00C01501"/>
    <w:rsid w:val="00C0163B"/>
    <w:rsid w:val="00C0187F"/>
    <w:rsid w:val="00C01F80"/>
    <w:rsid w:val="00C02705"/>
    <w:rsid w:val="00C02B02"/>
    <w:rsid w:val="00C034C8"/>
    <w:rsid w:val="00C04920"/>
    <w:rsid w:val="00C0638C"/>
    <w:rsid w:val="00C06F9F"/>
    <w:rsid w:val="00C07C2D"/>
    <w:rsid w:val="00C111BA"/>
    <w:rsid w:val="00C119C8"/>
    <w:rsid w:val="00C12A6C"/>
    <w:rsid w:val="00C13703"/>
    <w:rsid w:val="00C14BC9"/>
    <w:rsid w:val="00C1500E"/>
    <w:rsid w:val="00C1576B"/>
    <w:rsid w:val="00C15A0D"/>
    <w:rsid w:val="00C16FED"/>
    <w:rsid w:val="00C1730F"/>
    <w:rsid w:val="00C173FE"/>
    <w:rsid w:val="00C17611"/>
    <w:rsid w:val="00C17DBE"/>
    <w:rsid w:val="00C20678"/>
    <w:rsid w:val="00C210AC"/>
    <w:rsid w:val="00C21830"/>
    <w:rsid w:val="00C21B07"/>
    <w:rsid w:val="00C23549"/>
    <w:rsid w:val="00C243F4"/>
    <w:rsid w:val="00C248C8"/>
    <w:rsid w:val="00C249FE"/>
    <w:rsid w:val="00C252C5"/>
    <w:rsid w:val="00C27B03"/>
    <w:rsid w:val="00C31243"/>
    <w:rsid w:val="00C316B5"/>
    <w:rsid w:val="00C329D8"/>
    <w:rsid w:val="00C33713"/>
    <w:rsid w:val="00C33A62"/>
    <w:rsid w:val="00C33B78"/>
    <w:rsid w:val="00C341F2"/>
    <w:rsid w:val="00C34970"/>
    <w:rsid w:val="00C34A83"/>
    <w:rsid w:val="00C352F5"/>
    <w:rsid w:val="00C35F39"/>
    <w:rsid w:val="00C364E5"/>
    <w:rsid w:val="00C36A22"/>
    <w:rsid w:val="00C400C5"/>
    <w:rsid w:val="00C40B5B"/>
    <w:rsid w:val="00C43D5C"/>
    <w:rsid w:val="00C4424F"/>
    <w:rsid w:val="00C45530"/>
    <w:rsid w:val="00C4650A"/>
    <w:rsid w:val="00C46BA4"/>
    <w:rsid w:val="00C474C6"/>
    <w:rsid w:val="00C501F6"/>
    <w:rsid w:val="00C52189"/>
    <w:rsid w:val="00C53B56"/>
    <w:rsid w:val="00C55EB7"/>
    <w:rsid w:val="00C56294"/>
    <w:rsid w:val="00C56983"/>
    <w:rsid w:val="00C56A3C"/>
    <w:rsid w:val="00C570F4"/>
    <w:rsid w:val="00C578F6"/>
    <w:rsid w:val="00C57C5F"/>
    <w:rsid w:val="00C57D99"/>
    <w:rsid w:val="00C60A14"/>
    <w:rsid w:val="00C60B6F"/>
    <w:rsid w:val="00C60FC1"/>
    <w:rsid w:val="00C6187C"/>
    <w:rsid w:val="00C61D65"/>
    <w:rsid w:val="00C624E8"/>
    <w:rsid w:val="00C64157"/>
    <w:rsid w:val="00C6441A"/>
    <w:rsid w:val="00C645DD"/>
    <w:rsid w:val="00C65431"/>
    <w:rsid w:val="00C66FAD"/>
    <w:rsid w:val="00C70E76"/>
    <w:rsid w:val="00C7357E"/>
    <w:rsid w:val="00C7405F"/>
    <w:rsid w:val="00C74487"/>
    <w:rsid w:val="00C75A4F"/>
    <w:rsid w:val="00C7675F"/>
    <w:rsid w:val="00C77F34"/>
    <w:rsid w:val="00C805C1"/>
    <w:rsid w:val="00C82878"/>
    <w:rsid w:val="00C8316D"/>
    <w:rsid w:val="00C832B6"/>
    <w:rsid w:val="00C83CCD"/>
    <w:rsid w:val="00C85165"/>
    <w:rsid w:val="00C858B3"/>
    <w:rsid w:val="00C86872"/>
    <w:rsid w:val="00C86962"/>
    <w:rsid w:val="00C86CAE"/>
    <w:rsid w:val="00C90CD8"/>
    <w:rsid w:val="00C91250"/>
    <w:rsid w:val="00C92769"/>
    <w:rsid w:val="00C93202"/>
    <w:rsid w:val="00C955A8"/>
    <w:rsid w:val="00C956BD"/>
    <w:rsid w:val="00C96AEA"/>
    <w:rsid w:val="00C978EF"/>
    <w:rsid w:val="00CA035B"/>
    <w:rsid w:val="00CA1194"/>
    <w:rsid w:val="00CA2FB2"/>
    <w:rsid w:val="00CA3229"/>
    <w:rsid w:val="00CA3F08"/>
    <w:rsid w:val="00CA4B23"/>
    <w:rsid w:val="00CA4EFD"/>
    <w:rsid w:val="00CA5232"/>
    <w:rsid w:val="00CA5C93"/>
    <w:rsid w:val="00CA6ECB"/>
    <w:rsid w:val="00CA7FF8"/>
    <w:rsid w:val="00CB0882"/>
    <w:rsid w:val="00CB0C8B"/>
    <w:rsid w:val="00CB18FA"/>
    <w:rsid w:val="00CB38C5"/>
    <w:rsid w:val="00CB6589"/>
    <w:rsid w:val="00CB6B8A"/>
    <w:rsid w:val="00CB726E"/>
    <w:rsid w:val="00CC24FE"/>
    <w:rsid w:val="00CC2F00"/>
    <w:rsid w:val="00CC31A1"/>
    <w:rsid w:val="00CC3588"/>
    <w:rsid w:val="00CC3E5D"/>
    <w:rsid w:val="00CC6219"/>
    <w:rsid w:val="00CD00FB"/>
    <w:rsid w:val="00CD091D"/>
    <w:rsid w:val="00CD0FBE"/>
    <w:rsid w:val="00CD10AA"/>
    <w:rsid w:val="00CD1117"/>
    <w:rsid w:val="00CD1EFF"/>
    <w:rsid w:val="00CD2A97"/>
    <w:rsid w:val="00CD2D49"/>
    <w:rsid w:val="00CD323F"/>
    <w:rsid w:val="00CD4FC1"/>
    <w:rsid w:val="00CD5044"/>
    <w:rsid w:val="00CD504E"/>
    <w:rsid w:val="00CD5796"/>
    <w:rsid w:val="00CD6F47"/>
    <w:rsid w:val="00CE157E"/>
    <w:rsid w:val="00CE291B"/>
    <w:rsid w:val="00CE2B77"/>
    <w:rsid w:val="00CE3FEE"/>
    <w:rsid w:val="00CE4451"/>
    <w:rsid w:val="00CE483E"/>
    <w:rsid w:val="00CE51B2"/>
    <w:rsid w:val="00CE69C6"/>
    <w:rsid w:val="00CE6C1C"/>
    <w:rsid w:val="00CF0003"/>
    <w:rsid w:val="00CF3A22"/>
    <w:rsid w:val="00CF49CB"/>
    <w:rsid w:val="00CF6405"/>
    <w:rsid w:val="00D00D49"/>
    <w:rsid w:val="00D02A11"/>
    <w:rsid w:val="00D02C58"/>
    <w:rsid w:val="00D03321"/>
    <w:rsid w:val="00D07586"/>
    <w:rsid w:val="00D1168D"/>
    <w:rsid w:val="00D12282"/>
    <w:rsid w:val="00D1350F"/>
    <w:rsid w:val="00D13C2D"/>
    <w:rsid w:val="00D13CA5"/>
    <w:rsid w:val="00D1432D"/>
    <w:rsid w:val="00D14F19"/>
    <w:rsid w:val="00D1588D"/>
    <w:rsid w:val="00D15BEB"/>
    <w:rsid w:val="00D15C8E"/>
    <w:rsid w:val="00D16912"/>
    <w:rsid w:val="00D17008"/>
    <w:rsid w:val="00D17346"/>
    <w:rsid w:val="00D207BD"/>
    <w:rsid w:val="00D20E94"/>
    <w:rsid w:val="00D20F83"/>
    <w:rsid w:val="00D242FA"/>
    <w:rsid w:val="00D24A34"/>
    <w:rsid w:val="00D266BF"/>
    <w:rsid w:val="00D26A51"/>
    <w:rsid w:val="00D300B8"/>
    <w:rsid w:val="00D30660"/>
    <w:rsid w:val="00D308F6"/>
    <w:rsid w:val="00D30A9B"/>
    <w:rsid w:val="00D31175"/>
    <w:rsid w:val="00D313DE"/>
    <w:rsid w:val="00D3237C"/>
    <w:rsid w:val="00D33073"/>
    <w:rsid w:val="00D34DEC"/>
    <w:rsid w:val="00D365B1"/>
    <w:rsid w:val="00D36923"/>
    <w:rsid w:val="00D36E44"/>
    <w:rsid w:val="00D372FD"/>
    <w:rsid w:val="00D37CD0"/>
    <w:rsid w:val="00D4041B"/>
    <w:rsid w:val="00D40726"/>
    <w:rsid w:val="00D4114F"/>
    <w:rsid w:val="00D43478"/>
    <w:rsid w:val="00D44F0C"/>
    <w:rsid w:val="00D46351"/>
    <w:rsid w:val="00D47421"/>
    <w:rsid w:val="00D47627"/>
    <w:rsid w:val="00D476CB"/>
    <w:rsid w:val="00D47C6E"/>
    <w:rsid w:val="00D51FD8"/>
    <w:rsid w:val="00D53585"/>
    <w:rsid w:val="00D535C3"/>
    <w:rsid w:val="00D53E49"/>
    <w:rsid w:val="00D54066"/>
    <w:rsid w:val="00D559FF"/>
    <w:rsid w:val="00D55E90"/>
    <w:rsid w:val="00D564B4"/>
    <w:rsid w:val="00D604A2"/>
    <w:rsid w:val="00D6077A"/>
    <w:rsid w:val="00D60CBF"/>
    <w:rsid w:val="00D6169C"/>
    <w:rsid w:val="00D616F6"/>
    <w:rsid w:val="00D622D0"/>
    <w:rsid w:val="00D62F35"/>
    <w:rsid w:val="00D6314A"/>
    <w:rsid w:val="00D63FBC"/>
    <w:rsid w:val="00D64999"/>
    <w:rsid w:val="00D64E1A"/>
    <w:rsid w:val="00D656B0"/>
    <w:rsid w:val="00D66D63"/>
    <w:rsid w:val="00D70ABF"/>
    <w:rsid w:val="00D71750"/>
    <w:rsid w:val="00D71D82"/>
    <w:rsid w:val="00D724CD"/>
    <w:rsid w:val="00D72BD8"/>
    <w:rsid w:val="00D760A3"/>
    <w:rsid w:val="00D76383"/>
    <w:rsid w:val="00D7687D"/>
    <w:rsid w:val="00D77AB8"/>
    <w:rsid w:val="00D8019E"/>
    <w:rsid w:val="00D80E6A"/>
    <w:rsid w:val="00D81548"/>
    <w:rsid w:val="00D81B45"/>
    <w:rsid w:val="00D83E5D"/>
    <w:rsid w:val="00D852F6"/>
    <w:rsid w:val="00D859AF"/>
    <w:rsid w:val="00D85D6E"/>
    <w:rsid w:val="00D85F77"/>
    <w:rsid w:val="00D8639F"/>
    <w:rsid w:val="00D86D49"/>
    <w:rsid w:val="00D86D6B"/>
    <w:rsid w:val="00D873D6"/>
    <w:rsid w:val="00D91072"/>
    <w:rsid w:val="00D92A04"/>
    <w:rsid w:val="00D94726"/>
    <w:rsid w:val="00D95126"/>
    <w:rsid w:val="00D95E30"/>
    <w:rsid w:val="00D95FF0"/>
    <w:rsid w:val="00D9608B"/>
    <w:rsid w:val="00D96189"/>
    <w:rsid w:val="00D964F5"/>
    <w:rsid w:val="00D96669"/>
    <w:rsid w:val="00D97D7F"/>
    <w:rsid w:val="00DA0535"/>
    <w:rsid w:val="00DA1DA9"/>
    <w:rsid w:val="00DA4002"/>
    <w:rsid w:val="00DA6311"/>
    <w:rsid w:val="00DA69D2"/>
    <w:rsid w:val="00DA725D"/>
    <w:rsid w:val="00DA78BB"/>
    <w:rsid w:val="00DA7902"/>
    <w:rsid w:val="00DB01B7"/>
    <w:rsid w:val="00DB0EA9"/>
    <w:rsid w:val="00DB0F2F"/>
    <w:rsid w:val="00DB11D7"/>
    <w:rsid w:val="00DB191B"/>
    <w:rsid w:val="00DB1BC3"/>
    <w:rsid w:val="00DB2352"/>
    <w:rsid w:val="00DB33C0"/>
    <w:rsid w:val="00DB3C3E"/>
    <w:rsid w:val="00DB701A"/>
    <w:rsid w:val="00DB72A2"/>
    <w:rsid w:val="00DB76D1"/>
    <w:rsid w:val="00DB7F4F"/>
    <w:rsid w:val="00DC0E16"/>
    <w:rsid w:val="00DC15DE"/>
    <w:rsid w:val="00DC1B8C"/>
    <w:rsid w:val="00DC20B5"/>
    <w:rsid w:val="00DC3753"/>
    <w:rsid w:val="00DC4255"/>
    <w:rsid w:val="00DC4337"/>
    <w:rsid w:val="00DC59AA"/>
    <w:rsid w:val="00DC6D29"/>
    <w:rsid w:val="00DC713E"/>
    <w:rsid w:val="00DD0505"/>
    <w:rsid w:val="00DD1545"/>
    <w:rsid w:val="00DD320C"/>
    <w:rsid w:val="00DD4070"/>
    <w:rsid w:val="00DD49ED"/>
    <w:rsid w:val="00DD4B31"/>
    <w:rsid w:val="00DD4CDB"/>
    <w:rsid w:val="00DD5372"/>
    <w:rsid w:val="00DD57B5"/>
    <w:rsid w:val="00DD60DC"/>
    <w:rsid w:val="00DD652D"/>
    <w:rsid w:val="00DD7412"/>
    <w:rsid w:val="00DD7602"/>
    <w:rsid w:val="00DD7EB2"/>
    <w:rsid w:val="00DE0099"/>
    <w:rsid w:val="00DE1AFB"/>
    <w:rsid w:val="00DE209E"/>
    <w:rsid w:val="00DE3815"/>
    <w:rsid w:val="00DE4AD3"/>
    <w:rsid w:val="00DE4E6A"/>
    <w:rsid w:val="00DE5C8B"/>
    <w:rsid w:val="00DF01BD"/>
    <w:rsid w:val="00DF02AD"/>
    <w:rsid w:val="00DF04F3"/>
    <w:rsid w:val="00DF0F5D"/>
    <w:rsid w:val="00DF153B"/>
    <w:rsid w:val="00DF2700"/>
    <w:rsid w:val="00DF35F5"/>
    <w:rsid w:val="00DF3BDE"/>
    <w:rsid w:val="00DF48CC"/>
    <w:rsid w:val="00DF4A71"/>
    <w:rsid w:val="00DF53DD"/>
    <w:rsid w:val="00DF6B7A"/>
    <w:rsid w:val="00DF7250"/>
    <w:rsid w:val="00DF7C5E"/>
    <w:rsid w:val="00E0031A"/>
    <w:rsid w:val="00E01A5E"/>
    <w:rsid w:val="00E01C21"/>
    <w:rsid w:val="00E01FCF"/>
    <w:rsid w:val="00E023B1"/>
    <w:rsid w:val="00E02F69"/>
    <w:rsid w:val="00E048C6"/>
    <w:rsid w:val="00E0495D"/>
    <w:rsid w:val="00E05A97"/>
    <w:rsid w:val="00E05BB6"/>
    <w:rsid w:val="00E11408"/>
    <w:rsid w:val="00E14016"/>
    <w:rsid w:val="00E147EF"/>
    <w:rsid w:val="00E14CBC"/>
    <w:rsid w:val="00E150F1"/>
    <w:rsid w:val="00E1566C"/>
    <w:rsid w:val="00E15C9C"/>
    <w:rsid w:val="00E16444"/>
    <w:rsid w:val="00E210E0"/>
    <w:rsid w:val="00E213B0"/>
    <w:rsid w:val="00E21C80"/>
    <w:rsid w:val="00E21E53"/>
    <w:rsid w:val="00E2214B"/>
    <w:rsid w:val="00E2474A"/>
    <w:rsid w:val="00E250B4"/>
    <w:rsid w:val="00E2528A"/>
    <w:rsid w:val="00E270CD"/>
    <w:rsid w:val="00E30712"/>
    <w:rsid w:val="00E322C0"/>
    <w:rsid w:val="00E328D8"/>
    <w:rsid w:val="00E32BEB"/>
    <w:rsid w:val="00E32DEB"/>
    <w:rsid w:val="00E33DDC"/>
    <w:rsid w:val="00E34760"/>
    <w:rsid w:val="00E36BDD"/>
    <w:rsid w:val="00E3774A"/>
    <w:rsid w:val="00E4071D"/>
    <w:rsid w:val="00E41DD8"/>
    <w:rsid w:val="00E41F0C"/>
    <w:rsid w:val="00E42580"/>
    <w:rsid w:val="00E42829"/>
    <w:rsid w:val="00E431CD"/>
    <w:rsid w:val="00E43428"/>
    <w:rsid w:val="00E43CE9"/>
    <w:rsid w:val="00E451F9"/>
    <w:rsid w:val="00E45562"/>
    <w:rsid w:val="00E45A96"/>
    <w:rsid w:val="00E4608B"/>
    <w:rsid w:val="00E46DF9"/>
    <w:rsid w:val="00E47350"/>
    <w:rsid w:val="00E50499"/>
    <w:rsid w:val="00E51F66"/>
    <w:rsid w:val="00E53AF3"/>
    <w:rsid w:val="00E53C56"/>
    <w:rsid w:val="00E54539"/>
    <w:rsid w:val="00E55E3E"/>
    <w:rsid w:val="00E56DD1"/>
    <w:rsid w:val="00E57AC6"/>
    <w:rsid w:val="00E57F22"/>
    <w:rsid w:val="00E60EEA"/>
    <w:rsid w:val="00E62417"/>
    <w:rsid w:val="00E63DFD"/>
    <w:rsid w:val="00E643A6"/>
    <w:rsid w:val="00E64940"/>
    <w:rsid w:val="00E65391"/>
    <w:rsid w:val="00E65AC2"/>
    <w:rsid w:val="00E67B68"/>
    <w:rsid w:val="00E67CF6"/>
    <w:rsid w:val="00E72E9A"/>
    <w:rsid w:val="00E732F8"/>
    <w:rsid w:val="00E73ADF"/>
    <w:rsid w:val="00E7415D"/>
    <w:rsid w:val="00E74CC8"/>
    <w:rsid w:val="00E753FE"/>
    <w:rsid w:val="00E766F8"/>
    <w:rsid w:val="00E802B9"/>
    <w:rsid w:val="00E82FCC"/>
    <w:rsid w:val="00E830C8"/>
    <w:rsid w:val="00E833AC"/>
    <w:rsid w:val="00E83996"/>
    <w:rsid w:val="00E83DA4"/>
    <w:rsid w:val="00E8450D"/>
    <w:rsid w:val="00E84828"/>
    <w:rsid w:val="00E85C40"/>
    <w:rsid w:val="00E860D0"/>
    <w:rsid w:val="00E8702F"/>
    <w:rsid w:val="00E876B5"/>
    <w:rsid w:val="00E901B9"/>
    <w:rsid w:val="00E9115B"/>
    <w:rsid w:val="00E916E8"/>
    <w:rsid w:val="00E91911"/>
    <w:rsid w:val="00E91B44"/>
    <w:rsid w:val="00E93463"/>
    <w:rsid w:val="00E93AA2"/>
    <w:rsid w:val="00E9470D"/>
    <w:rsid w:val="00E94C41"/>
    <w:rsid w:val="00E95BED"/>
    <w:rsid w:val="00E96FCA"/>
    <w:rsid w:val="00E979A1"/>
    <w:rsid w:val="00EA039B"/>
    <w:rsid w:val="00EA04E7"/>
    <w:rsid w:val="00EA2F21"/>
    <w:rsid w:val="00EA5966"/>
    <w:rsid w:val="00EA6397"/>
    <w:rsid w:val="00EA7B8D"/>
    <w:rsid w:val="00EA7CF4"/>
    <w:rsid w:val="00EA7EE8"/>
    <w:rsid w:val="00EA7F07"/>
    <w:rsid w:val="00EB06A4"/>
    <w:rsid w:val="00EB16AF"/>
    <w:rsid w:val="00EB32B4"/>
    <w:rsid w:val="00EB35EA"/>
    <w:rsid w:val="00EB3FFD"/>
    <w:rsid w:val="00EB495A"/>
    <w:rsid w:val="00EB5C7A"/>
    <w:rsid w:val="00EB5EED"/>
    <w:rsid w:val="00EB60A9"/>
    <w:rsid w:val="00EB7B7E"/>
    <w:rsid w:val="00EB7BB2"/>
    <w:rsid w:val="00EC0544"/>
    <w:rsid w:val="00EC0606"/>
    <w:rsid w:val="00EC406E"/>
    <w:rsid w:val="00EC4617"/>
    <w:rsid w:val="00EC4FD8"/>
    <w:rsid w:val="00EC5821"/>
    <w:rsid w:val="00EC6322"/>
    <w:rsid w:val="00EC6556"/>
    <w:rsid w:val="00EC6C19"/>
    <w:rsid w:val="00EC7108"/>
    <w:rsid w:val="00EC73BC"/>
    <w:rsid w:val="00EC76A2"/>
    <w:rsid w:val="00EC792B"/>
    <w:rsid w:val="00EC7C6E"/>
    <w:rsid w:val="00ED0361"/>
    <w:rsid w:val="00ED1383"/>
    <w:rsid w:val="00ED48F9"/>
    <w:rsid w:val="00ED50C1"/>
    <w:rsid w:val="00ED5F41"/>
    <w:rsid w:val="00ED6085"/>
    <w:rsid w:val="00ED7ED6"/>
    <w:rsid w:val="00EE0580"/>
    <w:rsid w:val="00EE0818"/>
    <w:rsid w:val="00EE0FC2"/>
    <w:rsid w:val="00EE230F"/>
    <w:rsid w:val="00EE3209"/>
    <w:rsid w:val="00EE3C87"/>
    <w:rsid w:val="00EE4244"/>
    <w:rsid w:val="00EE50A5"/>
    <w:rsid w:val="00EF058A"/>
    <w:rsid w:val="00EF06D9"/>
    <w:rsid w:val="00EF14A1"/>
    <w:rsid w:val="00EF255C"/>
    <w:rsid w:val="00EF3785"/>
    <w:rsid w:val="00EF3859"/>
    <w:rsid w:val="00EF5B88"/>
    <w:rsid w:val="00EF6EB6"/>
    <w:rsid w:val="00EF6F02"/>
    <w:rsid w:val="00EF7259"/>
    <w:rsid w:val="00EF73E4"/>
    <w:rsid w:val="00EF7B55"/>
    <w:rsid w:val="00EF7EEE"/>
    <w:rsid w:val="00EF7F01"/>
    <w:rsid w:val="00F0019D"/>
    <w:rsid w:val="00F0033E"/>
    <w:rsid w:val="00F0072E"/>
    <w:rsid w:val="00F01333"/>
    <w:rsid w:val="00F02DCD"/>
    <w:rsid w:val="00F0309B"/>
    <w:rsid w:val="00F03FBA"/>
    <w:rsid w:val="00F04A84"/>
    <w:rsid w:val="00F065CD"/>
    <w:rsid w:val="00F0685C"/>
    <w:rsid w:val="00F0716B"/>
    <w:rsid w:val="00F07281"/>
    <w:rsid w:val="00F1058F"/>
    <w:rsid w:val="00F11110"/>
    <w:rsid w:val="00F11925"/>
    <w:rsid w:val="00F125F8"/>
    <w:rsid w:val="00F13B68"/>
    <w:rsid w:val="00F14D74"/>
    <w:rsid w:val="00F154F6"/>
    <w:rsid w:val="00F17D5B"/>
    <w:rsid w:val="00F215E0"/>
    <w:rsid w:val="00F22A8F"/>
    <w:rsid w:val="00F22EA2"/>
    <w:rsid w:val="00F238FC"/>
    <w:rsid w:val="00F2492C"/>
    <w:rsid w:val="00F25125"/>
    <w:rsid w:val="00F25544"/>
    <w:rsid w:val="00F2639D"/>
    <w:rsid w:val="00F265EE"/>
    <w:rsid w:val="00F26DFD"/>
    <w:rsid w:val="00F26EAF"/>
    <w:rsid w:val="00F26FE7"/>
    <w:rsid w:val="00F30A90"/>
    <w:rsid w:val="00F30C8C"/>
    <w:rsid w:val="00F311C4"/>
    <w:rsid w:val="00F31877"/>
    <w:rsid w:val="00F32433"/>
    <w:rsid w:val="00F33880"/>
    <w:rsid w:val="00F3519D"/>
    <w:rsid w:val="00F3598B"/>
    <w:rsid w:val="00F360D0"/>
    <w:rsid w:val="00F36782"/>
    <w:rsid w:val="00F36784"/>
    <w:rsid w:val="00F36CFF"/>
    <w:rsid w:val="00F37EF1"/>
    <w:rsid w:val="00F4067B"/>
    <w:rsid w:val="00F41038"/>
    <w:rsid w:val="00F41047"/>
    <w:rsid w:val="00F419C2"/>
    <w:rsid w:val="00F41B78"/>
    <w:rsid w:val="00F42401"/>
    <w:rsid w:val="00F42D20"/>
    <w:rsid w:val="00F4455F"/>
    <w:rsid w:val="00F45577"/>
    <w:rsid w:val="00F457AD"/>
    <w:rsid w:val="00F474A3"/>
    <w:rsid w:val="00F47FAC"/>
    <w:rsid w:val="00F50852"/>
    <w:rsid w:val="00F52836"/>
    <w:rsid w:val="00F53EE7"/>
    <w:rsid w:val="00F54034"/>
    <w:rsid w:val="00F544CD"/>
    <w:rsid w:val="00F5454B"/>
    <w:rsid w:val="00F548CB"/>
    <w:rsid w:val="00F548EC"/>
    <w:rsid w:val="00F5512E"/>
    <w:rsid w:val="00F551A8"/>
    <w:rsid w:val="00F57C08"/>
    <w:rsid w:val="00F609DA"/>
    <w:rsid w:val="00F60F8F"/>
    <w:rsid w:val="00F61877"/>
    <w:rsid w:val="00F62A2A"/>
    <w:rsid w:val="00F6370D"/>
    <w:rsid w:val="00F63796"/>
    <w:rsid w:val="00F637D5"/>
    <w:rsid w:val="00F63835"/>
    <w:rsid w:val="00F63A55"/>
    <w:rsid w:val="00F661A5"/>
    <w:rsid w:val="00F664F4"/>
    <w:rsid w:val="00F66B64"/>
    <w:rsid w:val="00F703AE"/>
    <w:rsid w:val="00F70FCD"/>
    <w:rsid w:val="00F73614"/>
    <w:rsid w:val="00F74454"/>
    <w:rsid w:val="00F74A57"/>
    <w:rsid w:val="00F74FDF"/>
    <w:rsid w:val="00F754B5"/>
    <w:rsid w:val="00F76549"/>
    <w:rsid w:val="00F76B99"/>
    <w:rsid w:val="00F7745D"/>
    <w:rsid w:val="00F77F25"/>
    <w:rsid w:val="00F80AC4"/>
    <w:rsid w:val="00F80F54"/>
    <w:rsid w:val="00F81D77"/>
    <w:rsid w:val="00F838B8"/>
    <w:rsid w:val="00F84294"/>
    <w:rsid w:val="00F870B1"/>
    <w:rsid w:val="00F876CE"/>
    <w:rsid w:val="00F877F6"/>
    <w:rsid w:val="00F87FFD"/>
    <w:rsid w:val="00F91085"/>
    <w:rsid w:val="00F926FC"/>
    <w:rsid w:val="00F92C68"/>
    <w:rsid w:val="00F9383D"/>
    <w:rsid w:val="00F94514"/>
    <w:rsid w:val="00F97500"/>
    <w:rsid w:val="00F97D46"/>
    <w:rsid w:val="00F97F43"/>
    <w:rsid w:val="00FA0BA4"/>
    <w:rsid w:val="00FA1927"/>
    <w:rsid w:val="00FA2735"/>
    <w:rsid w:val="00FA31EB"/>
    <w:rsid w:val="00FA4D52"/>
    <w:rsid w:val="00FA540A"/>
    <w:rsid w:val="00FA5BF2"/>
    <w:rsid w:val="00FB0492"/>
    <w:rsid w:val="00FB071C"/>
    <w:rsid w:val="00FB0906"/>
    <w:rsid w:val="00FB1F02"/>
    <w:rsid w:val="00FB2561"/>
    <w:rsid w:val="00FB2BAF"/>
    <w:rsid w:val="00FB324F"/>
    <w:rsid w:val="00FB52F3"/>
    <w:rsid w:val="00FB5BB3"/>
    <w:rsid w:val="00FB72B7"/>
    <w:rsid w:val="00FC5376"/>
    <w:rsid w:val="00FC55B2"/>
    <w:rsid w:val="00FC57A5"/>
    <w:rsid w:val="00FC5C85"/>
    <w:rsid w:val="00FC5F5E"/>
    <w:rsid w:val="00FC63E0"/>
    <w:rsid w:val="00FC661C"/>
    <w:rsid w:val="00FC72DC"/>
    <w:rsid w:val="00FC77D3"/>
    <w:rsid w:val="00FC77DB"/>
    <w:rsid w:val="00FD0D5A"/>
    <w:rsid w:val="00FD2B0C"/>
    <w:rsid w:val="00FD3598"/>
    <w:rsid w:val="00FD3AC5"/>
    <w:rsid w:val="00FD4C9B"/>
    <w:rsid w:val="00FD5210"/>
    <w:rsid w:val="00FD6CD7"/>
    <w:rsid w:val="00FE095C"/>
    <w:rsid w:val="00FE19DE"/>
    <w:rsid w:val="00FE3E3A"/>
    <w:rsid w:val="00FE4696"/>
    <w:rsid w:val="00FE5488"/>
    <w:rsid w:val="00FE630D"/>
    <w:rsid w:val="00FE746D"/>
    <w:rsid w:val="00FF115E"/>
    <w:rsid w:val="00FF17D1"/>
    <w:rsid w:val="00FF27C2"/>
    <w:rsid w:val="00FF3340"/>
    <w:rsid w:val="00FF390A"/>
    <w:rsid w:val="00FF44F6"/>
    <w:rsid w:val="00FF5A43"/>
    <w:rsid w:val="00FF5EAE"/>
    <w:rsid w:val="00FF66B3"/>
    <w:rsid w:val="00FF6B60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A5B648"/>
  <w15:docId w15:val="{A4802281-1CA2-44BD-8C55-47F2D29D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7008"/>
    <w:rPr>
      <w:sz w:val="24"/>
      <w:szCs w:val="24"/>
    </w:rPr>
  </w:style>
  <w:style w:type="paragraph" w:styleId="1">
    <w:name w:val="heading 1"/>
    <w:basedOn w:val="a0"/>
    <w:next w:val="a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0"/>
    <w:next w:val="a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0"/>
    <w:next w:val="a0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0"/>
    <w:next w:val="a0"/>
    <w:qFormat/>
    <w:pPr>
      <w:keepNext/>
      <w:jc w:val="center"/>
      <w:outlineLvl w:val="5"/>
    </w:pPr>
    <w:rPr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677"/>
        <w:tab w:val="right" w:pos="9355"/>
      </w:tabs>
    </w:pPr>
  </w:style>
  <w:style w:type="character" w:styleId="a6">
    <w:name w:val="page number"/>
    <w:basedOn w:val="a1"/>
    <w:semiHidden/>
  </w:style>
  <w:style w:type="paragraph" w:styleId="a7">
    <w:name w:val="footer"/>
    <w:basedOn w:val="a0"/>
    <w:link w:val="a8"/>
    <w:pPr>
      <w:tabs>
        <w:tab w:val="center" w:pos="4677"/>
        <w:tab w:val="right" w:pos="9355"/>
      </w:tabs>
    </w:pPr>
  </w:style>
  <w:style w:type="paragraph" w:styleId="a9">
    <w:name w:val="Title"/>
    <w:basedOn w:val="a0"/>
    <w:qFormat/>
    <w:pPr>
      <w:jc w:val="center"/>
    </w:pPr>
    <w:rPr>
      <w:b/>
      <w:bCs/>
      <w:sz w:val="32"/>
      <w:szCs w:val="32"/>
    </w:rPr>
  </w:style>
  <w:style w:type="character" w:styleId="aa">
    <w:name w:val="annotation reference"/>
    <w:uiPriority w:val="99"/>
    <w:semiHidden/>
    <w:unhideWhenUsed/>
    <w:qFormat/>
    <w:rsid w:val="000F6277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qFormat/>
    <w:rsid w:val="000F6277"/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0F6277"/>
  </w:style>
  <w:style w:type="paragraph" w:styleId="ad">
    <w:name w:val="annotation subject"/>
    <w:basedOn w:val="ab"/>
    <w:next w:val="ab"/>
    <w:link w:val="ae"/>
    <w:uiPriority w:val="99"/>
    <w:semiHidden/>
    <w:unhideWhenUsed/>
    <w:rsid w:val="000F6277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0F6277"/>
    <w:rPr>
      <w:b/>
      <w:bCs/>
    </w:rPr>
  </w:style>
  <w:style w:type="paragraph" w:styleId="af">
    <w:name w:val="Balloon Text"/>
    <w:basedOn w:val="a0"/>
    <w:link w:val="af0"/>
    <w:uiPriority w:val="99"/>
    <w:semiHidden/>
    <w:unhideWhenUsed/>
    <w:rsid w:val="000F6277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rsid w:val="000F6277"/>
    <w:rPr>
      <w:rFonts w:ascii="Segoe UI" w:hAnsi="Segoe UI" w:cs="Segoe UI"/>
      <w:sz w:val="18"/>
      <w:szCs w:val="18"/>
    </w:rPr>
  </w:style>
  <w:style w:type="paragraph" w:styleId="af1">
    <w:name w:val="footnote text"/>
    <w:basedOn w:val="a0"/>
    <w:link w:val="af2"/>
    <w:semiHidden/>
    <w:rsid w:val="00BB14E6"/>
    <w:rPr>
      <w:sz w:val="20"/>
      <w:szCs w:val="20"/>
    </w:rPr>
  </w:style>
  <w:style w:type="character" w:customStyle="1" w:styleId="af2">
    <w:name w:val="Текст сноски Знак"/>
    <w:basedOn w:val="a1"/>
    <w:link w:val="af1"/>
    <w:semiHidden/>
    <w:rsid w:val="00BB14E6"/>
  </w:style>
  <w:style w:type="character" w:styleId="af3">
    <w:name w:val="footnote reference"/>
    <w:semiHidden/>
    <w:rsid w:val="00BB14E6"/>
    <w:rPr>
      <w:vertAlign w:val="superscript"/>
    </w:rPr>
  </w:style>
  <w:style w:type="paragraph" w:styleId="af4">
    <w:name w:val="Body Text"/>
    <w:basedOn w:val="a0"/>
    <w:link w:val="af5"/>
    <w:semiHidden/>
    <w:rsid w:val="00BB14E6"/>
    <w:pPr>
      <w:jc w:val="both"/>
    </w:pPr>
    <w:rPr>
      <w:sz w:val="28"/>
    </w:rPr>
  </w:style>
  <w:style w:type="character" w:customStyle="1" w:styleId="af5">
    <w:name w:val="Основной текст Знак"/>
    <w:link w:val="af4"/>
    <w:semiHidden/>
    <w:rsid w:val="00BB14E6"/>
    <w:rPr>
      <w:sz w:val="28"/>
      <w:szCs w:val="24"/>
    </w:rPr>
  </w:style>
  <w:style w:type="paragraph" w:styleId="af6">
    <w:name w:val="Body Text Indent"/>
    <w:basedOn w:val="a0"/>
    <w:link w:val="af7"/>
    <w:uiPriority w:val="99"/>
    <w:semiHidden/>
    <w:unhideWhenUsed/>
    <w:rsid w:val="00126C87"/>
    <w:pPr>
      <w:spacing w:after="120"/>
      <w:ind w:left="283"/>
    </w:pPr>
  </w:style>
  <w:style w:type="character" w:customStyle="1" w:styleId="af7">
    <w:name w:val="Основной текст с отступом Знак"/>
    <w:link w:val="af6"/>
    <w:uiPriority w:val="99"/>
    <w:semiHidden/>
    <w:rsid w:val="00126C87"/>
    <w:rPr>
      <w:sz w:val="24"/>
      <w:szCs w:val="24"/>
    </w:rPr>
  </w:style>
  <w:style w:type="paragraph" w:styleId="af8">
    <w:name w:val="TOC Heading"/>
    <w:basedOn w:val="1"/>
    <w:next w:val="a0"/>
    <w:uiPriority w:val="39"/>
    <w:unhideWhenUsed/>
    <w:qFormat/>
    <w:rsid w:val="005A3ED8"/>
    <w:pPr>
      <w:keepLines/>
      <w:tabs>
        <w:tab w:val="clear" w:pos="5727"/>
      </w:tabs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843117"/>
    <w:pPr>
      <w:tabs>
        <w:tab w:val="left" w:pos="960"/>
        <w:tab w:val="right" w:leader="dot" w:pos="10195"/>
      </w:tabs>
      <w:spacing w:line="360" w:lineRule="auto"/>
      <w:ind w:left="284"/>
    </w:pPr>
    <w:rPr>
      <w:sz w:val="28"/>
      <w:szCs w:val="20"/>
    </w:rPr>
  </w:style>
  <w:style w:type="character" w:styleId="af9">
    <w:name w:val="Hyperlink"/>
    <w:uiPriority w:val="99"/>
    <w:unhideWhenUsed/>
    <w:rsid w:val="005A3ED8"/>
    <w:rPr>
      <w:color w:val="0563C1"/>
      <w:u w:val="single"/>
    </w:rPr>
  </w:style>
  <w:style w:type="paragraph" w:styleId="10">
    <w:name w:val="toc 1"/>
    <w:basedOn w:val="a0"/>
    <w:next w:val="a0"/>
    <w:autoRedefine/>
    <w:uiPriority w:val="39"/>
    <w:unhideWhenUsed/>
    <w:rsid w:val="00843117"/>
    <w:pPr>
      <w:tabs>
        <w:tab w:val="right" w:leader="dot" w:pos="10195"/>
      </w:tabs>
      <w:spacing w:line="360" w:lineRule="auto"/>
    </w:pPr>
    <w:rPr>
      <w:bCs/>
      <w:sz w:val="28"/>
      <w:szCs w:val="20"/>
    </w:rPr>
  </w:style>
  <w:style w:type="paragraph" w:styleId="30">
    <w:name w:val="toc 3"/>
    <w:basedOn w:val="a0"/>
    <w:next w:val="a0"/>
    <w:autoRedefine/>
    <w:uiPriority w:val="39"/>
    <w:unhideWhenUsed/>
    <w:rsid w:val="007D2066"/>
    <w:pPr>
      <w:spacing w:before="120" w:after="120"/>
    </w:pPr>
    <w:rPr>
      <w:iCs/>
      <w:sz w:val="28"/>
      <w:szCs w:val="20"/>
    </w:rPr>
  </w:style>
  <w:style w:type="paragraph" w:customStyle="1" w:styleId="a">
    <w:name w:val="ГЮИДРАЗДЕЛ"/>
    <w:basedOn w:val="a0"/>
    <w:link w:val="afa"/>
    <w:qFormat/>
    <w:rsid w:val="005314D1"/>
    <w:pPr>
      <w:numPr>
        <w:numId w:val="45"/>
      </w:numPr>
      <w:jc w:val="center"/>
    </w:pPr>
    <w:rPr>
      <w:sz w:val="28"/>
      <w:szCs w:val="32"/>
    </w:rPr>
  </w:style>
  <w:style w:type="paragraph" w:customStyle="1" w:styleId="afb">
    <w:name w:val="ГЮИД.ПОДРАЗДЕЛ"/>
    <w:basedOn w:val="a0"/>
    <w:link w:val="afc"/>
    <w:qFormat/>
    <w:rsid w:val="00D96669"/>
    <w:pPr>
      <w:spacing w:line="432" w:lineRule="auto"/>
      <w:ind w:firstLine="709"/>
    </w:pPr>
    <w:rPr>
      <w:sz w:val="28"/>
      <w:szCs w:val="28"/>
    </w:rPr>
  </w:style>
  <w:style w:type="character" w:customStyle="1" w:styleId="afa">
    <w:name w:val="ГЮИДРАЗДЕЛ Знак"/>
    <w:link w:val="a"/>
    <w:rsid w:val="005314D1"/>
    <w:rPr>
      <w:sz w:val="28"/>
      <w:szCs w:val="32"/>
    </w:rPr>
  </w:style>
  <w:style w:type="paragraph" w:styleId="40">
    <w:name w:val="toc 4"/>
    <w:basedOn w:val="a0"/>
    <w:next w:val="a0"/>
    <w:autoRedefine/>
    <w:uiPriority w:val="39"/>
    <w:unhideWhenUsed/>
    <w:rsid w:val="00A438D2"/>
    <w:pPr>
      <w:ind w:left="720"/>
    </w:pPr>
    <w:rPr>
      <w:rFonts w:ascii="Calibri" w:hAnsi="Calibri"/>
      <w:sz w:val="18"/>
      <w:szCs w:val="18"/>
    </w:rPr>
  </w:style>
  <w:style w:type="character" w:customStyle="1" w:styleId="afc">
    <w:name w:val="ГЮИД.ПОДРАЗДЕЛ Знак"/>
    <w:link w:val="afb"/>
    <w:rsid w:val="00D96669"/>
    <w:rPr>
      <w:sz w:val="28"/>
      <w:szCs w:val="28"/>
    </w:rPr>
  </w:style>
  <w:style w:type="paragraph" w:styleId="50">
    <w:name w:val="toc 5"/>
    <w:basedOn w:val="a0"/>
    <w:next w:val="a0"/>
    <w:autoRedefine/>
    <w:uiPriority w:val="39"/>
    <w:unhideWhenUsed/>
    <w:rsid w:val="00A438D2"/>
    <w:pPr>
      <w:ind w:left="960"/>
    </w:pPr>
    <w:rPr>
      <w:rFonts w:ascii="Calibri" w:hAnsi="Calibri"/>
      <w:sz w:val="18"/>
      <w:szCs w:val="18"/>
    </w:rPr>
  </w:style>
  <w:style w:type="paragraph" w:styleId="60">
    <w:name w:val="toc 6"/>
    <w:basedOn w:val="a0"/>
    <w:next w:val="a0"/>
    <w:autoRedefine/>
    <w:uiPriority w:val="39"/>
    <w:unhideWhenUsed/>
    <w:rsid w:val="00A438D2"/>
    <w:pPr>
      <w:ind w:left="1200"/>
    </w:pPr>
    <w:rPr>
      <w:rFonts w:ascii="Calibri" w:hAnsi="Calibr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A438D2"/>
    <w:pPr>
      <w:ind w:left="1440"/>
    </w:pPr>
    <w:rPr>
      <w:rFonts w:ascii="Calibri" w:hAnsi="Calibr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A438D2"/>
    <w:pPr>
      <w:ind w:left="1680"/>
    </w:pPr>
    <w:rPr>
      <w:rFonts w:ascii="Calibri" w:hAnsi="Calibr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A438D2"/>
    <w:pPr>
      <w:ind w:left="1920"/>
    </w:pPr>
    <w:rPr>
      <w:rFonts w:ascii="Calibri" w:hAnsi="Calibri"/>
      <w:sz w:val="18"/>
      <w:szCs w:val="18"/>
    </w:rPr>
  </w:style>
  <w:style w:type="paragraph" w:customStyle="1" w:styleId="afd">
    <w:name w:val="ГЮИДРАЗДЕЛБЕЗНОМЕРА"/>
    <w:basedOn w:val="a0"/>
    <w:link w:val="afe"/>
    <w:qFormat/>
    <w:rsid w:val="00931EC2"/>
    <w:pPr>
      <w:jc w:val="center"/>
    </w:pPr>
    <w:rPr>
      <w:sz w:val="28"/>
      <w:szCs w:val="32"/>
    </w:rPr>
  </w:style>
  <w:style w:type="character" w:customStyle="1" w:styleId="afe">
    <w:name w:val="ГЮИДРАЗДЕЛБЕЗНОМЕРА Знак"/>
    <w:link w:val="afd"/>
    <w:rsid w:val="00931EC2"/>
    <w:rPr>
      <w:sz w:val="28"/>
      <w:szCs w:val="32"/>
    </w:rPr>
  </w:style>
  <w:style w:type="table" w:styleId="aff">
    <w:name w:val="Table Grid"/>
    <w:basedOn w:val="a2"/>
    <w:uiPriority w:val="39"/>
    <w:rsid w:val="00931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List Paragraph"/>
    <w:aliases w:val="Совсем Обычный,Рисун.,Основной с отступом,Текст РЭ,Абзац списка11,Абзац списка111,Абзац списка2,список дефис,List Paragraph"/>
    <w:basedOn w:val="a0"/>
    <w:link w:val="aff1"/>
    <w:uiPriority w:val="34"/>
    <w:qFormat/>
    <w:rsid w:val="007321FD"/>
    <w:pPr>
      <w:ind w:left="720"/>
      <w:contextualSpacing/>
    </w:pPr>
  </w:style>
  <w:style w:type="character" w:customStyle="1" w:styleId="a5">
    <w:name w:val="Верхний колонтитул Знак"/>
    <w:basedOn w:val="a1"/>
    <w:link w:val="a4"/>
    <w:rsid w:val="0024475F"/>
    <w:rPr>
      <w:sz w:val="24"/>
      <w:szCs w:val="24"/>
    </w:rPr>
  </w:style>
  <w:style w:type="paragraph" w:styleId="aff2">
    <w:name w:val="Normal (Web)"/>
    <w:basedOn w:val="a0"/>
    <w:uiPriority w:val="99"/>
    <w:unhideWhenUsed/>
    <w:rsid w:val="009277EC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C956BD"/>
    <w:rPr>
      <w:rFonts w:ascii="Courier New" w:eastAsia="Times New Roman" w:hAnsi="Courier New" w:cs="Courier New"/>
      <w:sz w:val="20"/>
      <w:szCs w:val="20"/>
    </w:rPr>
  </w:style>
  <w:style w:type="paragraph" w:styleId="aff3">
    <w:name w:val="Revision"/>
    <w:hidden/>
    <w:uiPriority w:val="99"/>
    <w:semiHidden/>
    <w:rsid w:val="0015556D"/>
    <w:rPr>
      <w:sz w:val="24"/>
      <w:szCs w:val="24"/>
    </w:rPr>
  </w:style>
  <w:style w:type="character" w:customStyle="1" w:styleId="n">
    <w:name w:val="n"/>
    <w:basedOn w:val="a1"/>
    <w:rsid w:val="006C5E7B"/>
  </w:style>
  <w:style w:type="character" w:customStyle="1" w:styleId="m">
    <w:name w:val="m"/>
    <w:basedOn w:val="a1"/>
    <w:rsid w:val="006C5E7B"/>
  </w:style>
  <w:style w:type="table" w:styleId="-1">
    <w:name w:val="Grid Table 1 Light"/>
    <w:basedOn w:val="a2"/>
    <w:uiPriority w:val="46"/>
    <w:rsid w:val="00474216"/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0">
    <w:name w:val="HTML Preformatted"/>
    <w:basedOn w:val="a0"/>
    <w:link w:val="HTML1"/>
    <w:uiPriority w:val="99"/>
    <w:unhideWhenUsed/>
    <w:rsid w:val="00AA1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30D"/>
    <w:rPr>
      <w:rFonts w:ascii="Courier New" w:hAnsi="Courier New" w:cs="Courier New"/>
    </w:rPr>
  </w:style>
  <w:style w:type="character" w:customStyle="1" w:styleId="line">
    <w:name w:val="line"/>
    <w:basedOn w:val="a1"/>
    <w:rsid w:val="00AA130D"/>
  </w:style>
  <w:style w:type="character" w:customStyle="1" w:styleId="a8">
    <w:name w:val="Нижний колонтитул Знак"/>
    <w:basedOn w:val="a1"/>
    <w:link w:val="a7"/>
    <w:rsid w:val="00C77F34"/>
    <w:rPr>
      <w:sz w:val="24"/>
      <w:szCs w:val="24"/>
    </w:rPr>
  </w:style>
  <w:style w:type="character" w:customStyle="1" w:styleId="aff1">
    <w:name w:val="Абзац списка Знак"/>
    <w:aliases w:val="Совсем Обычный Знак,Рисун. Знак,Основной с отступом Знак,Текст РЭ Знак,Абзац списка11 Знак,Абзац списка111 Знак,Абзац списка2 Знак,список дефис Знак,List Paragraph Знак"/>
    <w:basedOn w:val="a1"/>
    <w:link w:val="aff0"/>
    <w:uiPriority w:val="34"/>
    <w:qFormat/>
    <w:rsid w:val="00520940"/>
    <w:rPr>
      <w:sz w:val="24"/>
      <w:szCs w:val="24"/>
    </w:rPr>
  </w:style>
  <w:style w:type="character" w:customStyle="1" w:styleId="se">
    <w:name w:val="se"/>
    <w:basedOn w:val="a1"/>
    <w:rsid w:val="00305561"/>
  </w:style>
  <w:style w:type="character" w:customStyle="1" w:styleId="s">
    <w:name w:val="s"/>
    <w:basedOn w:val="a1"/>
    <w:rsid w:val="00305561"/>
  </w:style>
  <w:style w:type="character" w:customStyle="1" w:styleId="s2">
    <w:name w:val="s2"/>
    <w:basedOn w:val="a1"/>
    <w:rsid w:val="002D0AE8"/>
  </w:style>
  <w:style w:type="character" w:customStyle="1" w:styleId="nv">
    <w:name w:val="nv"/>
    <w:basedOn w:val="a1"/>
    <w:rsid w:val="002D0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4;&#1050;\&#1055;&#1048;&#1050;\&#1043;&#1056;&#1062;\&#1055;&#1088;&#1086;&#1075;&#1088;_&#1082;&#1086;&#1084;&#1087;_&#1058;&#1052;&#1048;\&#1057;&#1087;&#1077;&#1094;&#1080;&#1092;&#1080;&#1082;&#1072;&#1094;&#1080;&#1103;_&#1058;&#1051;&#105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054EE-A2B0-4CA9-8FC8-B990CACA3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Спецификация_ТЛМ.dot</Template>
  <TotalTime>6611</TotalTime>
  <Pages>13</Pages>
  <Words>552</Words>
  <Characters>3152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qwerty</dc:creator>
  <cp:lastModifiedBy>Васильняк Никита Юрьевич</cp:lastModifiedBy>
  <cp:revision>799</cp:revision>
  <cp:lastPrinted>2025-11-20T09:36:00Z</cp:lastPrinted>
  <dcterms:created xsi:type="dcterms:W3CDTF">2023-01-30T14:03:00Z</dcterms:created>
  <dcterms:modified xsi:type="dcterms:W3CDTF">2026-02-18T19:20:00Z</dcterms:modified>
</cp:coreProperties>
</file>